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14490" w14:textId="22ECA0E7" w:rsidR="002E0510" w:rsidRDefault="002E0510" w:rsidP="00AB642B">
      <w:pPr>
        <w:pStyle w:val="Caption"/>
      </w:pPr>
      <w:bookmarkStart w:id="0" w:name="_Hlk27034771"/>
    </w:p>
    <w:p w14:paraId="3B50484A" w14:textId="77777777" w:rsidR="00B035A3" w:rsidRDefault="00B035A3" w:rsidP="00622715">
      <w:pPr>
        <w:pStyle w:val="xl45"/>
        <w:pBdr>
          <w:bottom w:val="none" w:sz="0" w:space="0" w:color="auto"/>
        </w:pBdr>
        <w:spacing w:before="0" w:beforeAutospacing="0" w:after="0" w:afterAutospacing="0"/>
        <w:rPr>
          <w:rFonts w:asciiTheme="minorHAnsi" w:hAnsiTheme="minorHAnsi"/>
          <w:b w:val="0"/>
          <w:bCs w:val="0"/>
        </w:rPr>
      </w:pPr>
    </w:p>
    <w:p w14:paraId="11F22204" w14:textId="77777777" w:rsidR="00B035A3" w:rsidRDefault="00B035A3" w:rsidP="00622715">
      <w:pPr>
        <w:pStyle w:val="xl45"/>
        <w:pBdr>
          <w:bottom w:val="none" w:sz="0" w:space="0" w:color="auto"/>
        </w:pBdr>
        <w:spacing w:before="0" w:beforeAutospacing="0" w:after="0" w:afterAutospacing="0"/>
        <w:rPr>
          <w:rFonts w:asciiTheme="minorHAnsi" w:hAnsiTheme="minorHAnsi"/>
          <w:b w:val="0"/>
          <w:bCs w:val="0"/>
        </w:rPr>
      </w:pPr>
    </w:p>
    <w:p w14:paraId="20A8CADE" w14:textId="688192C3" w:rsidR="00E13270" w:rsidRDefault="0094362E" w:rsidP="00A71C8C">
      <w:pPr>
        <w:pStyle w:val="Title"/>
      </w:pPr>
      <w:r>
        <w:fldChar w:fldCharType="begin"/>
      </w:r>
      <w:r>
        <w:instrText xml:space="preserve"> SUBJECT  \* Upper  \* MERGEFORMAT </w:instrText>
      </w:r>
      <w:r>
        <w:fldChar w:fldCharType="separate"/>
      </w:r>
      <w:r w:rsidR="00480932">
        <w:t>ASPE</w:t>
      </w:r>
      <w:r w:rsidR="00E13270">
        <w:t>-4 Standardization and Querying of Data Quality Metrics and Characteristics for Electronic Health Data Project</w:t>
      </w:r>
    </w:p>
    <w:p w14:paraId="110FB2D8" w14:textId="5C8A0A70" w:rsidR="002E0510" w:rsidRDefault="0094362E" w:rsidP="00A71C8C">
      <w:pPr>
        <w:pStyle w:val="Title"/>
      </w:pPr>
      <w:r>
        <w:fldChar w:fldCharType="end"/>
      </w:r>
    </w:p>
    <w:p w14:paraId="224CD592" w14:textId="77777777" w:rsidR="00472902" w:rsidRDefault="00472902" w:rsidP="002E0510">
      <w:pPr>
        <w:pStyle w:val="xl45"/>
        <w:pBdr>
          <w:bottom w:val="none" w:sz="0" w:space="0" w:color="auto"/>
        </w:pBdr>
        <w:spacing w:before="0" w:beforeAutospacing="0" w:after="0" w:afterAutospacing="0"/>
        <w:rPr>
          <w:rFonts w:asciiTheme="minorHAnsi" w:hAnsiTheme="minorHAnsi"/>
          <w:b w:val="0"/>
          <w:bCs w:val="0"/>
        </w:rPr>
      </w:pPr>
      <w:bookmarkStart w:id="1" w:name="_GoBack"/>
      <w:bookmarkEnd w:id="1"/>
    </w:p>
    <w:p w14:paraId="78AA185A" w14:textId="1287DFA9" w:rsidR="005836EC" w:rsidRDefault="00BA1111" w:rsidP="005836EC">
      <w:pPr>
        <w:pStyle w:val="Title"/>
      </w:pPr>
      <w:r>
        <w:t>Technical</w:t>
      </w:r>
      <w:r w:rsidR="00467731">
        <w:t xml:space="preserve"> Documentation</w:t>
      </w:r>
    </w:p>
    <w:p w14:paraId="30753E7D" w14:textId="77777777" w:rsidR="005836EC" w:rsidRDefault="005836EC" w:rsidP="005836EC">
      <w:pPr>
        <w:pStyle w:val="Title"/>
      </w:pPr>
    </w:p>
    <w:p w14:paraId="1CEB1CC0" w14:textId="77777777" w:rsidR="00E90356" w:rsidRDefault="00E90356" w:rsidP="005836EC">
      <w:pPr>
        <w:pStyle w:val="Title"/>
      </w:pPr>
    </w:p>
    <w:p w14:paraId="02BAB557" w14:textId="77777777" w:rsidR="00E90356" w:rsidRPr="000D55CB" w:rsidRDefault="00E90356" w:rsidP="005836EC">
      <w:pPr>
        <w:pStyle w:val="Title"/>
      </w:pPr>
    </w:p>
    <w:p w14:paraId="4FCB77F0" w14:textId="77777777" w:rsidR="00457C5D" w:rsidRDefault="00457C5D" w:rsidP="00261842">
      <w:pPr>
        <w:pStyle w:val="Caption"/>
        <w:rPr>
          <w:b/>
          <w:sz w:val="24"/>
          <w:szCs w:val="24"/>
        </w:rPr>
      </w:pPr>
    </w:p>
    <w:p w14:paraId="4BC507E8" w14:textId="6DA9BE55" w:rsidR="00643970" w:rsidRDefault="00892960" w:rsidP="00385B2A">
      <w:pPr>
        <w:pStyle w:val="Subtitle"/>
      </w:pPr>
      <w:r>
        <w:t xml:space="preserve">Prepared by:  </w:t>
      </w:r>
      <w:r w:rsidR="00ED1FA3">
        <w:t>Sentinel Coordinating Center</w:t>
      </w:r>
    </w:p>
    <w:p w14:paraId="60CD3854" w14:textId="77777777" w:rsidR="00E90356" w:rsidRDefault="00E90356" w:rsidP="00892960">
      <w:pPr>
        <w:pStyle w:val="Subtitle"/>
      </w:pPr>
    </w:p>
    <w:p w14:paraId="3BF6E1AE" w14:textId="77777777" w:rsidR="00E90356" w:rsidRDefault="00E90356" w:rsidP="00892960">
      <w:pPr>
        <w:pStyle w:val="Subtitle"/>
      </w:pPr>
    </w:p>
    <w:p w14:paraId="60A6D8DC" w14:textId="77777777" w:rsidR="00643970" w:rsidRDefault="00643970" w:rsidP="00D95304">
      <w:pPr>
        <w:pStyle w:val="Caption"/>
        <w:spacing w:before="480"/>
        <w:rPr>
          <w:b/>
          <w:caps/>
        </w:rPr>
      </w:pPr>
    </w:p>
    <w:p w14:paraId="7BDA5B5E" w14:textId="77777777" w:rsidR="00643970" w:rsidRPr="00643970" w:rsidRDefault="00643970" w:rsidP="00643970"/>
    <w:p w14:paraId="1C3DFD47" w14:textId="6186587F" w:rsidR="005675F7" w:rsidRPr="00E13270" w:rsidRDefault="00E13270" w:rsidP="00E13270">
      <w:pPr>
        <w:jc w:val="center"/>
        <w:rPr>
          <w:b/>
          <w:sz w:val="28"/>
          <w:szCs w:val="28"/>
        </w:rPr>
      </w:pPr>
      <w:r>
        <w:rPr>
          <w:b/>
          <w:sz w:val="28"/>
          <w:szCs w:val="28"/>
        </w:rPr>
        <w:t>December 31, 2019</w:t>
      </w:r>
    </w:p>
    <w:p w14:paraId="2D45FA00" w14:textId="77777777" w:rsidR="00385B2A" w:rsidRDefault="00385B2A" w:rsidP="005E6E97">
      <w:pPr>
        <w:rPr>
          <w:szCs w:val="22"/>
        </w:rPr>
      </w:pPr>
    </w:p>
    <w:p w14:paraId="112A5075" w14:textId="77777777" w:rsidR="005675F7" w:rsidRDefault="005675F7" w:rsidP="005E6E97">
      <w:pPr>
        <w:rPr>
          <w:szCs w:val="22"/>
        </w:rPr>
      </w:pPr>
    </w:p>
    <w:p w14:paraId="41DA83EF" w14:textId="77777777" w:rsidR="00E912CD" w:rsidRDefault="00E912CD" w:rsidP="005E6E97">
      <w:pPr>
        <w:rPr>
          <w:szCs w:val="22"/>
        </w:rPr>
      </w:pPr>
    </w:p>
    <w:p w14:paraId="77043080" w14:textId="77777777" w:rsidR="00E912CD" w:rsidRDefault="00E912CD" w:rsidP="005E6E97">
      <w:pPr>
        <w:rPr>
          <w:szCs w:val="22"/>
        </w:rPr>
      </w:pPr>
    </w:p>
    <w:p w14:paraId="18201333" w14:textId="77777777" w:rsidR="00E13270" w:rsidRPr="00C15668" w:rsidRDefault="00E13270" w:rsidP="00E13270">
      <w:pPr>
        <w:keepNext/>
        <w:spacing w:before="0" w:after="0"/>
        <w:jc w:val="center"/>
        <w:rPr>
          <w:rFonts w:asciiTheme="minorHAnsi" w:hAnsiTheme="minorHAnsi"/>
        </w:rPr>
        <w:sectPr w:rsidR="00E13270" w:rsidRPr="00C15668" w:rsidSect="00D75B0C">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pgNumType w:start="0"/>
          <w:cols w:space="720"/>
          <w:titlePg/>
          <w:docGrid w:linePitch="360"/>
        </w:sectPr>
      </w:pPr>
      <w:r w:rsidRPr="00C15668">
        <w:rPr>
          <w:rFonts w:asciiTheme="minorHAnsi" w:hAnsiTheme="minorHAnsi"/>
          <w:bCs/>
        </w:rPr>
        <w:t>ASPE-4 is funded by the US Food and Drug Administration through the Department of Health and Human Services (HHS) Contract numb</w:t>
      </w:r>
      <w:r w:rsidRPr="00BA790B">
        <w:rPr>
          <w:rFonts w:asciiTheme="minorHAnsi" w:hAnsiTheme="minorHAnsi"/>
          <w:bCs/>
        </w:rPr>
        <w:t xml:space="preserve">er </w:t>
      </w:r>
      <w:r w:rsidRPr="00BA790B">
        <w:rPr>
          <w:rFonts w:asciiTheme="minorHAnsi" w:hAnsiTheme="minorHAnsi" w:cs="CourierNew"/>
          <w:sz w:val="19"/>
          <w:szCs w:val="19"/>
        </w:rPr>
        <w:t>HHSF223201400030I / HHSF22301006T</w:t>
      </w:r>
      <w:r w:rsidRPr="00BA790B">
        <w:rPr>
          <w:rFonts w:asciiTheme="minorHAnsi" w:hAnsiTheme="minorHAnsi"/>
          <w:bCs/>
        </w:rPr>
        <w:t>.</w:t>
      </w:r>
    </w:p>
    <w:p w14:paraId="2691511C" w14:textId="0DF143AF" w:rsidR="004B55A0" w:rsidRDefault="000444BD" w:rsidP="00724573">
      <w:pPr>
        <w:pStyle w:val="Subtitle"/>
      </w:pPr>
      <w:r>
        <w:lastRenderedPageBreak/>
        <w:fldChar w:fldCharType="begin"/>
      </w:r>
      <w:r>
        <w:instrText xml:space="preserve"> SUBJECT  \* FirstCap  \* MERGEFORMAT </w:instrText>
      </w:r>
      <w:r>
        <w:fldChar w:fldCharType="separate"/>
      </w:r>
      <w:r w:rsidR="00943847">
        <w:t>ASPE</w:t>
      </w:r>
      <w:r w:rsidR="00E13270">
        <w:t>-4 DATA QUALITY METRICS</w:t>
      </w:r>
      <w:r>
        <w:fldChar w:fldCharType="end"/>
      </w:r>
    </w:p>
    <w:p w14:paraId="73D02918" w14:textId="7063A952" w:rsidR="00472902" w:rsidRDefault="000444BD" w:rsidP="00724573">
      <w:pPr>
        <w:pStyle w:val="Subtitle"/>
      </w:pPr>
      <w:r>
        <w:fldChar w:fldCharType="begin"/>
      </w:r>
      <w:r>
        <w:instrText xml:space="preserve"> TITLE   \* MERGEFORMAT </w:instrText>
      </w:r>
      <w:r>
        <w:fldChar w:fldCharType="separate"/>
      </w:r>
      <w:r w:rsidR="00BA1111">
        <w:t>Technical</w:t>
      </w:r>
      <w:r w:rsidR="00BF6450">
        <w:t xml:space="preserve"> Documentation</w:t>
      </w:r>
      <w:r>
        <w:fldChar w:fldCharType="end"/>
      </w:r>
    </w:p>
    <w:p w14:paraId="13C56340" w14:textId="77777777" w:rsidR="00193AB9" w:rsidRPr="00855B6C" w:rsidRDefault="00193AB9" w:rsidP="000D55CB">
      <w:pPr>
        <w:jc w:val="center"/>
        <w:rPr>
          <w:rFonts w:asciiTheme="minorHAnsi" w:hAnsiTheme="minorHAnsi"/>
          <w:b/>
          <w:sz w:val="28"/>
          <w:szCs w:val="28"/>
        </w:rPr>
      </w:pPr>
    </w:p>
    <w:bookmarkStart w:id="3" w:name="_Toc282507579" w:displacedByCustomXml="next"/>
    <w:bookmarkStart w:id="4" w:name="_Toc109789085" w:displacedByCustomXml="next"/>
    <w:sdt>
      <w:sdtPr>
        <w:id w:val="51662149"/>
        <w:docPartObj>
          <w:docPartGallery w:val="Table of Contents"/>
          <w:docPartUnique/>
        </w:docPartObj>
      </w:sdtPr>
      <w:sdtEndPr>
        <w:rPr>
          <w:b/>
          <w:bCs/>
          <w:noProof/>
        </w:rPr>
      </w:sdtEndPr>
      <w:sdtContent>
        <w:p w14:paraId="050177D1" w14:textId="4613D2C7" w:rsidR="004317B4" w:rsidRPr="004317B4" w:rsidRDefault="004317B4" w:rsidP="004317B4">
          <w:pPr>
            <w:rPr>
              <w:b/>
              <w:sz w:val="28"/>
              <w:szCs w:val="28"/>
            </w:rPr>
          </w:pPr>
          <w:r w:rsidRPr="004317B4">
            <w:rPr>
              <w:b/>
              <w:sz w:val="28"/>
              <w:szCs w:val="28"/>
            </w:rPr>
            <w:t>Table of Contents</w:t>
          </w:r>
        </w:p>
        <w:p w14:paraId="5EC06E92" w14:textId="6F47F972" w:rsidR="00094950" w:rsidRDefault="004317B4">
          <w:pPr>
            <w:pStyle w:val="TOC1"/>
            <w:tabs>
              <w:tab w:val="left" w:pos="440"/>
              <w:tab w:val="right" w:leader="dot" w:pos="9350"/>
            </w:tabs>
            <w:rPr>
              <w:rFonts w:eastAsiaTheme="minorEastAsia" w:cstheme="minorBidi"/>
              <w:b w:val="0"/>
              <w:bCs w:val="0"/>
              <w:caps w:val="0"/>
              <w:noProof/>
              <w:szCs w:val="22"/>
            </w:rPr>
          </w:pPr>
          <w:r>
            <w:fldChar w:fldCharType="begin"/>
          </w:r>
          <w:r>
            <w:instrText xml:space="preserve"> TOC \o "1-3" \h \z \u </w:instrText>
          </w:r>
          <w:r>
            <w:fldChar w:fldCharType="separate"/>
          </w:r>
          <w:hyperlink w:anchor="_Toc27738350" w:history="1">
            <w:r w:rsidR="00094950" w:rsidRPr="00557839">
              <w:rPr>
                <w:rStyle w:val="Hyperlink"/>
                <w:noProof/>
              </w:rPr>
              <w:t>I.</w:t>
            </w:r>
            <w:r w:rsidR="00094950">
              <w:rPr>
                <w:rFonts w:eastAsiaTheme="minorEastAsia" w:cstheme="minorBidi"/>
                <w:b w:val="0"/>
                <w:bCs w:val="0"/>
                <w:caps w:val="0"/>
                <w:noProof/>
                <w:szCs w:val="22"/>
              </w:rPr>
              <w:tab/>
            </w:r>
            <w:r w:rsidR="00094950" w:rsidRPr="00557839">
              <w:rPr>
                <w:rStyle w:val="Hyperlink"/>
                <w:noProof/>
              </w:rPr>
              <w:t>background</w:t>
            </w:r>
            <w:r w:rsidR="00094950">
              <w:rPr>
                <w:noProof/>
                <w:webHidden/>
              </w:rPr>
              <w:tab/>
            </w:r>
            <w:r w:rsidR="00094950">
              <w:rPr>
                <w:noProof/>
                <w:webHidden/>
              </w:rPr>
              <w:fldChar w:fldCharType="begin"/>
            </w:r>
            <w:r w:rsidR="00094950">
              <w:rPr>
                <w:noProof/>
                <w:webHidden/>
              </w:rPr>
              <w:instrText xml:space="preserve"> PAGEREF _Toc27738350 \h </w:instrText>
            </w:r>
            <w:r w:rsidR="00094950">
              <w:rPr>
                <w:noProof/>
                <w:webHidden/>
              </w:rPr>
            </w:r>
            <w:r w:rsidR="00094950">
              <w:rPr>
                <w:noProof/>
                <w:webHidden/>
              </w:rPr>
              <w:fldChar w:fldCharType="separate"/>
            </w:r>
            <w:r w:rsidR="00094950">
              <w:rPr>
                <w:noProof/>
                <w:webHidden/>
              </w:rPr>
              <w:t>1</w:t>
            </w:r>
            <w:r w:rsidR="00094950">
              <w:rPr>
                <w:noProof/>
                <w:webHidden/>
              </w:rPr>
              <w:fldChar w:fldCharType="end"/>
            </w:r>
          </w:hyperlink>
        </w:p>
        <w:p w14:paraId="175EB467" w14:textId="216E281C" w:rsidR="00094950" w:rsidRDefault="000444BD">
          <w:pPr>
            <w:pStyle w:val="TOC2"/>
            <w:tabs>
              <w:tab w:val="left" w:pos="660"/>
              <w:tab w:val="right" w:leader="dot" w:pos="9350"/>
            </w:tabs>
            <w:rPr>
              <w:rFonts w:eastAsiaTheme="minorEastAsia" w:cstheme="minorBidi"/>
              <w:smallCaps w:val="0"/>
              <w:noProof/>
              <w:szCs w:val="22"/>
            </w:rPr>
          </w:pPr>
          <w:hyperlink w:anchor="_Toc27738351" w:history="1">
            <w:r w:rsidR="00094950" w:rsidRPr="00557839">
              <w:rPr>
                <w:rStyle w:val="Hyperlink"/>
                <w:noProof/>
              </w:rPr>
              <w:t>A.</w:t>
            </w:r>
            <w:r w:rsidR="00094950">
              <w:rPr>
                <w:rFonts w:eastAsiaTheme="minorEastAsia" w:cstheme="minorBidi"/>
                <w:smallCaps w:val="0"/>
                <w:noProof/>
                <w:szCs w:val="22"/>
              </w:rPr>
              <w:tab/>
            </w:r>
            <w:r w:rsidR="00094950" w:rsidRPr="00557839">
              <w:rPr>
                <w:rStyle w:val="Hyperlink"/>
                <w:noProof/>
              </w:rPr>
              <w:t>system overview</w:t>
            </w:r>
            <w:r w:rsidR="00094950">
              <w:rPr>
                <w:noProof/>
                <w:webHidden/>
              </w:rPr>
              <w:tab/>
            </w:r>
            <w:r w:rsidR="00094950">
              <w:rPr>
                <w:noProof/>
                <w:webHidden/>
              </w:rPr>
              <w:fldChar w:fldCharType="begin"/>
            </w:r>
            <w:r w:rsidR="00094950">
              <w:rPr>
                <w:noProof/>
                <w:webHidden/>
              </w:rPr>
              <w:instrText xml:space="preserve"> PAGEREF _Toc27738351 \h </w:instrText>
            </w:r>
            <w:r w:rsidR="00094950">
              <w:rPr>
                <w:noProof/>
                <w:webHidden/>
              </w:rPr>
            </w:r>
            <w:r w:rsidR="00094950">
              <w:rPr>
                <w:noProof/>
                <w:webHidden/>
              </w:rPr>
              <w:fldChar w:fldCharType="separate"/>
            </w:r>
            <w:r w:rsidR="00094950">
              <w:rPr>
                <w:noProof/>
                <w:webHidden/>
              </w:rPr>
              <w:t>1</w:t>
            </w:r>
            <w:r w:rsidR="00094950">
              <w:rPr>
                <w:noProof/>
                <w:webHidden/>
              </w:rPr>
              <w:fldChar w:fldCharType="end"/>
            </w:r>
          </w:hyperlink>
        </w:p>
        <w:p w14:paraId="273B9355" w14:textId="6DCC3C7E" w:rsidR="00094950" w:rsidRDefault="000444BD">
          <w:pPr>
            <w:pStyle w:val="TOC2"/>
            <w:tabs>
              <w:tab w:val="left" w:pos="660"/>
              <w:tab w:val="right" w:leader="dot" w:pos="9350"/>
            </w:tabs>
            <w:rPr>
              <w:rFonts w:eastAsiaTheme="minorEastAsia" w:cstheme="minorBidi"/>
              <w:smallCaps w:val="0"/>
              <w:noProof/>
              <w:szCs w:val="22"/>
            </w:rPr>
          </w:pPr>
          <w:hyperlink w:anchor="_Toc27738352" w:history="1">
            <w:r w:rsidR="00094950" w:rsidRPr="00557839">
              <w:rPr>
                <w:rStyle w:val="Hyperlink"/>
                <w:noProof/>
              </w:rPr>
              <w:t>B.</w:t>
            </w:r>
            <w:r w:rsidR="00094950">
              <w:rPr>
                <w:rFonts w:eastAsiaTheme="minorEastAsia" w:cstheme="minorBidi"/>
                <w:smallCaps w:val="0"/>
                <w:noProof/>
                <w:szCs w:val="22"/>
              </w:rPr>
              <w:tab/>
            </w:r>
            <w:r w:rsidR="00094950" w:rsidRPr="00557839">
              <w:rPr>
                <w:rStyle w:val="Hyperlink"/>
                <w:noProof/>
              </w:rPr>
              <w:t>Key Functional Components</w:t>
            </w:r>
            <w:r w:rsidR="00094950">
              <w:rPr>
                <w:noProof/>
                <w:webHidden/>
              </w:rPr>
              <w:tab/>
            </w:r>
            <w:r w:rsidR="00094950">
              <w:rPr>
                <w:noProof/>
                <w:webHidden/>
              </w:rPr>
              <w:fldChar w:fldCharType="begin"/>
            </w:r>
            <w:r w:rsidR="00094950">
              <w:rPr>
                <w:noProof/>
                <w:webHidden/>
              </w:rPr>
              <w:instrText xml:space="preserve"> PAGEREF _Toc27738352 \h </w:instrText>
            </w:r>
            <w:r w:rsidR="00094950">
              <w:rPr>
                <w:noProof/>
                <w:webHidden/>
              </w:rPr>
            </w:r>
            <w:r w:rsidR="00094950">
              <w:rPr>
                <w:noProof/>
                <w:webHidden/>
              </w:rPr>
              <w:fldChar w:fldCharType="separate"/>
            </w:r>
            <w:r w:rsidR="00094950">
              <w:rPr>
                <w:noProof/>
                <w:webHidden/>
              </w:rPr>
              <w:t>2</w:t>
            </w:r>
            <w:r w:rsidR="00094950">
              <w:rPr>
                <w:noProof/>
                <w:webHidden/>
              </w:rPr>
              <w:fldChar w:fldCharType="end"/>
            </w:r>
          </w:hyperlink>
        </w:p>
        <w:p w14:paraId="338FFB65" w14:textId="1E46BFDD" w:rsidR="00094950" w:rsidRDefault="000444BD">
          <w:pPr>
            <w:pStyle w:val="TOC3"/>
            <w:tabs>
              <w:tab w:val="left" w:pos="880"/>
              <w:tab w:val="right" w:leader="dot" w:pos="9350"/>
            </w:tabs>
            <w:rPr>
              <w:rFonts w:eastAsiaTheme="minorEastAsia" w:cstheme="minorBidi"/>
              <w:i w:val="0"/>
              <w:iCs w:val="0"/>
              <w:noProof/>
              <w:szCs w:val="22"/>
            </w:rPr>
          </w:pPr>
          <w:hyperlink w:anchor="_Toc27738353" w:history="1">
            <w:r w:rsidR="00094950" w:rsidRPr="00557839">
              <w:rPr>
                <w:rStyle w:val="Hyperlink"/>
                <w:noProof/>
              </w:rPr>
              <w:t>1.</w:t>
            </w:r>
            <w:r w:rsidR="00094950">
              <w:rPr>
                <w:rFonts w:eastAsiaTheme="minorEastAsia" w:cstheme="minorBidi"/>
                <w:i w:val="0"/>
                <w:iCs w:val="0"/>
                <w:noProof/>
                <w:szCs w:val="22"/>
              </w:rPr>
              <w:tab/>
            </w:r>
            <w:r w:rsidR="00094950" w:rsidRPr="00557839">
              <w:rPr>
                <w:rStyle w:val="Hyperlink"/>
                <w:noProof/>
              </w:rPr>
              <w:t>Metrics</w:t>
            </w:r>
            <w:r w:rsidR="00094950">
              <w:rPr>
                <w:noProof/>
                <w:webHidden/>
              </w:rPr>
              <w:tab/>
            </w:r>
            <w:r w:rsidR="00094950">
              <w:rPr>
                <w:noProof/>
                <w:webHidden/>
              </w:rPr>
              <w:fldChar w:fldCharType="begin"/>
            </w:r>
            <w:r w:rsidR="00094950">
              <w:rPr>
                <w:noProof/>
                <w:webHidden/>
              </w:rPr>
              <w:instrText xml:space="preserve"> PAGEREF _Toc27738353 \h </w:instrText>
            </w:r>
            <w:r w:rsidR="00094950">
              <w:rPr>
                <w:noProof/>
                <w:webHidden/>
              </w:rPr>
            </w:r>
            <w:r w:rsidR="00094950">
              <w:rPr>
                <w:noProof/>
                <w:webHidden/>
              </w:rPr>
              <w:fldChar w:fldCharType="separate"/>
            </w:r>
            <w:r w:rsidR="00094950">
              <w:rPr>
                <w:noProof/>
                <w:webHidden/>
              </w:rPr>
              <w:t>2</w:t>
            </w:r>
            <w:r w:rsidR="00094950">
              <w:rPr>
                <w:noProof/>
                <w:webHidden/>
              </w:rPr>
              <w:fldChar w:fldCharType="end"/>
            </w:r>
          </w:hyperlink>
        </w:p>
        <w:p w14:paraId="35AC3187" w14:textId="49C2F871" w:rsidR="00094950" w:rsidRDefault="000444BD">
          <w:pPr>
            <w:pStyle w:val="TOC3"/>
            <w:tabs>
              <w:tab w:val="left" w:pos="880"/>
              <w:tab w:val="right" w:leader="dot" w:pos="9350"/>
            </w:tabs>
            <w:rPr>
              <w:rFonts w:eastAsiaTheme="minorEastAsia" w:cstheme="minorBidi"/>
              <w:i w:val="0"/>
              <w:iCs w:val="0"/>
              <w:noProof/>
              <w:szCs w:val="22"/>
            </w:rPr>
          </w:pPr>
          <w:hyperlink w:anchor="_Toc27738354" w:history="1">
            <w:r w:rsidR="00094950" w:rsidRPr="00557839">
              <w:rPr>
                <w:rStyle w:val="Hyperlink"/>
                <w:noProof/>
              </w:rPr>
              <w:t>2.</w:t>
            </w:r>
            <w:r w:rsidR="00094950">
              <w:rPr>
                <w:rFonts w:eastAsiaTheme="minorEastAsia" w:cstheme="minorBidi"/>
                <w:i w:val="0"/>
                <w:iCs w:val="0"/>
                <w:noProof/>
                <w:szCs w:val="22"/>
              </w:rPr>
              <w:tab/>
            </w:r>
            <w:r w:rsidR="00094950" w:rsidRPr="00557839">
              <w:rPr>
                <w:rStyle w:val="Hyperlink"/>
                <w:noProof/>
              </w:rPr>
              <w:t>Measures</w:t>
            </w:r>
            <w:r w:rsidR="00094950">
              <w:rPr>
                <w:noProof/>
                <w:webHidden/>
              </w:rPr>
              <w:tab/>
            </w:r>
            <w:r w:rsidR="00094950">
              <w:rPr>
                <w:noProof/>
                <w:webHidden/>
              </w:rPr>
              <w:fldChar w:fldCharType="begin"/>
            </w:r>
            <w:r w:rsidR="00094950">
              <w:rPr>
                <w:noProof/>
                <w:webHidden/>
              </w:rPr>
              <w:instrText xml:space="preserve"> PAGEREF _Toc27738354 \h </w:instrText>
            </w:r>
            <w:r w:rsidR="00094950">
              <w:rPr>
                <w:noProof/>
                <w:webHidden/>
              </w:rPr>
            </w:r>
            <w:r w:rsidR="00094950">
              <w:rPr>
                <w:noProof/>
                <w:webHidden/>
              </w:rPr>
              <w:fldChar w:fldCharType="separate"/>
            </w:r>
            <w:r w:rsidR="00094950">
              <w:rPr>
                <w:noProof/>
                <w:webHidden/>
              </w:rPr>
              <w:t>2</w:t>
            </w:r>
            <w:r w:rsidR="00094950">
              <w:rPr>
                <w:noProof/>
                <w:webHidden/>
              </w:rPr>
              <w:fldChar w:fldCharType="end"/>
            </w:r>
          </w:hyperlink>
        </w:p>
        <w:p w14:paraId="29F4C7BC" w14:textId="1BD2E926" w:rsidR="00094950" w:rsidRDefault="000444BD">
          <w:pPr>
            <w:pStyle w:val="TOC3"/>
            <w:tabs>
              <w:tab w:val="left" w:pos="880"/>
              <w:tab w:val="right" w:leader="dot" w:pos="9350"/>
            </w:tabs>
            <w:rPr>
              <w:rFonts w:eastAsiaTheme="minorEastAsia" w:cstheme="minorBidi"/>
              <w:i w:val="0"/>
              <w:iCs w:val="0"/>
              <w:noProof/>
              <w:szCs w:val="22"/>
            </w:rPr>
          </w:pPr>
          <w:hyperlink w:anchor="_Toc27738355" w:history="1">
            <w:r w:rsidR="00094950" w:rsidRPr="00557839">
              <w:rPr>
                <w:rStyle w:val="Hyperlink"/>
                <w:noProof/>
              </w:rPr>
              <w:t>3.</w:t>
            </w:r>
            <w:r w:rsidR="00094950">
              <w:rPr>
                <w:rFonts w:eastAsiaTheme="minorEastAsia" w:cstheme="minorBidi"/>
                <w:i w:val="0"/>
                <w:iCs w:val="0"/>
                <w:noProof/>
                <w:szCs w:val="22"/>
              </w:rPr>
              <w:tab/>
            </w:r>
            <w:r w:rsidR="00094950" w:rsidRPr="00557839">
              <w:rPr>
                <w:rStyle w:val="Hyperlink"/>
                <w:noProof/>
              </w:rPr>
              <w:t>Explore DQM</w:t>
            </w:r>
            <w:r w:rsidR="00094950">
              <w:rPr>
                <w:noProof/>
                <w:webHidden/>
              </w:rPr>
              <w:tab/>
            </w:r>
            <w:r w:rsidR="00094950">
              <w:rPr>
                <w:noProof/>
                <w:webHidden/>
              </w:rPr>
              <w:fldChar w:fldCharType="begin"/>
            </w:r>
            <w:r w:rsidR="00094950">
              <w:rPr>
                <w:noProof/>
                <w:webHidden/>
              </w:rPr>
              <w:instrText xml:space="preserve"> PAGEREF _Toc27738355 \h </w:instrText>
            </w:r>
            <w:r w:rsidR="00094950">
              <w:rPr>
                <w:noProof/>
                <w:webHidden/>
              </w:rPr>
            </w:r>
            <w:r w:rsidR="00094950">
              <w:rPr>
                <w:noProof/>
                <w:webHidden/>
              </w:rPr>
              <w:fldChar w:fldCharType="separate"/>
            </w:r>
            <w:r w:rsidR="00094950">
              <w:rPr>
                <w:noProof/>
                <w:webHidden/>
              </w:rPr>
              <w:t>2</w:t>
            </w:r>
            <w:r w:rsidR="00094950">
              <w:rPr>
                <w:noProof/>
                <w:webHidden/>
              </w:rPr>
              <w:fldChar w:fldCharType="end"/>
            </w:r>
          </w:hyperlink>
        </w:p>
        <w:p w14:paraId="2E9F39E9" w14:textId="25F82A5A" w:rsidR="00094950" w:rsidRDefault="000444BD">
          <w:pPr>
            <w:pStyle w:val="TOC1"/>
            <w:tabs>
              <w:tab w:val="left" w:pos="440"/>
              <w:tab w:val="right" w:leader="dot" w:pos="9350"/>
            </w:tabs>
            <w:rPr>
              <w:rFonts w:eastAsiaTheme="minorEastAsia" w:cstheme="minorBidi"/>
              <w:b w:val="0"/>
              <w:bCs w:val="0"/>
              <w:caps w:val="0"/>
              <w:noProof/>
              <w:szCs w:val="22"/>
            </w:rPr>
          </w:pPr>
          <w:hyperlink w:anchor="_Toc27738356" w:history="1">
            <w:r w:rsidR="00094950" w:rsidRPr="00557839">
              <w:rPr>
                <w:rStyle w:val="Hyperlink"/>
                <w:noProof/>
              </w:rPr>
              <w:t>II.</w:t>
            </w:r>
            <w:r w:rsidR="00094950">
              <w:rPr>
                <w:rFonts w:eastAsiaTheme="minorEastAsia" w:cstheme="minorBidi"/>
                <w:b w:val="0"/>
                <w:bCs w:val="0"/>
                <w:caps w:val="0"/>
                <w:noProof/>
                <w:szCs w:val="22"/>
              </w:rPr>
              <w:tab/>
            </w:r>
            <w:r w:rsidR="00094950" w:rsidRPr="00557839">
              <w:rPr>
                <w:rStyle w:val="Hyperlink"/>
                <w:noProof/>
              </w:rPr>
              <w:t>data model and entities</w:t>
            </w:r>
            <w:r w:rsidR="00094950">
              <w:rPr>
                <w:noProof/>
                <w:webHidden/>
              </w:rPr>
              <w:tab/>
            </w:r>
            <w:r w:rsidR="00094950">
              <w:rPr>
                <w:noProof/>
                <w:webHidden/>
              </w:rPr>
              <w:fldChar w:fldCharType="begin"/>
            </w:r>
            <w:r w:rsidR="00094950">
              <w:rPr>
                <w:noProof/>
                <w:webHidden/>
              </w:rPr>
              <w:instrText xml:space="preserve"> PAGEREF _Toc27738356 \h </w:instrText>
            </w:r>
            <w:r w:rsidR="00094950">
              <w:rPr>
                <w:noProof/>
                <w:webHidden/>
              </w:rPr>
            </w:r>
            <w:r w:rsidR="00094950">
              <w:rPr>
                <w:noProof/>
                <w:webHidden/>
              </w:rPr>
              <w:fldChar w:fldCharType="separate"/>
            </w:r>
            <w:r w:rsidR="00094950">
              <w:rPr>
                <w:noProof/>
                <w:webHidden/>
              </w:rPr>
              <w:t>2</w:t>
            </w:r>
            <w:r w:rsidR="00094950">
              <w:rPr>
                <w:noProof/>
                <w:webHidden/>
              </w:rPr>
              <w:fldChar w:fldCharType="end"/>
            </w:r>
          </w:hyperlink>
        </w:p>
        <w:p w14:paraId="2D7D657B" w14:textId="567ACF2D" w:rsidR="00094950" w:rsidRDefault="000444BD">
          <w:pPr>
            <w:pStyle w:val="TOC2"/>
            <w:tabs>
              <w:tab w:val="left" w:pos="660"/>
              <w:tab w:val="right" w:leader="dot" w:pos="9350"/>
            </w:tabs>
            <w:rPr>
              <w:rFonts w:eastAsiaTheme="minorEastAsia" w:cstheme="minorBidi"/>
              <w:smallCaps w:val="0"/>
              <w:noProof/>
              <w:szCs w:val="22"/>
            </w:rPr>
          </w:pPr>
          <w:hyperlink w:anchor="_Toc27738357" w:history="1">
            <w:r w:rsidR="00094950" w:rsidRPr="00557839">
              <w:rPr>
                <w:rStyle w:val="Hyperlink"/>
                <w:noProof/>
              </w:rPr>
              <w:t>C.</w:t>
            </w:r>
            <w:r w:rsidR="00094950">
              <w:rPr>
                <w:rFonts w:eastAsiaTheme="minorEastAsia" w:cstheme="minorBidi"/>
                <w:smallCaps w:val="0"/>
                <w:noProof/>
                <w:szCs w:val="22"/>
              </w:rPr>
              <w:tab/>
            </w:r>
            <w:r w:rsidR="00094950" w:rsidRPr="00557839">
              <w:rPr>
                <w:rStyle w:val="Hyperlink"/>
                <w:noProof/>
              </w:rPr>
              <w:t>Data Quality Data Model</w:t>
            </w:r>
            <w:r w:rsidR="00094950">
              <w:rPr>
                <w:noProof/>
                <w:webHidden/>
              </w:rPr>
              <w:tab/>
            </w:r>
            <w:r w:rsidR="00094950">
              <w:rPr>
                <w:noProof/>
                <w:webHidden/>
              </w:rPr>
              <w:fldChar w:fldCharType="begin"/>
            </w:r>
            <w:r w:rsidR="00094950">
              <w:rPr>
                <w:noProof/>
                <w:webHidden/>
              </w:rPr>
              <w:instrText xml:space="preserve"> PAGEREF _Toc27738357 \h </w:instrText>
            </w:r>
            <w:r w:rsidR="00094950">
              <w:rPr>
                <w:noProof/>
                <w:webHidden/>
              </w:rPr>
            </w:r>
            <w:r w:rsidR="00094950">
              <w:rPr>
                <w:noProof/>
                <w:webHidden/>
              </w:rPr>
              <w:fldChar w:fldCharType="separate"/>
            </w:r>
            <w:r w:rsidR="00094950">
              <w:rPr>
                <w:noProof/>
                <w:webHidden/>
              </w:rPr>
              <w:t>3</w:t>
            </w:r>
            <w:r w:rsidR="00094950">
              <w:rPr>
                <w:noProof/>
                <w:webHidden/>
              </w:rPr>
              <w:fldChar w:fldCharType="end"/>
            </w:r>
          </w:hyperlink>
        </w:p>
        <w:p w14:paraId="3EAADE40" w14:textId="748E895B" w:rsidR="00094950" w:rsidRDefault="000444BD">
          <w:pPr>
            <w:pStyle w:val="TOC2"/>
            <w:tabs>
              <w:tab w:val="left" w:pos="660"/>
              <w:tab w:val="right" w:leader="dot" w:pos="9350"/>
            </w:tabs>
            <w:rPr>
              <w:rFonts w:eastAsiaTheme="minorEastAsia" w:cstheme="minorBidi"/>
              <w:smallCaps w:val="0"/>
              <w:noProof/>
              <w:szCs w:val="22"/>
            </w:rPr>
          </w:pPr>
          <w:hyperlink w:anchor="_Toc27738358" w:history="1">
            <w:r w:rsidR="00094950" w:rsidRPr="00557839">
              <w:rPr>
                <w:rStyle w:val="Hyperlink"/>
                <w:noProof/>
              </w:rPr>
              <w:t>D.</w:t>
            </w:r>
            <w:r w:rsidR="00094950">
              <w:rPr>
                <w:rFonts w:eastAsiaTheme="minorEastAsia" w:cstheme="minorBidi"/>
                <w:smallCaps w:val="0"/>
                <w:noProof/>
                <w:szCs w:val="22"/>
              </w:rPr>
              <w:tab/>
            </w:r>
            <w:r w:rsidR="00094950" w:rsidRPr="00557839">
              <w:rPr>
                <w:rStyle w:val="Hyperlink"/>
                <w:noProof/>
              </w:rPr>
              <w:t>Entity details</w:t>
            </w:r>
            <w:r w:rsidR="00094950">
              <w:rPr>
                <w:noProof/>
                <w:webHidden/>
              </w:rPr>
              <w:tab/>
            </w:r>
            <w:r w:rsidR="00094950">
              <w:rPr>
                <w:noProof/>
                <w:webHidden/>
              </w:rPr>
              <w:fldChar w:fldCharType="begin"/>
            </w:r>
            <w:r w:rsidR="00094950">
              <w:rPr>
                <w:noProof/>
                <w:webHidden/>
              </w:rPr>
              <w:instrText xml:space="preserve"> PAGEREF _Toc27738358 \h </w:instrText>
            </w:r>
            <w:r w:rsidR="00094950">
              <w:rPr>
                <w:noProof/>
                <w:webHidden/>
              </w:rPr>
            </w:r>
            <w:r w:rsidR="00094950">
              <w:rPr>
                <w:noProof/>
                <w:webHidden/>
              </w:rPr>
              <w:fldChar w:fldCharType="separate"/>
            </w:r>
            <w:r w:rsidR="00094950">
              <w:rPr>
                <w:noProof/>
                <w:webHidden/>
              </w:rPr>
              <w:t>5</w:t>
            </w:r>
            <w:r w:rsidR="00094950">
              <w:rPr>
                <w:noProof/>
                <w:webHidden/>
              </w:rPr>
              <w:fldChar w:fldCharType="end"/>
            </w:r>
          </w:hyperlink>
        </w:p>
        <w:p w14:paraId="3C1D0A6D" w14:textId="341EF55B" w:rsidR="00094950" w:rsidRDefault="000444BD">
          <w:pPr>
            <w:pStyle w:val="TOC1"/>
            <w:tabs>
              <w:tab w:val="left" w:pos="660"/>
              <w:tab w:val="right" w:leader="dot" w:pos="9350"/>
            </w:tabs>
            <w:rPr>
              <w:rFonts w:eastAsiaTheme="minorEastAsia" w:cstheme="minorBidi"/>
              <w:b w:val="0"/>
              <w:bCs w:val="0"/>
              <w:caps w:val="0"/>
              <w:noProof/>
              <w:szCs w:val="22"/>
            </w:rPr>
          </w:pPr>
          <w:hyperlink w:anchor="_Toc27738359" w:history="1">
            <w:r w:rsidR="00094950" w:rsidRPr="00557839">
              <w:rPr>
                <w:rStyle w:val="Hyperlink"/>
                <w:noProof/>
              </w:rPr>
              <w:t>III.</w:t>
            </w:r>
            <w:r w:rsidR="00094950">
              <w:rPr>
                <w:rFonts w:eastAsiaTheme="minorEastAsia" w:cstheme="minorBidi"/>
                <w:b w:val="0"/>
                <w:bCs w:val="0"/>
                <w:caps w:val="0"/>
                <w:noProof/>
                <w:szCs w:val="22"/>
              </w:rPr>
              <w:tab/>
            </w:r>
            <w:r w:rsidR="00094950" w:rsidRPr="00557839">
              <w:rPr>
                <w:rStyle w:val="Hyperlink"/>
                <w:noProof/>
              </w:rPr>
              <w:t>Website configuration settings</w:t>
            </w:r>
            <w:r w:rsidR="00094950">
              <w:rPr>
                <w:noProof/>
                <w:webHidden/>
              </w:rPr>
              <w:tab/>
            </w:r>
            <w:r w:rsidR="00094950">
              <w:rPr>
                <w:noProof/>
                <w:webHidden/>
              </w:rPr>
              <w:fldChar w:fldCharType="begin"/>
            </w:r>
            <w:r w:rsidR="00094950">
              <w:rPr>
                <w:noProof/>
                <w:webHidden/>
              </w:rPr>
              <w:instrText xml:space="preserve"> PAGEREF _Toc27738359 \h </w:instrText>
            </w:r>
            <w:r w:rsidR="00094950">
              <w:rPr>
                <w:noProof/>
                <w:webHidden/>
              </w:rPr>
            </w:r>
            <w:r w:rsidR="00094950">
              <w:rPr>
                <w:noProof/>
                <w:webHidden/>
              </w:rPr>
              <w:fldChar w:fldCharType="separate"/>
            </w:r>
            <w:r w:rsidR="00094950">
              <w:rPr>
                <w:noProof/>
                <w:webHidden/>
              </w:rPr>
              <w:t>7</w:t>
            </w:r>
            <w:r w:rsidR="00094950">
              <w:rPr>
                <w:noProof/>
                <w:webHidden/>
              </w:rPr>
              <w:fldChar w:fldCharType="end"/>
            </w:r>
          </w:hyperlink>
        </w:p>
        <w:p w14:paraId="4125D4E2" w14:textId="48D34C40" w:rsidR="00094950" w:rsidRDefault="000444BD">
          <w:pPr>
            <w:pStyle w:val="TOC2"/>
            <w:tabs>
              <w:tab w:val="left" w:pos="660"/>
              <w:tab w:val="right" w:leader="dot" w:pos="9350"/>
            </w:tabs>
            <w:rPr>
              <w:rFonts w:eastAsiaTheme="minorEastAsia" w:cstheme="minorBidi"/>
              <w:smallCaps w:val="0"/>
              <w:noProof/>
              <w:szCs w:val="22"/>
            </w:rPr>
          </w:pPr>
          <w:hyperlink w:anchor="_Toc27738360" w:history="1">
            <w:r w:rsidR="00094950" w:rsidRPr="00557839">
              <w:rPr>
                <w:rStyle w:val="Hyperlink"/>
                <w:noProof/>
              </w:rPr>
              <w:t>E.</w:t>
            </w:r>
            <w:r w:rsidR="00094950">
              <w:rPr>
                <w:rFonts w:eastAsiaTheme="minorEastAsia" w:cstheme="minorBidi"/>
                <w:smallCaps w:val="0"/>
                <w:noProof/>
                <w:szCs w:val="22"/>
              </w:rPr>
              <w:tab/>
            </w:r>
            <w:r w:rsidR="00094950" w:rsidRPr="00557839">
              <w:rPr>
                <w:rStyle w:val="Hyperlink"/>
                <w:noProof/>
              </w:rPr>
              <w:t>Configuration Settings</w:t>
            </w:r>
            <w:r w:rsidR="00094950">
              <w:rPr>
                <w:noProof/>
                <w:webHidden/>
              </w:rPr>
              <w:tab/>
            </w:r>
            <w:r w:rsidR="00094950">
              <w:rPr>
                <w:noProof/>
                <w:webHidden/>
              </w:rPr>
              <w:fldChar w:fldCharType="begin"/>
            </w:r>
            <w:r w:rsidR="00094950">
              <w:rPr>
                <w:noProof/>
                <w:webHidden/>
              </w:rPr>
              <w:instrText xml:space="preserve"> PAGEREF _Toc27738360 \h </w:instrText>
            </w:r>
            <w:r w:rsidR="00094950">
              <w:rPr>
                <w:noProof/>
                <w:webHidden/>
              </w:rPr>
            </w:r>
            <w:r w:rsidR="00094950">
              <w:rPr>
                <w:noProof/>
                <w:webHidden/>
              </w:rPr>
              <w:fldChar w:fldCharType="separate"/>
            </w:r>
            <w:r w:rsidR="00094950">
              <w:rPr>
                <w:noProof/>
                <w:webHidden/>
              </w:rPr>
              <w:t>8</w:t>
            </w:r>
            <w:r w:rsidR="00094950">
              <w:rPr>
                <w:noProof/>
                <w:webHidden/>
              </w:rPr>
              <w:fldChar w:fldCharType="end"/>
            </w:r>
          </w:hyperlink>
        </w:p>
        <w:p w14:paraId="6364C169" w14:textId="7118A196" w:rsidR="00094950" w:rsidRDefault="000444BD">
          <w:pPr>
            <w:pStyle w:val="TOC1"/>
            <w:tabs>
              <w:tab w:val="left" w:pos="660"/>
              <w:tab w:val="right" w:leader="dot" w:pos="9350"/>
            </w:tabs>
            <w:rPr>
              <w:rFonts w:eastAsiaTheme="minorEastAsia" w:cstheme="minorBidi"/>
              <w:b w:val="0"/>
              <w:bCs w:val="0"/>
              <w:caps w:val="0"/>
              <w:noProof/>
              <w:szCs w:val="22"/>
            </w:rPr>
          </w:pPr>
          <w:hyperlink w:anchor="_Toc27738361" w:history="1">
            <w:r w:rsidR="00094950" w:rsidRPr="00557839">
              <w:rPr>
                <w:rStyle w:val="Hyperlink"/>
                <w:noProof/>
              </w:rPr>
              <w:t>IV.</w:t>
            </w:r>
            <w:r w:rsidR="00094950">
              <w:rPr>
                <w:rFonts w:eastAsiaTheme="minorEastAsia" w:cstheme="minorBidi"/>
                <w:b w:val="0"/>
                <w:bCs w:val="0"/>
                <w:caps w:val="0"/>
                <w:noProof/>
                <w:szCs w:val="22"/>
              </w:rPr>
              <w:tab/>
            </w:r>
            <w:r w:rsidR="00094950" w:rsidRPr="00557839">
              <w:rPr>
                <w:rStyle w:val="Hyperlink"/>
                <w:noProof/>
              </w:rPr>
              <w:t>developer set up</w:t>
            </w:r>
            <w:r w:rsidR="00094950">
              <w:rPr>
                <w:noProof/>
                <w:webHidden/>
              </w:rPr>
              <w:tab/>
            </w:r>
            <w:r w:rsidR="00094950">
              <w:rPr>
                <w:noProof/>
                <w:webHidden/>
              </w:rPr>
              <w:fldChar w:fldCharType="begin"/>
            </w:r>
            <w:r w:rsidR="00094950">
              <w:rPr>
                <w:noProof/>
                <w:webHidden/>
              </w:rPr>
              <w:instrText xml:space="preserve"> PAGEREF _Toc27738361 \h </w:instrText>
            </w:r>
            <w:r w:rsidR="00094950">
              <w:rPr>
                <w:noProof/>
                <w:webHidden/>
              </w:rPr>
            </w:r>
            <w:r w:rsidR="00094950">
              <w:rPr>
                <w:noProof/>
                <w:webHidden/>
              </w:rPr>
              <w:fldChar w:fldCharType="separate"/>
            </w:r>
            <w:r w:rsidR="00094950">
              <w:rPr>
                <w:noProof/>
                <w:webHidden/>
              </w:rPr>
              <w:t>10</w:t>
            </w:r>
            <w:r w:rsidR="00094950">
              <w:rPr>
                <w:noProof/>
                <w:webHidden/>
              </w:rPr>
              <w:fldChar w:fldCharType="end"/>
            </w:r>
          </w:hyperlink>
        </w:p>
        <w:p w14:paraId="2B5CB4C9" w14:textId="196E1812" w:rsidR="00094950" w:rsidRDefault="000444BD">
          <w:pPr>
            <w:pStyle w:val="TOC2"/>
            <w:tabs>
              <w:tab w:val="left" w:pos="660"/>
              <w:tab w:val="right" w:leader="dot" w:pos="9350"/>
            </w:tabs>
            <w:rPr>
              <w:rFonts w:eastAsiaTheme="minorEastAsia" w:cstheme="minorBidi"/>
              <w:smallCaps w:val="0"/>
              <w:noProof/>
              <w:szCs w:val="22"/>
            </w:rPr>
          </w:pPr>
          <w:hyperlink w:anchor="_Toc27738362" w:history="1">
            <w:r w:rsidR="00094950" w:rsidRPr="00557839">
              <w:rPr>
                <w:rStyle w:val="Hyperlink"/>
                <w:noProof/>
              </w:rPr>
              <w:t>A.</w:t>
            </w:r>
            <w:r w:rsidR="00094950">
              <w:rPr>
                <w:rFonts w:eastAsiaTheme="minorEastAsia" w:cstheme="minorBidi"/>
                <w:smallCaps w:val="0"/>
                <w:noProof/>
                <w:szCs w:val="22"/>
              </w:rPr>
              <w:tab/>
            </w:r>
            <w:r w:rsidR="00094950" w:rsidRPr="00557839">
              <w:rPr>
                <w:rStyle w:val="Hyperlink"/>
                <w:noProof/>
              </w:rPr>
              <w:t>DQM Application Requirements</w:t>
            </w:r>
            <w:r w:rsidR="00094950">
              <w:rPr>
                <w:noProof/>
                <w:webHidden/>
              </w:rPr>
              <w:tab/>
            </w:r>
            <w:r w:rsidR="00094950">
              <w:rPr>
                <w:noProof/>
                <w:webHidden/>
              </w:rPr>
              <w:fldChar w:fldCharType="begin"/>
            </w:r>
            <w:r w:rsidR="00094950">
              <w:rPr>
                <w:noProof/>
                <w:webHidden/>
              </w:rPr>
              <w:instrText xml:space="preserve"> PAGEREF _Toc27738362 \h </w:instrText>
            </w:r>
            <w:r w:rsidR="00094950">
              <w:rPr>
                <w:noProof/>
                <w:webHidden/>
              </w:rPr>
            </w:r>
            <w:r w:rsidR="00094950">
              <w:rPr>
                <w:noProof/>
                <w:webHidden/>
              </w:rPr>
              <w:fldChar w:fldCharType="separate"/>
            </w:r>
            <w:r w:rsidR="00094950">
              <w:rPr>
                <w:noProof/>
                <w:webHidden/>
              </w:rPr>
              <w:t>10</w:t>
            </w:r>
            <w:r w:rsidR="00094950">
              <w:rPr>
                <w:noProof/>
                <w:webHidden/>
              </w:rPr>
              <w:fldChar w:fldCharType="end"/>
            </w:r>
          </w:hyperlink>
        </w:p>
        <w:p w14:paraId="1E903C1E" w14:textId="6AD37C2A" w:rsidR="00094950" w:rsidRDefault="000444BD">
          <w:pPr>
            <w:pStyle w:val="TOC2"/>
            <w:tabs>
              <w:tab w:val="left" w:pos="660"/>
              <w:tab w:val="right" w:leader="dot" w:pos="9350"/>
            </w:tabs>
            <w:rPr>
              <w:rFonts w:eastAsiaTheme="minorEastAsia" w:cstheme="minorBidi"/>
              <w:smallCaps w:val="0"/>
              <w:noProof/>
              <w:szCs w:val="22"/>
            </w:rPr>
          </w:pPr>
          <w:hyperlink w:anchor="_Toc27738363" w:history="1">
            <w:r w:rsidR="00094950" w:rsidRPr="00557839">
              <w:rPr>
                <w:rStyle w:val="Hyperlink"/>
                <w:noProof/>
              </w:rPr>
              <w:t>B.</w:t>
            </w:r>
            <w:r w:rsidR="00094950">
              <w:rPr>
                <w:rFonts w:eastAsiaTheme="minorEastAsia" w:cstheme="minorBidi"/>
                <w:smallCaps w:val="0"/>
                <w:noProof/>
                <w:szCs w:val="22"/>
              </w:rPr>
              <w:tab/>
            </w:r>
            <w:r w:rsidR="00094950" w:rsidRPr="00557839">
              <w:rPr>
                <w:rStyle w:val="Hyperlink"/>
                <w:noProof/>
              </w:rPr>
              <w:t>DQM application instructions</w:t>
            </w:r>
            <w:r w:rsidR="00094950">
              <w:rPr>
                <w:noProof/>
                <w:webHidden/>
              </w:rPr>
              <w:tab/>
            </w:r>
            <w:r w:rsidR="00094950">
              <w:rPr>
                <w:noProof/>
                <w:webHidden/>
              </w:rPr>
              <w:fldChar w:fldCharType="begin"/>
            </w:r>
            <w:r w:rsidR="00094950">
              <w:rPr>
                <w:noProof/>
                <w:webHidden/>
              </w:rPr>
              <w:instrText xml:space="preserve"> PAGEREF _Toc27738363 \h </w:instrText>
            </w:r>
            <w:r w:rsidR="00094950">
              <w:rPr>
                <w:noProof/>
                <w:webHidden/>
              </w:rPr>
            </w:r>
            <w:r w:rsidR="00094950">
              <w:rPr>
                <w:noProof/>
                <w:webHidden/>
              </w:rPr>
              <w:fldChar w:fldCharType="separate"/>
            </w:r>
            <w:r w:rsidR="00094950">
              <w:rPr>
                <w:noProof/>
                <w:webHidden/>
              </w:rPr>
              <w:t>11</w:t>
            </w:r>
            <w:r w:rsidR="00094950">
              <w:rPr>
                <w:noProof/>
                <w:webHidden/>
              </w:rPr>
              <w:fldChar w:fldCharType="end"/>
            </w:r>
          </w:hyperlink>
        </w:p>
        <w:p w14:paraId="1E5F0E1D" w14:textId="32744AA7" w:rsidR="00094950" w:rsidRDefault="000444BD">
          <w:pPr>
            <w:pStyle w:val="TOC2"/>
            <w:tabs>
              <w:tab w:val="left" w:pos="660"/>
              <w:tab w:val="right" w:leader="dot" w:pos="9350"/>
            </w:tabs>
            <w:rPr>
              <w:rFonts w:eastAsiaTheme="minorEastAsia" w:cstheme="minorBidi"/>
              <w:smallCaps w:val="0"/>
              <w:noProof/>
              <w:szCs w:val="22"/>
            </w:rPr>
          </w:pPr>
          <w:hyperlink w:anchor="_Toc27738364" w:history="1">
            <w:r w:rsidR="00094950" w:rsidRPr="00557839">
              <w:rPr>
                <w:rStyle w:val="Hyperlink"/>
                <w:noProof/>
              </w:rPr>
              <w:t>C.</w:t>
            </w:r>
            <w:r w:rsidR="00094950">
              <w:rPr>
                <w:rFonts w:eastAsiaTheme="minorEastAsia" w:cstheme="minorBidi"/>
                <w:smallCaps w:val="0"/>
                <w:noProof/>
                <w:szCs w:val="22"/>
              </w:rPr>
              <w:tab/>
            </w:r>
            <w:r w:rsidR="00094950" w:rsidRPr="00557839">
              <w:rPr>
                <w:rStyle w:val="Hyperlink"/>
                <w:noProof/>
              </w:rPr>
              <w:t>PopMedNet Application Requirements</w:t>
            </w:r>
            <w:r w:rsidR="00094950">
              <w:rPr>
                <w:noProof/>
                <w:webHidden/>
              </w:rPr>
              <w:tab/>
            </w:r>
            <w:r w:rsidR="00094950">
              <w:rPr>
                <w:noProof/>
                <w:webHidden/>
              </w:rPr>
              <w:fldChar w:fldCharType="begin"/>
            </w:r>
            <w:r w:rsidR="00094950">
              <w:rPr>
                <w:noProof/>
                <w:webHidden/>
              </w:rPr>
              <w:instrText xml:space="preserve"> PAGEREF _Toc27738364 \h </w:instrText>
            </w:r>
            <w:r w:rsidR="00094950">
              <w:rPr>
                <w:noProof/>
                <w:webHidden/>
              </w:rPr>
            </w:r>
            <w:r w:rsidR="00094950">
              <w:rPr>
                <w:noProof/>
                <w:webHidden/>
              </w:rPr>
              <w:fldChar w:fldCharType="separate"/>
            </w:r>
            <w:r w:rsidR="00094950">
              <w:rPr>
                <w:noProof/>
                <w:webHidden/>
              </w:rPr>
              <w:t>11</w:t>
            </w:r>
            <w:r w:rsidR="00094950">
              <w:rPr>
                <w:noProof/>
                <w:webHidden/>
              </w:rPr>
              <w:fldChar w:fldCharType="end"/>
            </w:r>
          </w:hyperlink>
        </w:p>
        <w:p w14:paraId="3FAD1F64" w14:textId="13280B04" w:rsidR="00094950" w:rsidRDefault="000444BD">
          <w:pPr>
            <w:pStyle w:val="TOC2"/>
            <w:tabs>
              <w:tab w:val="left" w:pos="660"/>
              <w:tab w:val="right" w:leader="dot" w:pos="9350"/>
            </w:tabs>
            <w:rPr>
              <w:rFonts w:eastAsiaTheme="minorEastAsia" w:cstheme="minorBidi"/>
              <w:smallCaps w:val="0"/>
              <w:noProof/>
              <w:szCs w:val="22"/>
            </w:rPr>
          </w:pPr>
          <w:hyperlink w:anchor="_Toc27738365" w:history="1">
            <w:r w:rsidR="00094950" w:rsidRPr="00557839">
              <w:rPr>
                <w:rStyle w:val="Hyperlink"/>
                <w:noProof/>
              </w:rPr>
              <w:t>D.</w:t>
            </w:r>
            <w:r w:rsidR="00094950">
              <w:rPr>
                <w:rFonts w:eastAsiaTheme="minorEastAsia" w:cstheme="minorBidi"/>
                <w:smallCaps w:val="0"/>
                <w:noProof/>
                <w:szCs w:val="22"/>
              </w:rPr>
              <w:tab/>
            </w:r>
            <w:r w:rsidR="00094950" w:rsidRPr="00557839">
              <w:rPr>
                <w:rStyle w:val="Hyperlink"/>
                <w:noProof/>
              </w:rPr>
              <w:t>popmednet application instructions</w:t>
            </w:r>
            <w:r w:rsidR="00094950">
              <w:rPr>
                <w:noProof/>
                <w:webHidden/>
              </w:rPr>
              <w:tab/>
            </w:r>
            <w:r w:rsidR="00094950">
              <w:rPr>
                <w:noProof/>
                <w:webHidden/>
              </w:rPr>
              <w:fldChar w:fldCharType="begin"/>
            </w:r>
            <w:r w:rsidR="00094950">
              <w:rPr>
                <w:noProof/>
                <w:webHidden/>
              </w:rPr>
              <w:instrText xml:space="preserve"> PAGEREF _Toc27738365 \h </w:instrText>
            </w:r>
            <w:r w:rsidR="00094950">
              <w:rPr>
                <w:noProof/>
                <w:webHidden/>
              </w:rPr>
            </w:r>
            <w:r w:rsidR="00094950">
              <w:rPr>
                <w:noProof/>
                <w:webHidden/>
              </w:rPr>
              <w:fldChar w:fldCharType="separate"/>
            </w:r>
            <w:r w:rsidR="00094950">
              <w:rPr>
                <w:noProof/>
                <w:webHidden/>
              </w:rPr>
              <w:t>12</w:t>
            </w:r>
            <w:r w:rsidR="00094950">
              <w:rPr>
                <w:noProof/>
                <w:webHidden/>
              </w:rPr>
              <w:fldChar w:fldCharType="end"/>
            </w:r>
          </w:hyperlink>
        </w:p>
        <w:p w14:paraId="6F9A0349" w14:textId="4891A675" w:rsidR="00094950" w:rsidRDefault="000444BD">
          <w:pPr>
            <w:pStyle w:val="TOC1"/>
            <w:tabs>
              <w:tab w:val="left" w:pos="440"/>
              <w:tab w:val="right" w:leader="dot" w:pos="9350"/>
            </w:tabs>
            <w:rPr>
              <w:rFonts w:eastAsiaTheme="minorEastAsia" w:cstheme="minorBidi"/>
              <w:b w:val="0"/>
              <w:bCs w:val="0"/>
              <w:caps w:val="0"/>
              <w:noProof/>
              <w:szCs w:val="22"/>
            </w:rPr>
          </w:pPr>
          <w:hyperlink w:anchor="_Toc27738366" w:history="1">
            <w:r w:rsidR="00094950" w:rsidRPr="00557839">
              <w:rPr>
                <w:rStyle w:val="Hyperlink"/>
                <w:noProof/>
              </w:rPr>
              <w:t>V.</w:t>
            </w:r>
            <w:r w:rsidR="00094950">
              <w:rPr>
                <w:rFonts w:eastAsiaTheme="minorEastAsia" w:cstheme="minorBidi"/>
                <w:b w:val="0"/>
                <w:bCs w:val="0"/>
                <w:caps w:val="0"/>
                <w:noProof/>
                <w:szCs w:val="22"/>
              </w:rPr>
              <w:tab/>
            </w:r>
            <w:r w:rsidR="00094950" w:rsidRPr="00557839">
              <w:rPr>
                <w:rStyle w:val="Hyperlink"/>
                <w:noProof/>
              </w:rPr>
              <w:t>Appendix</w:t>
            </w:r>
            <w:r w:rsidR="00094950">
              <w:rPr>
                <w:noProof/>
                <w:webHidden/>
              </w:rPr>
              <w:tab/>
            </w:r>
            <w:r w:rsidR="00094950">
              <w:rPr>
                <w:noProof/>
                <w:webHidden/>
              </w:rPr>
              <w:fldChar w:fldCharType="begin"/>
            </w:r>
            <w:r w:rsidR="00094950">
              <w:rPr>
                <w:noProof/>
                <w:webHidden/>
              </w:rPr>
              <w:instrText xml:space="preserve"> PAGEREF _Toc27738366 \h </w:instrText>
            </w:r>
            <w:r w:rsidR="00094950">
              <w:rPr>
                <w:noProof/>
                <w:webHidden/>
              </w:rPr>
            </w:r>
            <w:r w:rsidR="00094950">
              <w:rPr>
                <w:noProof/>
                <w:webHidden/>
              </w:rPr>
              <w:fldChar w:fldCharType="separate"/>
            </w:r>
            <w:r w:rsidR="00094950">
              <w:rPr>
                <w:noProof/>
                <w:webHidden/>
              </w:rPr>
              <w:t>13</w:t>
            </w:r>
            <w:r w:rsidR="00094950">
              <w:rPr>
                <w:noProof/>
                <w:webHidden/>
              </w:rPr>
              <w:fldChar w:fldCharType="end"/>
            </w:r>
          </w:hyperlink>
        </w:p>
        <w:p w14:paraId="027CFE0F" w14:textId="505A10FE" w:rsidR="00094950" w:rsidRDefault="000444BD">
          <w:pPr>
            <w:pStyle w:val="TOC2"/>
            <w:tabs>
              <w:tab w:val="left" w:pos="660"/>
              <w:tab w:val="right" w:leader="dot" w:pos="9350"/>
            </w:tabs>
            <w:rPr>
              <w:rFonts w:eastAsiaTheme="minorEastAsia" w:cstheme="minorBidi"/>
              <w:smallCaps w:val="0"/>
              <w:noProof/>
              <w:szCs w:val="22"/>
            </w:rPr>
          </w:pPr>
          <w:hyperlink w:anchor="_Toc27738367" w:history="1">
            <w:r w:rsidR="00094950" w:rsidRPr="00557839">
              <w:rPr>
                <w:rStyle w:val="Hyperlink"/>
                <w:noProof/>
              </w:rPr>
              <w:t>A.</w:t>
            </w:r>
            <w:r w:rsidR="00094950">
              <w:rPr>
                <w:rFonts w:eastAsiaTheme="minorEastAsia" w:cstheme="minorBidi"/>
                <w:smallCaps w:val="0"/>
                <w:noProof/>
                <w:szCs w:val="22"/>
              </w:rPr>
              <w:tab/>
            </w:r>
            <w:r w:rsidR="00094950" w:rsidRPr="00557839">
              <w:rPr>
                <w:rStyle w:val="Hyperlink"/>
                <w:noProof/>
              </w:rPr>
              <w:t>DQ Metrics &amp; DQ Measures Load Script Details</w:t>
            </w:r>
            <w:r w:rsidR="00094950">
              <w:rPr>
                <w:noProof/>
                <w:webHidden/>
              </w:rPr>
              <w:tab/>
            </w:r>
            <w:r w:rsidR="00094950">
              <w:rPr>
                <w:noProof/>
                <w:webHidden/>
              </w:rPr>
              <w:fldChar w:fldCharType="begin"/>
            </w:r>
            <w:r w:rsidR="00094950">
              <w:rPr>
                <w:noProof/>
                <w:webHidden/>
              </w:rPr>
              <w:instrText xml:space="preserve"> PAGEREF _Toc27738367 \h </w:instrText>
            </w:r>
            <w:r w:rsidR="00094950">
              <w:rPr>
                <w:noProof/>
                <w:webHidden/>
              </w:rPr>
            </w:r>
            <w:r w:rsidR="00094950">
              <w:rPr>
                <w:noProof/>
                <w:webHidden/>
              </w:rPr>
              <w:fldChar w:fldCharType="separate"/>
            </w:r>
            <w:r w:rsidR="00094950">
              <w:rPr>
                <w:noProof/>
                <w:webHidden/>
              </w:rPr>
              <w:t>13</w:t>
            </w:r>
            <w:r w:rsidR="00094950">
              <w:rPr>
                <w:noProof/>
                <w:webHidden/>
              </w:rPr>
              <w:fldChar w:fldCharType="end"/>
            </w:r>
          </w:hyperlink>
        </w:p>
        <w:p w14:paraId="102B46B7" w14:textId="50EBFC51" w:rsidR="00094950" w:rsidRDefault="000444BD">
          <w:pPr>
            <w:pStyle w:val="TOC2"/>
            <w:tabs>
              <w:tab w:val="left" w:pos="660"/>
              <w:tab w:val="right" w:leader="dot" w:pos="9350"/>
            </w:tabs>
            <w:rPr>
              <w:rFonts w:eastAsiaTheme="minorEastAsia" w:cstheme="minorBidi"/>
              <w:smallCaps w:val="0"/>
              <w:noProof/>
              <w:szCs w:val="22"/>
            </w:rPr>
          </w:pPr>
          <w:hyperlink w:anchor="_Toc27738368" w:history="1">
            <w:r w:rsidR="00094950" w:rsidRPr="00557839">
              <w:rPr>
                <w:rStyle w:val="Hyperlink"/>
                <w:noProof/>
              </w:rPr>
              <w:t>B.</w:t>
            </w:r>
            <w:r w:rsidR="00094950">
              <w:rPr>
                <w:rFonts w:eastAsiaTheme="minorEastAsia" w:cstheme="minorBidi"/>
                <w:smallCaps w:val="0"/>
                <w:noProof/>
                <w:szCs w:val="22"/>
              </w:rPr>
              <w:tab/>
            </w:r>
            <w:r w:rsidR="00094950" w:rsidRPr="00557839">
              <w:rPr>
                <w:rStyle w:val="Hyperlink"/>
                <w:noProof/>
              </w:rPr>
              <w:t>Registering a sheet in the dqm site</w:t>
            </w:r>
            <w:r w:rsidR="00094950">
              <w:rPr>
                <w:noProof/>
                <w:webHidden/>
              </w:rPr>
              <w:tab/>
            </w:r>
            <w:r w:rsidR="00094950">
              <w:rPr>
                <w:noProof/>
                <w:webHidden/>
              </w:rPr>
              <w:fldChar w:fldCharType="begin"/>
            </w:r>
            <w:r w:rsidR="00094950">
              <w:rPr>
                <w:noProof/>
                <w:webHidden/>
              </w:rPr>
              <w:instrText xml:space="preserve"> PAGEREF _Toc27738368 \h </w:instrText>
            </w:r>
            <w:r w:rsidR="00094950">
              <w:rPr>
                <w:noProof/>
                <w:webHidden/>
              </w:rPr>
            </w:r>
            <w:r w:rsidR="00094950">
              <w:rPr>
                <w:noProof/>
                <w:webHidden/>
              </w:rPr>
              <w:fldChar w:fldCharType="separate"/>
            </w:r>
            <w:r w:rsidR="00094950">
              <w:rPr>
                <w:noProof/>
                <w:webHidden/>
              </w:rPr>
              <w:t>24</w:t>
            </w:r>
            <w:r w:rsidR="00094950">
              <w:rPr>
                <w:noProof/>
                <w:webHidden/>
              </w:rPr>
              <w:fldChar w:fldCharType="end"/>
            </w:r>
          </w:hyperlink>
        </w:p>
        <w:p w14:paraId="245E5349" w14:textId="192C9798" w:rsidR="004317B4" w:rsidRDefault="004317B4">
          <w:r>
            <w:rPr>
              <w:b/>
              <w:bCs/>
              <w:noProof/>
            </w:rPr>
            <w:fldChar w:fldCharType="end"/>
          </w:r>
        </w:p>
      </w:sdtContent>
    </w:sdt>
    <w:p w14:paraId="4AB4189C" w14:textId="08F08DA7" w:rsidR="004627F4" w:rsidRDefault="004627F4">
      <w:pPr>
        <w:spacing w:after="200" w:line="276" w:lineRule="auto"/>
        <w:rPr>
          <w:b/>
          <w:caps/>
          <w:szCs w:val="20"/>
        </w:rPr>
      </w:pPr>
    </w:p>
    <w:p w14:paraId="0F76EE20" w14:textId="2E694DA3" w:rsidR="00D80A7E" w:rsidRPr="004627F4" w:rsidRDefault="00D80A7E" w:rsidP="004627F4">
      <w:pPr>
        <w:tabs>
          <w:tab w:val="left" w:pos="3808"/>
        </w:tabs>
        <w:rPr>
          <w:szCs w:val="20"/>
        </w:rPr>
        <w:sectPr w:rsidR="00D80A7E" w:rsidRPr="004627F4" w:rsidSect="00E53265">
          <w:footerReference w:type="even" r:id="rId15"/>
          <w:footerReference w:type="default" r:id="rId16"/>
          <w:footerReference w:type="first" r:id="rId17"/>
          <w:pgSz w:w="12240" w:h="15840" w:code="1"/>
          <w:pgMar w:top="1440" w:right="1440" w:bottom="1440" w:left="1440" w:header="720" w:footer="720" w:gutter="0"/>
          <w:pgNumType w:fmt="lowerRoman" w:start="1"/>
          <w:cols w:space="720"/>
          <w:docGrid w:linePitch="360"/>
        </w:sectPr>
      </w:pPr>
    </w:p>
    <w:p w14:paraId="62E8A6A0" w14:textId="0987D999" w:rsidR="00320745" w:rsidRDefault="004A25A0" w:rsidP="00BA1111">
      <w:pPr>
        <w:pStyle w:val="Heading1"/>
        <w:spacing w:before="0" w:after="0"/>
      </w:pPr>
      <w:bookmarkStart w:id="6" w:name="_Toc27738350"/>
      <w:bookmarkEnd w:id="4"/>
      <w:bookmarkEnd w:id="3"/>
      <w:r>
        <w:lastRenderedPageBreak/>
        <w:t>background</w:t>
      </w:r>
      <w:bookmarkEnd w:id="6"/>
      <w:r w:rsidR="00320745">
        <w:t xml:space="preserve"> </w:t>
      </w:r>
    </w:p>
    <w:p w14:paraId="241C06B4" w14:textId="77777777" w:rsidR="00EC13F2" w:rsidRDefault="00EC13F2" w:rsidP="00EC13F2">
      <w:pPr>
        <w:rPr>
          <w:rFonts w:asciiTheme="minorHAnsi" w:hAnsiTheme="minorHAnsi"/>
        </w:rPr>
      </w:pPr>
      <w:bookmarkStart w:id="7" w:name="_Toc25068856"/>
      <w:r w:rsidRPr="00C15668">
        <w:rPr>
          <w:rFonts w:asciiTheme="minorHAnsi" w:hAnsiTheme="minorHAnsi"/>
        </w:rPr>
        <w:t xml:space="preserve">The goal of </w:t>
      </w:r>
      <w:r>
        <w:rPr>
          <w:rFonts w:asciiTheme="minorHAnsi" w:hAnsiTheme="minorHAnsi"/>
        </w:rPr>
        <w:t>Data Quality Metrics</w:t>
      </w:r>
      <w:r w:rsidRPr="00C15668">
        <w:rPr>
          <w:rFonts w:asciiTheme="minorHAnsi" w:hAnsiTheme="minorHAnsi"/>
        </w:rPr>
        <w:t xml:space="preserve"> project</w:t>
      </w:r>
      <w:r>
        <w:rPr>
          <w:rFonts w:asciiTheme="minorHAnsi" w:hAnsiTheme="minorHAnsi"/>
        </w:rPr>
        <w:t xml:space="preserve"> and system</w:t>
      </w:r>
      <w:r w:rsidRPr="00C15668">
        <w:rPr>
          <w:rFonts w:asciiTheme="minorHAnsi" w:hAnsiTheme="minorHAnsi"/>
        </w:rPr>
        <w:t xml:space="preserve"> </w:t>
      </w:r>
      <w:r>
        <w:rPr>
          <w:rFonts w:asciiTheme="minorHAnsi" w:hAnsiTheme="minorHAnsi"/>
        </w:rPr>
        <w:t>wa</w:t>
      </w:r>
      <w:r w:rsidRPr="00C15668">
        <w:rPr>
          <w:rFonts w:asciiTheme="minorHAnsi" w:hAnsiTheme="minorHAnsi"/>
        </w:rPr>
        <w:t xml:space="preserve">s to provide a harmonized approach to data characterization across multiple </w:t>
      </w:r>
      <w:r>
        <w:rPr>
          <w:rFonts w:asciiTheme="minorHAnsi" w:hAnsiTheme="minorHAnsi"/>
        </w:rPr>
        <w:t xml:space="preserve">data </w:t>
      </w:r>
      <w:r w:rsidRPr="00C15668">
        <w:rPr>
          <w:rFonts w:asciiTheme="minorHAnsi" w:hAnsiTheme="minorHAnsi"/>
        </w:rPr>
        <w:t xml:space="preserve">sources </w:t>
      </w:r>
      <w:r>
        <w:rPr>
          <w:rFonts w:asciiTheme="minorHAnsi" w:hAnsiTheme="minorHAnsi"/>
        </w:rPr>
        <w:t xml:space="preserve">to enable </w:t>
      </w:r>
      <w:r w:rsidRPr="00C15668">
        <w:rPr>
          <w:rFonts w:asciiTheme="minorHAnsi" w:hAnsiTheme="minorHAnsi"/>
        </w:rPr>
        <w:t>researchers to better understand candidate data sources before querying and analyzing them.  This work include</w:t>
      </w:r>
      <w:r>
        <w:rPr>
          <w:rFonts w:asciiTheme="minorHAnsi" w:hAnsiTheme="minorHAnsi"/>
        </w:rPr>
        <w:t>d</w:t>
      </w:r>
      <w:r w:rsidRPr="00C15668">
        <w:rPr>
          <w:rFonts w:asciiTheme="minorHAnsi" w:hAnsiTheme="minorHAnsi"/>
        </w:rPr>
        <w:t xml:space="preserve"> the creation of a system that operationalizes existing data quality (DQ) parameters and methodologies in a way that is compatible across multiple Common Data Models (CDM</w:t>
      </w:r>
      <w:r>
        <w:rPr>
          <w:rFonts w:asciiTheme="minorHAnsi" w:hAnsiTheme="minorHAnsi"/>
        </w:rPr>
        <w:t>s</w:t>
      </w:r>
      <w:r w:rsidRPr="00C15668">
        <w:rPr>
          <w:rFonts w:asciiTheme="minorHAnsi" w:hAnsiTheme="minorHAnsi"/>
        </w:rPr>
        <w:t>) to increase research planning efficiency and improve the interpretability of analytic results.</w:t>
      </w:r>
    </w:p>
    <w:p w14:paraId="6239DA1E" w14:textId="77777777" w:rsidR="00EC13F2" w:rsidRDefault="00EC13F2" w:rsidP="00EC13F2">
      <w:pPr>
        <w:rPr>
          <w:rFonts w:asciiTheme="minorHAnsi" w:hAnsiTheme="minorHAnsi"/>
        </w:rPr>
      </w:pPr>
      <w:r w:rsidRPr="00C15668">
        <w:rPr>
          <w:rFonts w:asciiTheme="minorHAnsi" w:hAnsiTheme="minorHAnsi"/>
        </w:rPr>
        <w:t xml:space="preserve">We </w:t>
      </w:r>
      <w:r>
        <w:rPr>
          <w:rFonts w:asciiTheme="minorHAnsi" w:hAnsiTheme="minorHAnsi"/>
        </w:rPr>
        <w:t>created</w:t>
      </w:r>
      <w:r w:rsidRPr="00C15668">
        <w:rPr>
          <w:rFonts w:asciiTheme="minorHAnsi" w:hAnsiTheme="minorHAnsi"/>
        </w:rPr>
        <w:t xml:space="preserve"> and implement</w:t>
      </w:r>
      <w:r>
        <w:rPr>
          <w:rFonts w:asciiTheme="minorHAnsi" w:hAnsiTheme="minorHAnsi"/>
        </w:rPr>
        <w:t>ed</w:t>
      </w:r>
      <w:r w:rsidRPr="00C15668">
        <w:rPr>
          <w:rFonts w:asciiTheme="minorHAnsi" w:hAnsiTheme="minorHAnsi"/>
        </w:rPr>
        <w:t xml:space="preserve"> </w:t>
      </w:r>
      <w:r>
        <w:rPr>
          <w:rFonts w:asciiTheme="minorHAnsi" w:hAnsiTheme="minorHAnsi"/>
        </w:rPr>
        <w:t xml:space="preserve">a data quality data model to contain </w:t>
      </w:r>
      <w:r w:rsidRPr="00C15668">
        <w:rPr>
          <w:rFonts w:asciiTheme="minorHAnsi" w:hAnsiTheme="minorHAnsi"/>
        </w:rPr>
        <w:t xml:space="preserve">a set of metadata standards and metrics describing: 1) Data quality and characteristics; 2) Data sources and institutional characteristics; and 3) Fitness-for-use.  These standards </w:t>
      </w:r>
      <w:r>
        <w:rPr>
          <w:rFonts w:asciiTheme="minorHAnsi" w:hAnsiTheme="minorHAnsi"/>
        </w:rPr>
        <w:t>were</w:t>
      </w:r>
      <w:r w:rsidRPr="00C15668">
        <w:rPr>
          <w:rFonts w:asciiTheme="minorHAnsi" w:hAnsiTheme="minorHAnsi"/>
        </w:rPr>
        <w:t xml:space="preserve"> the basis for a flexible data quality collation system that </w:t>
      </w:r>
      <w:r>
        <w:rPr>
          <w:rFonts w:asciiTheme="minorHAnsi" w:hAnsiTheme="minorHAnsi"/>
        </w:rPr>
        <w:t xml:space="preserve">is able to incorporate </w:t>
      </w:r>
      <w:r w:rsidRPr="00C15668">
        <w:rPr>
          <w:rFonts w:asciiTheme="minorHAnsi" w:hAnsiTheme="minorHAnsi"/>
        </w:rPr>
        <w:t xml:space="preserve">data </w:t>
      </w:r>
      <w:r>
        <w:rPr>
          <w:rFonts w:asciiTheme="minorHAnsi" w:hAnsiTheme="minorHAnsi"/>
        </w:rPr>
        <w:t xml:space="preserve">metrics </w:t>
      </w:r>
      <w:r w:rsidRPr="00C15668">
        <w:rPr>
          <w:rFonts w:asciiTheme="minorHAnsi" w:hAnsiTheme="minorHAnsi"/>
        </w:rPr>
        <w:t xml:space="preserve">from </w:t>
      </w:r>
      <w:r>
        <w:rPr>
          <w:rFonts w:asciiTheme="minorHAnsi" w:hAnsiTheme="minorHAnsi"/>
        </w:rPr>
        <w:t>any data source</w:t>
      </w:r>
      <w:r w:rsidRPr="00C15668">
        <w:rPr>
          <w:rFonts w:asciiTheme="minorHAnsi" w:hAnsiTheme="minorHAnsi"/>
        </w:rPr>
        <w:t xml:space="preserve">.  The system </w:t>
      </w:r>
      <w:r>
        <w:rPr>
          <w:rFonts w:asciiTheme="minorHAnsi" w:hAnsiTheme="minorHAnsi"/>
        </w:rPr>
        <w:t>was</w:t>
      </w:r>
      <w:r w:rsidRPr="00C15668">
        <w:rPr>
          <w:rFonts w:asciiTheme="minorHAnsi" w:hAnsiTheme="minorHAnsi"/>
        </w:rPr>
        <w:t xml:space="preserve"> designed to enable flexible exploration of DQ characteristics for multiple data sources at the same time. </w:t>
      </w:r>
    </w:p>
    <w:p w14:paraId="44AF8126" w14:textId="57E13719" w:rsidR="004811DA" w:rsidRDefault="00EC13F2" w:rsidP="004811DA">
      <w:pPr>
        <w:spacing w:after="0"/>
      </w:pPr>
      <w:r w:rsidRPr="00C15668">
        <w:rPr>
          <w:rFonts w:asciiTheme="minorHAnsi" w:hAnsiTheme="minorHAnsi"/>
        </w:rPr>
        <w:t>Together, the information</w:t>
      </w:r>
      <w:r>
        <w:rPr>
          <w:rFonts w:asciiTheme="minorHAnsi" w:hAnsiTheme="minorHAnsi"/>
        </w:rPr>
        <w:t xml:space="preserve"> contained in the data model provides</w:t>
      </w:r>
      <w:r w:rsidRPr="00C15668">
        <w:rPr>
          <w:rFonts w:asciiTheme="minorHAnsi" w:hAnsiTheme="minorHAnsi"/>
        </w:rPr>
        <w:t xml:space="preserve"> a standardized data source “fingerprint” that can be expanded to provide additional granularity. Additionally, </w:t>
      </w:r>
      <w:r>
        <w:rPr>
          <w:rFonts w:asciiTheme="minorHAnsi" w:hAnsiTheme="minorHAnsi"/>
        </w:rPr>
        <w:t>the DQM</w:t>
      </w:r>
      <w:r w:rsidRPr="00C15668">
        <w:rPr>
          <w:rFonts w:asciiTheme="minorHAnsi" w:hAnsiTheme="minorHAnsi"/>
        </w:rPr>
        <w:t xml:space="preserve"> system </w:t>
      </w:r>
      <w:r>
        <w:rPr>
          <w:rFonts w:asciiTheme="minorHAnsi" w:hAnsiTheme="minorHAnsi"/>
        </w:rPr>
        <w:t xml:space="preserve">was enabled to </w:t>
      </w:r>
      <w:r w:rsidRPr="00C15668">
        <w:rPr>
          <w:rFonts w:asciiTheme="minorHAnsi" w:hAnsiTheme="minorHAnsi"/>
        </w:rPr>
        <w:t xml:space="preserve">maintain and query the data model and </w:t>
      </w:r>
      <w:r>
        <w:rPr>
          <w:rFonts w:asciiTheme="minorHAnsi" w:hAnsiTheme="minorHAnsi"/>
        </w:rPr>
        <w:t xml:space="preserve">is </w:t>
      </w:r>
      <w:r w:rsidRPr="00C15668">
        <w:rPr>
          <w:rFonts w:asciiTheme="minorHAnsi" w:hAnsiTheme="minorHAnsi"/>
        </w:rPr>
        <w:t xml:space="preserve">available as open source web-based technology such that the system </w:t>
      </w:r>
      <w:r>
        <w:rPr>
          <w:rFonts w:asciiTheme="minorHAnsi" w:hAnsiTheme="minorHAnsi"/>
        </w:rPr>
        <w:t xml:space="preserve">provides </w:t>
      </w:r>
      <w:r w:rsidRPr="00C15668">
        <w:rPr>
          <w:rFonts w:asciiTheme="minorHAnsi" w:hAnsiTheme="minorHAnsi"/>
        </w:rPr>
        <w:t>approaches to access the data model and can use any business intelligence tool of choice to interact with the data</w:t>
      </w:r>
      <w:r>
        <w:rPr>
          <w:rFonts w:asciiTheme="minorHAnsi" w:hAnsiTheme="minorHAnsi"/>
        </w:rPr>
        <w:t xml:space="preserve"> and </w:t>
      </w:r>
      <w:r w:rsidRPr="00C15668">
        <w:rPr>
          <w:rFonts w:asciiTheme="minorHAnsi" w:hAnsiTheme="minorHAnsi"/>
        </w:rPr>
        <w:t>explor</w:t>
      </w:r>
      <w:r>
        <w:rPr>
          <w:rFonts w:asciiTheme="minorHAnsi" w:hAnsiTheme="minorHAnsi"/>
        </w:rPr>
        <w:t>e</w:t>
      </w:r>
      <w:r w:rsidRPr="00C15668">
        <w:rPr>
          <w:rFonts w:asciiTheme="minorHAnsi" w:hAnsiTheme="minorHAnsi"/>
        </w:rPr>
        <w:t xml:space="preserve"> and describ</w:t>
      </w:r>
      <w:r>
        <w:rPr>
          <w:rFonts w:asciiTheme="minorHAnsi" w:hAnsiTheme="minorHAnsi"/>
        </w:rPr>
        <w:t>e</w:t>
      </w:r>
      <w:r w:rsidRPr="00C15668">
        <w:rPr>
          <w:rFonts w:asciiTheme="minorHAnsi" w:hAnsiTheme="minorHAnsi"/>
        </w:rPr>
        <w:t xml:space="preserve"> the quality, completeness, and stability of data sources.</w:t>
      </w:r>
      <w:r w:rsidR="004811DA">
        <w:rPr>
          <w:rFonts w:asciiTheme="minorHAnsi" w:hAnsiTheme="minorHAnsi"/>
        </w:rPr>
        <w:t xml:space="preserve"> </w:t>
      </w:r>
      <w:r w:rsidR="004811DA">
        <w:t>This Technical Documentation report is intended for technical stakeholders who have expertise in electronic health data resources and/or software development processes.</w:t>
      </w:r>
    </w:p>
    <w:p w14:paraId="6071899D" w14:textId="56062468" w:rsidR="00EC13F2" w:rsidRDefault="00EC13F2" w:rsidP="00EC13F2"/>
    <w:p w14:paraId="3963FF8F" w14:textId="77777777" w:rsidR="00DB0FAF" w:rsidRDefault="00DB0FAF" w:rsidP="00DB0FAF">
      <w:pPr>
        <w:pStyle w:val="Heading2"/>
      </w:pPr>
      <w:bookmarkStart w:id="8" w:name="_Toc27738351"/>
      <w:r>
        <w:t>system overview</w:t>
      </w:r>
      <w:bookmarkEnd w:id="7"/>
      <w:bookmarkEnd w:id="8"/>
    </w:p>
    <w:p w14:paraId="736F7D1C" w14:textId="3750F2AE" w:rsidR="00EC13F2" w:rsidRDefault="00EC13F2" w:rsidP="00EC13F2">
      <w:pPr>
        <w:ind w:left="360"/>
        <w:rPr>
          <w:rFonts w:asciiTheme="minorHAnsi" w:hAnsiTheme="minorHAnsi"/>
        </w:rPr>
      </w:pPr>
      <w:bookmarkStart w:id="9" w:name="_Toc448327376"/>
      <w:bookmarkStart w:id="10" w:name="_Toc448994414"/>
      <w:bookmarkStart w:id="11" w:name="_Toc25068857"/>
      <w:r w:rsidRPr="00C15668">
        <w:rPr>
          <w:rFonts w:asciiTheme="minorHAnsi" w:hAnsiTheme="minorHAnsi"/>
        </w:rPr>
        <w:t>We propose</w:t>
      </w:r>
      <w:r>
        <w:rPr>
          <w:rFonts w:asciiTheme="minorHAnsi" w:hAnsiTheme="minorHAnsi"/>
        </w:rPr>
        <w:t>d</w:t>
      </w:r>
      <w:r w:rsidRPr="00C15668">
        <w:rPr>
          <w:rFonts w:asciiTheme="minorHAnsi" w:hAnsiTheme="minorHAnsi"/>
        </w:rPr>
        <w:t xml:space="preserve"> a pragmatic approach to developing consistent data quality metrics through development of an extensible data model based on a collection of data quality standards and metrics included in the Harmonized Data Quality framework put forth by Kahn et al</w:t>
      </w:r>
      <w:r w:rsidR="00DE56F4">
        <w:rPr>
          <w:rFonts w:asciiTheme="minorHAnsi" w:hAnsiTheme="minorHAnsi"/>
        </w:rPr>
        <w:fldChar w:fldCharType="begin">
          <w:fldData xml:space="preserve">PEVuZE5vdGU+PENpdGU+PEF1dGhvcj5LYWhuPC9BdXRob3I+PFllYXI+MjAxNjwvWWVhcj48UmVj
TnVtPjE8L1JlY051bT48RGlzcGxheVRleHQ+PHN0eWxlIGZhY2U9InN1cGVyc2NyaXB0Ij4xPC9z
dHlsZT48L0Rpc3BsYXlUZXh0PjxyZWNvcmQ+PHJlYy1udW1iZXI+MTwvcmVjLW51bWJlcj48Zm9y
ZWlnbi1rZXlzPjxrZXkgYXBwPSJFTiIgZGItaWQ9IjU1dDJhcmZ6NXRlc3gzZXMwdm5wOXRyOHJk
dHhhejBhOTl2eiIgdGltZXN0YW1wPSIwIj4xPC9rZXk+PC9mb3JlaWduLWtleXM+PHJlZi10eXBl
IG5hbWU9IkpvdXJuYWwgQXJ0aWNsZSI+MTc8L3JlZi10eXBlPjxjb250cmlidXRvcnM+PGF1dGhv
cnM+PGF1dGhvcj5LYWhuLCBNLiBHLjwvYXV0aG9yPjxhdXRob3I+Q2FsbGFoYW4sIFQuIEouPC9h
dXRob3I+PGF1dGhvcj5CYXJuYXJkLCBKLjwvYXV0aG9yPjxhdXRob3I+QmF1Y2ssIEEuIEUuPC9h
dXRob3I+PGF1dGhvcj5Ccm93biwgSi48L2F1dGhvcj48YXV0aG9yPkRhdmlkc29uLCBCLiBOLjwv
YXV0aG9yPjxhdXRob3I+RXN0aXJpLCBILjwvYXV0aG9yPjxhdXRob3I+R29lcmcsIEMuPC9hdXRo
b3I+PGF1dGhvcj5Ib2x2ZSwgRS48L2F1dGhvcj48YXV0aG9yPkpvaG5zb24sIFMuIEcuPC9hdXRo
b3I+PGF1dGhvcj5MaWF3LCBTLiBULjwvYXV0aG9yPjxhdXRob3I+SGFtaWx0b24tTG9wZXosIE0u
PC9hdXRob3I+PGF1dGhvcj5NZWVrZXIsIEQuPC9hdXRob3I+PGF1dGhvcj5PbmcsIFQuIEMuPC9h
dXRob3I+PGF1dGhvcj5SeWFuLCBQLjwvYXV0aG9yPjxhdXRob3I+U2hhbmcsIE4uPC9hdXRob3I+
PGF1dGhvcj5XZWlza29wZiwgTi4gRy48L2F1dGhvcj48YXV0aG9yPldlbmcsIEMuPC9hdXRob3I+
PGF1dGhvcj5ab3p1cywgTS4gTi48L2F1dGhvcj48YXV0aG9yPlNjaGlsbGluZywgTC48L2F1dGhv
cj48L2F1dGhvcnM+PC9jb250cmlidXRvcnM+PGF1dGgtYWRkcmVzcz5Vbml2ZXJzaXR5IG9mIENv
bG9yYWRvIEFuc2NodXR6IE1lZGljYWwgQ2FtcHVzLiYjeEQ7S2Fpc2VyIFBlcm1hbmVudGUgTm9y
dGh3ZXN0LiYjeEQ7SGFydmFyZCBQaWxncmltIEhlYWx0aCBDYXJlIEluc3RpdHV0ZS4mI3hEO0hv
YWcgTWVtb3JpYWwgSG9zcGl0YWwgUHJlc2J5dGVyaWFuLiYjeEQ7VW5pdmVyc2l0eSBvZiBXYXNo
aW5ndG9uLCBJbnN0aXR1dGUgb2YgVHJhbnNsYXRpb25hbCBIZWFsdGggU2NpZW5jZXMuJiN4RDtB
Y2FkZW15SGVhbHRoLiYjeEQ7VW5pdmVyc2l0eSBvZiBNaW5uZXNvdGEuJiN4RDtVTlNXIFNjaG9v
bCBvZiBQdWJsaWMgSGVhbHRoICZhbXA7IENvbW11bml0eSBNZWRpY2luZS4mI3hEO05hdGlvbmFs
IEFjYWRlbXkgb2YgU2NpZW5jZXMuJiN4RDtVbml2ZXJzaXR5IG9mIFNvdXRoZXJuIENhbGlmb3Ju
aWEuJiN4RDtKYW5zc2VuIFJlc2VhcmNoIGFuZCBEZXZlbG9wbWVudC4mI3hEO0NvbHVtYmlhIFVu
aXZlcnNpdHkuJiN4RDtPcmVnb24gSGVhbHRoICZhbXA7IFNjaWVuY2UgVW5pdmVyc2l0eS4mI3hE
O1VuaXZlcnNpdHkgb2YgQXJrYW5zYXMgZm9yIE1lZGljYWwgU2NpZW5jZXMuPC9hdXRoLWFkZHJl
c3M+PHRpdGxlcz48dGl0bGU+QSBIYXJtb25pemVkIERhdGEgUXVhbGl0eSBBc3Nlc3NtZW50IFRl
cm1pbm9sb2d5IGFuZCBGcmFtZXdvcmsgZm9yIHRoZSBTZWNvbmRhcnkgVXNlIG9mIEVsZWN0cm9u
aWMgSGVhbHRoIFJlY29yZCBEYXRhPC90aXRsZT48c2Vjb25kYXJ5LXRpdGxlPkVHRU1TIChXYXNo
IERDKTwvc2Vjb25kYXJ5LXRpdGxlPjxhbHQtdGl0bGU+RUdFTVMgKFdhc2hpbmd0b24sIERDKTwv
YWx0LXRpdGxlPjwvdGl0bGVzPjxwYWdlcz4xMjQ0PC9wYWdlcz48dm9sdW1lPjQ8L3ZvbHVtZT48
bnVtYmVyPjE8L251bWJlcj48ZWRpdGlvbj4yMDE2LzEwLzA4PC9lZGl0aW9uPjxrZXl3b3Jkcz48
a2V5d29yZD5kYXRhIGNvbXBsZXRlbmVzczwva2V5d29yZD48a2V5d29yZD5kYXRhIHVzZSAmYW1w
OyBxdWFsaXR5PC9rZXl3b3JkPjxrZXl3b3JkPmVsZWN0cm9uaWMgaGVhbHRoIHJlY29yZHM8L2tl
eXdvcmQ+PC9rZXl3b3Jkcz48ZGF0ZXM+PHllYXI+MjAxNjwveWVhcj48L2RhdGVzPjxpc2JuPjIz
MjctOTIxNCAoUHJpbnQpJiN4RDsyMzI3LTkyMTQ8L2lzYm4+PGFjY2Vzc2lvbi1udW0+Mjc3MTM5
MDU8L2FjY2Vzc2lvbi1udW0+PHVybHM+PC91cmxzPjxjdXN0b20yPlBNQzUwNTE1ODE8L2N1c3Rv
bTI+PGVsZWN0cm9uaWMtcmVzb3VyY2UtbnVtPjEwLjEzMDYzLzIzMjctOTIxNC4xMjQ0PC9lbGVj
dHJvbmljLXJlc291cmNlLW51bT48cmVtb3RlLWRhdGFiYXNlLXByb3ZpZGVyPk5MTTwvcmVtb3Rl
LWRhdGFiYXNlLXByb3ZpZGVyPjxsYW5ndWFnZT5lbmc8L2xhbmd1YWdlPjwvcmVjb3JkPjwvQ2l0
ZT48L0VuZE5vdGU+AG==
</w:fldData>
        </w:fldChar>
      </w:r>
      <w:r w:rsidR="00DE56F4">
        <w:rPr>
          <w:rFonts w:asciiTheme="minorHAnsi" w:hAnsiTheme="minorHAnsi"/>
        </w:rPr>
        <w:instrText xml:space="preserve"> ADDIN EN.CITE </w:instrText>
      </w:r>
      <w:r w:rsidR="00DE56F4">
        <w:rPr>
          <w:rFonts w:asciiTheme="minorHAnsi" w:hAnsiTheme="minorHAnsi"/>
        </w:rPr>
        <w:fldChar w:fldCharType="begin">
          <w:fldData xml:space="preserve">PEVuZE5vdGU+PENpdGU+PEF1dGhvcj5LYWhuPC9BdXRob3I+PFllYXI+MjAxNjwvWWVhcj48UmVj
TnVtPjE8L1JlY051bT48RGlzcGxheVRleHQ+PHN0eWxlIGZhY2U9InN1cGVyc2NyaXB0Ij4xPC9z
dHlsZT48L0Rpc3BsYXlUZXh0PjxyZWNvcmQ+PHJlYy1udW1iZXI+MTwvcmVjLW51bWJlcj48Zm9y
ZWlnbi1rZXlzPjxrZXkgYXBwPSJFTiIgZGItaWQ9IjU1dDJhcmZ6NXRlc3gzZXMwdm5wOXRyOHJk
dHhhejBhOTl2eiIgdGltZXN0YW1wPSIwIj4xPC9rZXk+PC9mb3JlaWduLWtleXM+PHJlZi10eXBl
IG5hbWU9IkpvdXJuYWwgQXJ0aWNsZSI+MTc8L3JlZi10eXBlPjxjb250cmlidXRvcnM+PGF1dGhv
cnM+PGF1dGhvcj5LYWhuLCBNLiBHLjwvYXV0aG9yPjxhdXRob3I+Q2FsbGFoYW4sIFQuIEouPC9h
dXRob3I+PGF1dGhvcj5CYXJuYXJkLCBKLjwvYXV0aG9yPjxhdXRob3I+QmF1Y2ssIEEuIEUuPC9h
dXRob3I+PGF1dGhvcj5Ccm93biwgSi48L2F1dGhvcj48YXV0aG9yPkRhdmlkc29uLCBCLiBOLjwv
YXV0aG9yPjxhdXRob3I+RXN0aXJpLCBILjwvYXV0aG9yPjxhdXRob3I+R29lcmcsIEMuPC9hdXRo
b3I+PGF1dGhvcj5Ib2x2ZSwgRS48L2F1dGhvcj48YXV0aG9yPkpvaG5zb24sIFMuIEcuPC9hdXRo
b3I+PGF1dGhvcj5MaWF3LCBTLiBULjwvYXV0aG9yPjxhdXRob3I+SGFtaWx0b24tTG9wZXosIE0u
PC9hdXRob3I+PGF1dGhvcj5NZWVrZXIsIEQuPC9hdXRob3I+PGF1dGhvcj5PbmcsIFQuIEMuPC9h
dXRob3I+PGF1dGhvcj5SeWFuLCBQLjwvYXV0aG9yPjxhdXRob3I+U2hhbmcsIE4uPC9hdXRob3I+
PGF1dGhvcj5XZWlza29wZiwgTi4gRy48L2F1dGhvcj48YXV0aG9yPldlbmcsIEMuPC9hdXRob3I+
PGF1dGhvcj5ab3p1cywgTS4gTi48L2F1dGhvcj48YXV0aG9yPlNjaGlsbGluZywgTC48L2F1dGhv
cj48L2F1dGhvcnM+PC9jb250cmlidXRvcnM+PGF1dGgtYWRkcmVzcz5Vbml2ZXJzaXR5IG9mIENv
bG9yYWRvIEFuc2NodXR6IE1lZGljYWwgQ2FtcHVzLiYjeEQ7S2Fpc2VyIFBlcm1hbmVudGUgTm9y
dGh3ZXN0LiYjeEQ7SGFydmFyZCBQaWxncmltIEhlYWx0aCBDYXJlIEluc3RpdHV0ZS4mI3hEO0hv
YWcgTWVtb3JpYWwgSG9zcGl0YWwgUHJlc2J5dGVyaWFuLiYjeEQ7VW5pdmVyc2l0eSBvZiBXYXNo
aW5ndG9uLCBJbnN0aXR1dGUgb2YgVHJhbnNsYXRpb25hbCBIZWFsdGggU2NpZW5jZXMuJiN4RDtB
Y2FkZW15SGVhbHRoLiYjeEQ7VW5pdmVyc2l0eSBvZiBNaW5uZXNvdGEuJiN4RDtVTlNXIFNjaG9v
bCBvZiBQdWJsaWMgSGVhbHRoICZhbXA7IENvbW11bml0eSBNZWRpY2luZS4mI3hEO05hdGlvbmFs
IEFjYWRlbXkgb2YgU2NpZW5jZXMuJiN4RDtVbml2ZXJzaXR5IG9mIFNvdXRoZXJuIENhbGlmb3Ju
aWEuJiN4RDtKYW5zc2VuIFJlc2VhcmNoIGFuZCBEZXZlbG9wbWVudC4mI3hEO0NvbHVtYmlhIFVu
aXZlcnNpdHkuJiN4RDtPcmVnb24gSGVhbHRoICZhbXA7IFNjaWVuY2UgVW5pdmVyc2l0eS4mI3hE
O1VuaXZlcnNpdHkgb2YgQXJrYW5zYXMgZm9yIE1lZGljYWwgU2NpZW5jZXMuPC9hdXRoLWFkZHJl
c3M+PHRpdGxlcz48dGl0bGU+QSBIYXJtb25pemVkIERhdGEgUXVhbGl0eSBBc3Nlc3NtZW50IFRl
cm1pbm9sb2d5IGFuZCBGcmFtZXdvcmsgZm9yIHRoZSBTZWNvbmRhcnkgVXNlIG9mIEVsZWN0cm9u
aWMgSGVhbHRoIFJlY29yZCBEYXRhPC90aXRsZT48c2Vjb25kYXJ5LXRpdGxlPkVHRU1TIChXYXNo
IERDKTwvc2Vjb25kYXJ5LXRpdGxlPjxhbHQtdGl0bGU+RUdFTVMgKFdhc2hpbmd0b24sIERDKTwv
YWx0LXRpdGxlPjwvdGl0bGVzPjxwYWdlcz4xMjQ0PC9wYWdlcz48dm9sdW1lPjQ8L3ZvbHVtZT48
bnVtYmVyPjE8L251bWJlcj48ZWRpdGlvbj4yMDE2LzEwLzA4PC9lZGl0aW9uPjxrZXl3b3Jkcz48
a2V5d29yZD5kYXRhIGNvbXBsZXRlbmVzczwva2V5d29yZD48a2V5d29yZD5kYXRhIHVzZSAmYW1w
OyBxdWFsaXR5PC9rZXl3b3JkPjxrZXl3b3JkPmVsZWN0cm9uaWMgaGVhbHRoIHJlY29yZHM8L2tl
eXdvcmQ+PC9rZXl3b3Jkcz48ZGF0ZXM+PHllYXI+MjAxNjwveWVhcj48L2RhdGVzPjxpc2JuPjIz
MjctOTIxNCAoUHJpbnQpJiN4RDsyMzI3LTkyMTQ8L2lzYm4+PGFjY2Vzc2lvbi1udW0+Mjc3MTM5
MDU8L2FjY2Vzc2lvbi1udW0+PHVybHM+PC91cmxzPjxjdXN0b20yPlBNQzUwNTE1ODE8L2N1c3Rv
bTI+PGVsZWN0cm9uaWMtcmVzb3VyY2UtbnVtPjEwLjEzMDYzLzIzMjctOTIxNC4xMjQ0PC9lbGVj
dHJvbmljLXJlc291cmNlLW51bT48cmVtb3RlLWRhdGFiYXNlLXByb3ZpZGVyPk5MTTwvcmVtb3Rl
LWRhdGFiYXNlLXByb3ZpZGVyPjxsYW5ndWFnZT5lbmc8L2xhbmd1YWdlPjwvcmVjb3JkPjwvQ2l0
ZT48L0VuZE5vdGU+AG==
</w:fldData>
        </w:fldChar>
      </w:r>
      <w:r w:rsidR="00DE56F4">
        <w:rPr>
          <w:rFonts w:asciiTheme="minorHAnsi" w:hAnsiTheme="minorHAnsi"/>
        </w:rPr>
        <w:instrText xml:space="preserve"> ADDIN EN.CITE.DATA </w:instrText>
      </w:r>
      <w:r w:rsidR="00DE56F4">
        <w:rPr>
          <w:rFonts w:asciiTheme="minorHAnsi" w:hAnsiTheme="minorHAnsi"/>
        </w:rPr>
      </w:r>
      <w:r w:rsidR="00DE56F4">
        <w:rPr>
          <w:rFonts w:asciiTheme="minorHAnsi" w:hAnsiTheme="minorHAnsi"/>
        </w:rPr>
        <w:fldChar w:fldCharType="end"/>
      </w:r>
      <w:r w:rsidR="00DE56F4">
        <w:rPr>
          <w:rFonts w:asciiTheme="minorHAnsi" w:hAnsiTheme="minorHAnsi"/>
        </w:rPr>
      </w:r>
      <w:r w:rsidR="00DE56F4">
        <w:rPr>
          <w:rFonts w:asciiTheme="minorHAnsi" w:hAnsiTheme="minorHAnsi"/>
        </w:rPr>
        <w:fldChar w:fldCharType="separate"/>
      </w:r>
      <w:r w:rsidR="00DE56F4" w:rsidRPr="00DE56F4">
        <w:rPr>
          <w:rFonts w:asciiTheme="minorHAnsi" w:hAnsiTheme="minorHAnsi"/>
          <w:noProof/>
          <w:vertAlign w:val="superscript"/>
        </w:rPr>
        <w:t>1</w:t>
      </w:r>
      <w:r w:rsidR="00DE56F4">
        <w:rPr>
          <w:rFonts w:asciiTheme="minorHAnsi" w:hAnsiTheme="minorHAnsi"/>
        </w:rPr>
        <w:fldChar w:fldCharType="end"/>
      </w:r>
      <w:r>
        <w:rPr>
          <w:rFonts w:asciiTheme="minorHAnsi" w:hAnsiTheme="minorHAnsi"/>
        </w:rPr>
        <w:t xml:space="preserve">. </w:t>
      </w:r>
      <w:r w:rsidRPr="00C15668">
        <w:rPr>
          <w:rFonts w:asciiTheme="minorHAnsi" w:hAnsiTheme="minorHAnsi"/>
        </w:rPr>
        <w:t>An extensible data quality data model must be flexible and independent of the source data model.</w:t>
      </w:r>
      <w:r>
        <w:rPr>
          <w:rFonts w:asciiTheme="minorHAnsi" w:hAnsiTheme="minorHAnsi"/>
        </w:rPr>
        <w:t xml:space="preserve">  T</w:t>
      </w:r>
      <w:r w:rsidRPr="00C15668">
        <w:rPr>
          <w:rFonts w:asciiTheme="minorHAnsi" w:hAnsiTheme="minorHAnsi"/>
        </w:rPr>
        <w:t xml:space="preserve">he Kahn framework describes and defines data quality standards and metrics in a general and harmonized fashion and </w:t>
      </w:r>
      <w:r>
        <w:rPr>
          <w:rFonts w:asciiTheme="minorHAnsi" w:hAnsiTheme="minorHAnsi"/>
        </w:rPr>
        <w:t xml:space="preserve">this system </w:t>
      </w:r>
      <w:r w:rsidRPr="00C15668">
        <w:rPr>
          <w:rFonts w:asciiTheme="minorHAnsi" w:hAnsiTheme="minorHAnsi"/>
        </w:rPr>
        <w:t>appl</w:t>
      </w:r>
      <w:r>
        <w:rPr>
          <w:rFonts w:asciiTheme="minorHAnsi" w:hAnsiTheme="minorHAnsi"/>
        </w:rPr>
        <w:t>ies</w:t>
      </w:r>
      <w:r w:rsidRPr="00C15668">
        <w:rPr>
          <w:rFonts w:asciiTheme="minorHAnsi" w:hAnsiTheme="minorHAnsi"/>
        </w:rPr>
        <w:t xml:space="preserve"> it to a variety of data sources and research needs.  Operationalizing that framework and developing a tool for analyses allow</w:t>
      </w:r>
      <w:r>
        <w:rPr>
          <w:rFonts w:asciiTheme="minorHAnsi" w:hAnsiTheme="minorHAnsi"/>
        </w:rPr>
        <w:t>s</w:t>
      </w:r>
      <w:r w:rsidRPr="00C15668">
        <w:rPr>
          <w:rFonts w:asciiTheme="minorHAnsi" w:hAnsiTheme="minorHAnsi"/>
        </w:rPr>
        <w:t xml:space="preserve"> researchers to evaluate data quality at any life stage of a data source in a consistent manner, and to effectively compare data sources based on the same metrics.  A standard data quality metric data model will assist researchers in determining fitness-for-use of various data sources and research purposes.  </w:t>
      </w:r>
    </w:p>
    <w:p w14:paraId="171F9B9A" w14:textId="0D27BE5E" w:rsidR="00EC13F2" w:rsidRPr="00C15668" w:rsidRDefault="00EC13F2" w:rsidP="00EC13F2">
      <w:pPr>
        <w:spacing w:before="0" w:after="160"/>
        <w:ind w:left="360"/>
        <w:rPr>
          <w:rFonts w:asciiTheme="minorHAnsi" w:hAnsiTheme="minorHAnsi"/>
        </w:rPr>
      </w:pPr>
      <w:r>
        <w:rPr>
          <w:rFonts w:asciiTheme="minorHAnsi" w:hAnsiTheme="minorHAnsi"/>
        </w:rPr>
        <w:t xml:space="preserve">We have </w:t>
      </w:r>
      <w:r w:rsidRPr="00C15668">
        <w:rPr>
          <w:rFonts w:asciiTheme="minorHAnsi" w:hAnsiTheme="minorHAnsi"/>
        </w:rPr>
        <w:t>demonstrate</w:t>
      </w:r>
      <w:r>
        <w:rPr>
          <w:rFonts w:asciiTheme="minorHAnsi" w:hAnsiTheme="minorHAnsi"/>
        </w:rPr>
        <w:t>d</w:t>
      </w:r>
      <w:r w:rsidRPr="00C15668">
        <w:rPr>
          <w:rFonts w:asciiTheme="minorHAnsi" w:hAnsiTheme="minorHAnsi"/>
        </w:rPr>
        <w:t xml:space="preserve"> our </w:t>
      </w:r>
      <w:r w:rsidRPr="00937D46">
        <w:rPr>
          <w:rFonts w:asciiTheme="minorHAnsi" w:hAnsiTheme="minorHAnsi"/>
        </w:rPr>
        <w:t>“data fingerprinting”</w:t>
      </w:r>
      <w:r w:rsidRPr="00C15668">
        <w:rPr>
          <w:rFonts w:asciiTheme="minorHAnsi" w:hAnsiTheme="minorHAnsi"/>
        </w:rPr>
        <w:t xml:space="preserve"> system using synthetic data sets that reflect those used by existing networks, such as PCORnet and Sentinel, </w:t>
      </w:r>
      <w:r>
        <w:rPr>
          <w:rFonts w:asciiTheme="minorHAnsi" w:hAnsiTheme="minorHAnsi"/>
        </w:rPr>
        <w:t>with consideration as to</w:t>
      </w:r>
      <w:r w:rsidRPr="00C15668">
        <w:rPr>
          <w:rFonts w:asciiTheme="minorHAnsi" w:hAnsiTheme="minorHAnsi"/>
        </w:rPr>
        <w:t xml:space="preserve"> how our system can be used by an open network where anyone can review, contribute to, and utilize the DQ data model and explore database fingerprints approved for public consumption</w:t>
      </w:r>
      <w:r>
        <w:rPr>
          <w:rFonts w:asciiTheme="minorHAnsi" w:hAnsiTheme="minorHAnsi"/>
        </w:rPr>
        <w:t>—</w:t>
      </w:r>
      <w:r w:rsidRPr="00C15668">
        <w:rPr>
          <w:rFonts w:asciiTheme="minorHAnsi" w:hAnsiTheme="minorHAnsi"/>
        </w:rPr>
        <w:t xml:space="preserve"> a priority interest for the NIH community and others</w:t>
      </w:r>
      <w:r w:rsidR="00600D33">
        <w:rPr>
          <w:rFonts w:asciiTheme="minorHAnsi" w:hAnsiTheme="minorHAnsi"/>
        </w:rPr>
        <w:fldChar w:fldCharType="begin">
          <w:fldData xml:space="preserve">PEVuZE5vdGU+PENpdGU+PEF1dGhvcj5DdXJ0aXM8L0F1dGhvcj48WWVhcj4yMDE0PC9ZZWFyPjxS
ZWNOdW0+MzwvUmVjTnVtPjxEaXNwbGF5VGV4dD48c3R5bGUgZmFjZT0ic3VwZXJzY3JpcHQiPjIt
Njwvc3R5bGU+PC9EaXNwbGF5VGV4dD48cmVjb3JkPjxyZWMtbnVtYmVyPjM8L3JlYy1udW1iZXI+
PGZvcmVpZ24ta2V5cz48a2V5IGFwcD0iRU4iIGRiLWlkPSI1NXQyYXJmejV0ZXN4M2VzMHZucDl0
cjhyZHR4YXowYTk5dnoiIHRpbWVzdGFtcD0iMTU3NTY1MTI4MSI+Mzwva2V5PjwvZm9yZWlnbi1r
ZXlzPjxyZWYtdHlwZSBuYW1lPSJKb3VybmFsIEFydGljbGUiPjE3PC9yZWYtdHlwZT48Y29udHJp
YnV0b3JzPjxhdXRob3JzPjxhdXRob3I+TGVzbGV5IEguIEN1cnRpczwvYXV0aG9yPjxhdXRob3I+
SmVmZnJleSBCcm93bjwvYXV0aG9yPjxhdXRob3I+UmljaGFyZCBQbGF0dDwvYXV0aG9yPjwvYXV0
aG9ycz48L2NvbnRyaWJ1dG9ycz48dGl0bGVzPjx0aXRsZT5Gb3VyIEhlYWx0aCBEYXRhIE5ldHdv
cmtzIElsbHVzdHJhdGUgVGhlIFBvdGVudGlhbCBGb3IgQSBTaGFyZWQgTmF0aW9uYWwgTXVsdGlw
dXJwb3NlIEJpZy1EYXRhIE5ldHdvcms8L3RpdGxlPjxzZWNvbmRhcnktdGl0bGU+SGVhbHRoIGFm
ZmFpcnMgKFByb2plY3QgSG9wZSk8L3NlY29uZGFyeS10aXRsZT48L3RpdGxlcz48cGVyaW9kaWNh
bD48ZnVsbC10aXRsZT5IZWFsdGggYWZmYWlycyAoUHJvamVjdCBIb3BlKTwvZnVsbC10aXRsZT48
L3BlcmlvZGljYWw+PHBhZ2VzPjExNzgtMTE4NjwvcGFnZXM+PHZvbHVtZT4zMzwvdm9sdW1lPjxu
dW1iZXI+NzwvbnVtYmVyPjxrZXl3b3Jkcz48a2V5d29yZD5JbmZvcm1hdGlvbiBUZWNobm9sb2d5
LFB1YmxpYyBIZWFsdGgsUmVzZWFyY2ggQW5kIFRlY2hub2xvZ3k8L2tleXdvcmQ+PC9rZXl3b3Jk
cz48ZGF0ZXM+PHllYXI+MjAxNDwveWVhcj48L2RhdGVzPjx1cmxzPjxyZWxhdGVkLXVybHM+PHVy
bD48c3R5bGUgZmFjZT0idW5kZXJsaW5lIiBmb250PSJkZWZhdWx0IiBzaXplPSIxMDAlIj5odHRw
czovL3d3dy5oZWFsdGhhZmZhaXJzLm9yZy9kb2kvYWJzLzEwLjEzNzcvaGx0aGFmZi4yMDE0LjAx
MjE8L3N0eWxlPjwvdXJsPjwvcmVsYXRlZC11cmxzPjwvdXJscz48ZWxlY3Ryb25pYy1yZXNvdXJj
ZS1udW0+MTAuMTM3Ny9obHRoYWZmLjIwMTQuMDEyMTwvZWxlY3Ryb25pYy1yZXNvdXJjZS1udW0+
PC9yZWNvcmQ+PC9DaXRlPjxDaXRlPjxBdXRob3I+RmxldXJlbmNlPC9BdXRob3I+PFllYXI+MjAx
NDwvWWVhcj48UmVjTnVtPjQ8L1JlY051bT48cmVjb3JkPjxyZWMtbnVtYmVyPjQ8L3JlYy1udW1i
ZXI+PGZvcmVpZ24ta2V5cz48a2V5IGFwcD0iRU4iIGRiLWlkPSI1NXQyYXJmejV0ZXN4M2VzMHZu
cDl0cjhyZHR4YXowYTk5dnoiIHRpbWVzdGFtcD0iMTU3NTY1MTMyNSI+NDwva2V5PjwvZm9yZWln
bi1rZXlzPjxyZWYtdHlwZSBuYW1lPSJKb3VybmFsIEFydGljbGUiPjE3PC9yZWYtdHlwZT48Y29u
dHJpYnV0b3JzPjxhdXRob3JzPjxhdXRob3I+RmxldXJlbmNlLCBSYWNoYWVsIEw8L2F1dGhvcj48
YXV0aG9yPkN1cnRpcywgTGVzbGV5IEg8L2F1dGhvcj48YXV0aG9yPkNhbGlmZiwgUm9iZXJ0IE08
L2F1dGhvcj48YXV0aG9yPlBsYXR0LCBSaWNoYXJkPC9hdXRob3I+PGF1dGhvcj5TZWxieSwgSm9l
IFY8L2F1dGhvcj48YXV0aG9yPkJyb3duLCBKZWZmcmV5IFM8L2F1dGhvcj48L2F1dGhvcnM+PC9j
b250cmlidXRvcnM+PHRpdGxlcz48dGl0bGU+TGF1bmNoaW5nIFBDT1JuZXQsIGEgbmF0aW9uYWwg
cGF0aWVudC1jZW50ZXJlZCBjbGluaWNhbCByZXNlYXJjaCBuZXR3b3JrPC90aXRsZT48c2Vjb25k
YXJ5LXRpdGxlPkpvdXJuYWwgb2YgdGhlIEFtZXJpY2FuIE1lZGljYWwgSW5mb3JtYXRpY3MgQXNz
b2NpYXRpb248L3NlY29uZGFyeS10aXRsZT48L3RpdGxlcz48cGVyaW9kaWNhbD48ZnVsbC10aXRs
ZT5Kb3VybmFsIG9mIHRoZSBBbWVyaWNhbiBNZWRpY2FsIEluZm9ybWF0aWNzIEFzc29jaWF0aW9u
PC9mdWxsLXRpdGxlPjwvcGVyaW9kaWNhbD48cGFnZXM+NTc4LTU4MjwvcGFnZXM+PHZvbHVtZT4y
MTwvdm9sdW1lPjxudW1iZXI+NDwvbnVtYmVyPjxkYXRlcz48eWVhcj4yMDE0PC95ZWFyPjwvZGF0
ZXM+PGlzYm4+MTA2Ny01MDI3PC9pc2JuPjx1cmxzPjxyZWxhdGVkLXVybHM+PHVybD5odHRwczov
L2RvaS5vcmcvMTAuMTEzNi9hbWlham5sLTIwMTQtMDAyNzQ3PC91cmw+PC9yZWxhdGVkLXVybHM+
PC91cmxzPjxlbGVjdHJvbmljLXJlc291cmNlLW51bT4xMC4xMTM2L2FtaWFqbmwtMjAxNC0wMDI3
NDcgJUogSm91cm5hbCBvZiB0aGUgQW1lcmljYW4gTWVkaWNhbCBJbmZvcm1hdGljcyBBc3NvY2lh
dGlvbjwvZWxlY3Ryb25pYy1yZXNvdXJjZS1udW0+PGFjY2Vzcy1kYXRlPjEyLzYvMjAxOTwvYWNj
ZXNzLWRhdGU+PC9yZWNvcmQ+PC9DaXRlPjxDaXRlPjxBdXRob3I+Vm9nZWw8L0F1dGhvcj48WWVh
cj4yMDE0PC9ZZWFyPjxSZWNOdW0+NTwvUmVjTnVtPjxyZWNvcmQ+PHJlYy1udW1iZXI+NTwvcmVj
LW51bWJlcj48Zm9yZWlnbi1rZXlzPjxrZXkgYXBwPSJFTiIgZGItaWQ9IjU1dDJhcmZ6NXRlc3gz
ZXMwdm5wOXRyOHJkdHhhejBhOTl2eiIgdGltZXN0YW1wPSIxNTc1NjUxNTM2Ij41PC9rZXk+PC9m
b3JlaWduLWtleXM+PHJlZi10eXBlIG5hbWU9IkpvdXJuYWwgQXJ0aWNsZSI+MTc8L3JlZi10eXBl
Pjxjb250cmlidXRvcnM+PGF1dGhvcnM+PGF1dGhvcj5Kb3NodWEgVm9nZWw8L2F1dGhvcj48YXV0
aG9yPkplZmZyZXkgUy4gQnJvd248L2F1dGhvcj48YXV0aG9yPlRob21hcyBMYW5kPC9hdXRob3I+
PGF1dGhvcj5SaWNoYXJkIFBsYXR0PC9hdXRob3I+PGF1dGhvcj5NaWNoYWVsIEtsb21wYXM8L2F1
dGhvcj48L2F1dGhvcnM+PC9jb250cmlidXRvcnM+PHRpdGxlcz48dGl0bGU+TURQSG5ldDogU2Vj
dXJlLCBEaXN0cmlidXRlZCBTaGFyaW5nIG9mIEVsZWN0cm9uaWMgSGVhbHRoIFJlY29yZCBEYXRh
IGZvciBQdWJsaWMgSGVhbHRoIFN1cnZlaWxsYW5jZSwgRXZhbHVhdGlvbiwgYW5kIFBsYW5uaW5n
PC90aXRsZT48L3RpdGxlcz48cGFnZXM+MjI2NS0yMjcwPC9wYWdlcz48dm9sdW1lPjEwNDwvdm9s
dW1lPjxudW1iZXI+MTI8L251bWJlcj48ZGF0ZXM+PHllYXI+MjAxNDwveWVhcj48L2RhdGVzPjxh
Y2Nlc3Npb24tbnVtPjI1MzIyMzAxPC9hY2Nlc3Npb24tbnVtPjx1cmxzPjxyZWxhdGVkLXVybHM+
PHVybD5odHRwczovL2FqcGguYXBoYXB1YmxpY2F0aW9ucy5vcmcvZG9pL2Ficy8xMC4yMTA1L0FK
UEguMjAxNC4zMDIxMDM8L3VybD48L3JlbGF0ZWQtdXJscz48L3VybHM+PGVsZWN0cm9uaWMtcmVz
b3VyY2UtbnVtPjEwLjIxMDUvYWpwaC4yMDE0LjMwMjEwMzwvZWxlY3Ryb25pYy1yZXNvdXJjZS1u
dW0+PC9yZWNvcmQ+PC9DaXRlPjxDaXRlPjxZZWFyPjIwMTg8L1llYXI+PFJlY051bT42PC9SZWNO
dW0+PHJlY29yZD48cmVjLW51bWJlcj42PC9yZWMtbnVtYmVyPjxmb3JlaWduLWtleXM+PGtleSBh
cHA9IkVOIiBkYi1pZD0iNTV0MmFyZno1dGVzeDNlczB2bnA5dHI4cmR0eGF6MGE5OXZ6IiB0aW1l
c3RhbXA9IjE1NzU2NTE2MDAiPjY8L2tleT48L2ZvcmVpZ24ta2V5cz48cmVmLXR5cGUgbmFtZT0i
Sm91cm5hbCBBcnRpY2xlIj4xNzwvcmVmLXR5cGU+PGNvbnRyaWJ1dG9ycz48L2NvbnRyaWJ1dG9y
cz48dGl0bGVzPjx0aXRsZT5FbGVjdHJvbmljIG1lZGljYWwgcmVjb3JkIFN1cHBvcnQgZm9yIFB1
YmxpYyBIZWFsdGggMjAxODwvdGl0bGU+PC90aXRsZXM+PGRhdGVzPjx5ZWFyPjIwMTg8L3llYXI+
PC9kYXRlcz48dXJscz48cmVsYXRlZC11cmxzPjx1cmw+PHN0eWxlIGZhY2U9Im5vcm1hbCIgZm9u
dD0iZGVmYXVsdCIgc2l6ZT0iMTAwJSI+QXZhaWxhYmxlIGZyb206IDwvc3R5bGU+PHN0eWxlIGZh
Y2U9InVuZGVybGluZSIgZm9udD0iZGVmYXVsdCIgc2l6ZT0iMTAwJSI+aHR0cHM6Ly93d3cuZXNw
aGVhbHRoLm9yZzwvc3R5bGU+PC91cmw+PC9yZWxhdGVkLXVybHM+PC91cmxzPjwvcmVjb3JkPjwv
Q2l0ZT48Q2l0ZT48WWVhcj4yMDE2LTIwMjA8L1llYXI+PFJlY051bT43PC9SZWNOdW0+PHJlY29y
ZD48cmVjLW51bWJlcj43PC9yZWMtbnVtYmVyPjxmb3JlaWduLWtleXM+PGtleSBhcHA9IkVOIiBk
Yi1pZD0iNTV0MmFyZno1dGVzeDNlczB2bnA5dHI4cmR0eGF6MGE5OXZ6IiB0aW1lc3RhbXA9IjE1
NzU2NTE2MjgiPjc8L2tleT48L2ZvcmVpZ24ta2V5cz48cmVmLXR5cGUgbmFtZT0iSm91cm5hbCBB
cnRpY2xlIj4xNzwvcmVmLXR5cGU+PGNvbnRyaWJ1dG9ycz48L2NvbnRyaWJ1dG9ycz48dGl0bGVz
Pjx0aXRsZT5OYXRpbmFsIEludGl0dXRlcyBvZiBIZWFsdGggKE5JSCkgU3RyYXRlZ2ljIFBsYW4g
Zm9yIERhdGEgU2NpZW5jZTwvdGl0bGU+PC90aXRsZXM+PGRhdGVzPjx5ZWFyPjIwMTYtMjAyMDwv
eWVhcj48L2RhdGVzPjx1cmxzPjwvdXJscz48L3JlY29yZD48L0NpdGU+PC9FbmROb3RlPgB=
</w:fldData>
        </w:fldChar>
      </w:r>
      <w:r w:rsidR="00600D33">
        <w:rPr>
          <w:rFonts w:asciiTheme="minorHAnsi" w:hAnsiTheme="minorHAnsi"/>
        </w:rPr>
        <w:instrText xml:space="preserve"> ADDIN EN.CITE </w:instrText>
      </w:r>
      <w:r w:rsidR="00600D33">
        <w:rPr>
          <w:rFonts w:asciiTheme="minorHAnsi" w:hAnsiTheme="minorHAnsi"/>
        </w:rPr>
        <w:fldChar w:fldCharType="begin">
          <w:fldData xml:space="preserve">PEVuZE5vdGU+PENpdGU+PEF1dGhvcj5DdXJ0aXM8L0F1dGhvcj48WWVhcj4yMDE0PC9ZZWFyPjxS
ZWNOdW0+MzwvUmVjTnVtPjxEaXNwbGF5VGV4dD48c3R5bGUgZmFjZT0ic3VwZXJzY3JpcHQiPjIt
Njwvc3R5bGU+PC9EaXNwbGF5VGV4dD48cmVjb3JkPjxyZWMtbnVtYmVyPjM8L3JlYy1udW1iZXI+
PGZvcmVpZ24ta2V5cz48a2V5IGFwcD0iRU4iIGRiLWlkPSI1NXQyYXJmejV0ZXN4M2VzMHZucDl0
cjhyZHR4YXowYTk5dnoiIHRpbWVzdGFtcD0iMTU3NTY1MTI4MSI+Mzwva2V5PjwvZm9yZWlnbi1r
ZXlzPjxyZWYtdHlwZSBuYW1lPSJKb3VybmFsIEFydGljbGUiPjE3PC9yZWYtdHlwZT48Y29udHJp
YnV0b3JzPjxhdXRob3JzPjxhdXRob3I+TGVzbGV5IEguIEN1cnRpczwvYXV0aG9yPjxhdXRob3I+
SmVmZnJleSBCcm93bjwvYXV0aG9yPjxhdXRob3I+UmljaGFyZCBQbGF0dDwvYXV0aG9yPjwvYXV0
aG9ycz48L2NvbnRyaWJ1dG9ycz48dGl0bGVzPjx0aXRsZT5Gb3VyIEhlYWx0aCBEYXRhIE5ldHdv
cmtzIElsbHVzdHJhdGUgVGhlIFBvdGVudGlhbCBGb3IgQSBTaGFyZWQgTmF0aW9uYWwgTXVsdGlw
dXJwb3NlIEJpZy1EYXRhIE5ldHdvcms8L3RpdGxlPjxzZWNvbmRhcnktdGl0bGU+SGVhbHRoIGFm
ZmFpcnMgKFByb2plY3QgSG9wZSk8L3NlY29uZGFyeS10aXRsZT48L3RpdGxlcz48cGVyaW9kaWNh
bD48ZnVsbC10aXRsZT5IZWFsdGggYWZmYWlycyAoUHJvamVjdCBIb3BlKTwvZnVsbC10aXRsZT48
L3BlcmlvZGljYWw+PHBhZ2VzPjExNzgtMTE4NjwvcGFnZXM+PHZvbHVtZT4zMzwvdm9sdW1lPjxu
dW1iZXI+NzwvbnVtYmVyPjxrZXl3b3Jkcz48a2V5d29yZD5JbmZvcm1hdGlvbiBUZWNobm9sb2d5
LFB1YmxpYyBIZWFsdGgsUmVzZWFyY2ggQW5kIFRlY2hub2xvZ3k8L2tleXdvcmQ+PC9rZXl3b3Jk
cz48ZGF0ZXM+PHllYXI+MjAxNDwveWVhcj48L2RhdGVzPjx1cmxzPjxyZWxhdGVkLXVybHM+PHVy
bD48c3R5bGUgZmFjZT0idW5kZXJsaW5lIiBmb250PSJkZWZhdWx0IiBzaXplPSIxMDAlIj5odHRw
czovL3d3dy5oZWFsdGhhZmZhaXJzLm9yZy9kb2kvYWJzLzEwLjEzNzcvaGx0aGFmZi4yMDE0LjAx
MjE8L3N0eWxlPjwvdXJsPjwvcmVsYXRlZC11cmxzPjwvdXJscz48ZWxlY3Ryb25pYy1yZXNvdXJj
ZS1udW0+MTAuMTM3Ny9obHRoYWZmLjIwMTQuMDEyMTwvZWxlY3Ryb25pYy1yZXNvdXJjZS1udW0+
PC9yZWNvcmQ+PC9DaXRlPjxDaXRlPjxBdXRob3I+RmxldXJlbmNlPC9BdXRob3I+PFllYXI+MjAx
NDwvWWVhcj48UmVjTnVtPjQ8L1JlY051bT48cmVjb3JkPjxyZWMtbnVtYmVyPjQ8L3JlYy1udW1i
ZXI+PGZvcmVpZ24ta2V5cz48a2V5IGFwcD0iRU4iIGRiLWlkPSI1NXQyYXJmejV0ZXN4M2VzMHZu
cDl0cjhyZHR4YXowYTk5dnoiIHRpbWVzdGFtcD0iMTU3NTY1MTMyNSI+NDwva2V5PjwvZm9yZWln
bi1rZXlzPjxyZWYtdHlwZSBuYW1lPSJKb3VybmFsIEFydGljbGUiPjE3PC9yZWYtdHlwZT48Y29u
dHJpYnV0b3JzPjxhdXRob3JzPjxhdXRob3I+RmxldXJlbmNlLCBSYWNoYWVsIEw8L2F1dGhvcj48
YXV0aG9yPkN1cnRpcywgTGVzbGV5IEg8L2F1dGhvcj48YXV0aG9yPkNhbGlmZiwgUm9iZXJ0IE08
L2F1dGhvcj48YXV0aG9yPlBsYXR0LCBSaWNoYXJkPC9hdXRob3I+PGF1dGhvcj5TZWxieSwgSm9l
IFY8L2F1dGhvcj48YXV0aG9yPkJyb3duLCBKZWZmcmV5IFM8L2F1dGhvcj48L2F1dGhvcnM+PC9j
b250cmlidXRvcnM+PHRpdGxlcz48dGl0bGU+TGF1bmNoaW5nIFBDT1JuZXQsIGEgbmF0aW9uYWwg
cGF0aWVudC1jZW50ZXJlZCBjbGluaWNhbCByZXNlYXJjaCBuZXR3b3JrPC90aXRsZT48c2Vjb25k
YXJ5LXRpdGxlPkpvdXJuYWwgb2YgdGhlIEFtZXJpY2FuIE1lZGljYWwgSW5mb3JtYXRpY3MgQXNz
b2NpYXRpb248L3NlY29uZGFyeS10aXRsZT48L3RpdGxlcz48cGVyaW9kaWNhbD48ZnVsbC10aXRs
ZT5Kb3VybmFsIG9mIHRoZSBBbWVyaWNhbiBNZWRpY2FsIEluZm9ybWF0aWNzIEFzc29jaWF0aW9u
PC9mdWxsLXRpdGxlPjwvcGVyaW9kaWNhbD48cGFnZXM+NTc4LTU4MjwvcGFnZXM+PHZvbHVtZT4y
MTwvdm9sdW1lPjxudW1iZXI+NDwvbnVtYmVyPjxkYXRlcz48eWVhcj4yMDE0PC95ZWFyPjwvZGF0
ZXM+PGlzYm4+MTA2Ny01MDI3PC9pc2JuPjx1cmxzPjxyZWxhdGVkLXVybHM+PHVybD5odHRwczov
L2RvaS5vcmcvMTAuMTEzNi9hbWlham5sLTIwMTQtMDAyNzQ3PC91cmw+PC9yZWxhdGVkLXVybHM+
PC91cmxzPjxlbGVjdHJvbmljLXJlc291cmNlLW51bT4xMC4xMTM2L2FtaWFqbmwtMjAxNC0wMDI3
NDcgJUogSm91cm5hbCBvZiB0aGUgQW1lcmljYW4gTWVkaWNhbCBJbmZvcm1hdGljcyBBc3NvY2lh
dGlvbjwvZWxlY3Ryb25pYy1yZXNvdXJjZS1udW0+PGFjY2Vzcy1kYXRlPjEyLzYvMjAxOTwvYWNj
ZXNzLWRhdGU+PC9yZWNvcmQ+PC9DaXRlPjxDaXRlPjxBdXRob3I+Vm9nZWw8L0F1dGhvcj48WWVh
cj4yMDE0PC9ZZWFyPjxSZWNOdW0+NTwvUmVjTnVtPjxyZWNvcmQ+PHJlYy1udW1iZXI+NTwvcmVj
LW51bWJlcj48Zm9yZWlnbi1rZXlzPjxrZXkgYXBwPSJFTiIgZGItaWQ9IjU1dDJhcmZ6NXRlc3gz
ZXMwdm5wOXRyOHJkdHhhejBhOTl2eiIgdGltZXN0YW1wPSIxNTc1NjUxNTM2Ij41PC9rZXk+PC9m
b3JlaWduLWtleXM+PHJlZi10eXBlIG5hbWU9IkpvdXJuYWwgQXJ0aWNsZSI+MTc8L3JlZi10eXBl
Pjxjb250cmlidXRvcnM+PGF1dGhvcnM+PGF1dGhvcj5Kb3NodWEgVm9nZWw8L2F1dGhvcj48YXV0
aG9yPkplZmZyZXkgUy4gQnJvd248L2F1dGhvcj48YXV0aG9yPlRob21hcyBMYW5kPC9hdXRob3I+
PGF1dGhvcj5SaWNoYXJkIFBsYXR0PC9hdXRob3I+PGF1dGhvcj5NaWNoYWVsIEtsb21wYXM8L2F1
dGhvcj48L2F1dGhvcnM+PC9jb250cmlidXRvcnM+PHRpdGxlcz48dGl0bGU+TURQSG5ldDogU2Vj
dXJlLCBEaXN0cmlidXRlZCBTaGFyaW5nIG9mIEVsZWN0cm9uaWMgSGVhbHRoIFJlY29yZCBEYXRh
IGZvciBQdWJsaWMgSGVhbHRoIFN1cnZlaWxsYW5jZSwgRXZhbHVhdGlvbiwgYW5kIFBsYW5uaW5n
PC90aXRsZT48L3RpdGxlcz48cGFnZXM+MjI2NS0yMjcwPC9wYWdlcz48dm9sdW1lPjEwNDwvdm9s
dW1lPjxudW1iZXI+MTI8L251bWJlcj48ZGF0ZXM+PHllYXI+MjAxNDwveWVhcj48L2RhdGVzPjxh
Y2Nlc3Npb24tbnVtPjI1MzIyMzAxPC9hY2Nlc3Npb24tbnVtPjx1cmxzPjxyZWxhdGVkLXVybHM+
PHVybD5odHRwczovL2FqcGguYXBoYXB1YmxpY2F0aW9ucy5vcmcvZG9pL2Ficy8xMC4yMTA1L0FK
UEguMjAxNC4zMDIxMDM8L3VybD48L3JlbGF0ZWQtdXJscz48L3VybHM+PGVsZWN0cm9uaWMtcmVz
b3VyY2UtbnVtPjEwLjIxMDUvYWpwaC4yMDE0LjMwMjEwMzwvZWxlY3Ryb25pYy1yZXNvdXJjZS1u
dW0+PC9yZWNvcmQ+PC9DaXRlPjxDaXRlPjxZZWFyPjIwMTg8L1llYXI+PFJlY051bT42PC9SZWNO
dW0+PHJlY29yZD48cmVjLW51bWJlcj42PC9yZWMtbnVtYmVyPjxmb3JlaWduLWtleXM+PGtleSBh
cHA9IkVOIiBkYi1pZD0iNTV0MmFyZno1dGVzeDNlczB2bnA5dHI4cmR0eGF6MGE5OXZ6IiB0aW1l
c3RhbXA9IjE1NzU2NTE2MDAiPjY8L2tleT48L2ZvcmVpZ24ta2V5cz48cmVmLXR5cGUgbmFtZT0i
Sm91cm5hbCBBcnRpY2xlIj4xNzwvcmVmLXR5cGU+PGNvbnRyaWJ1dG9ycz48L2NvbnRyaWJ1dG9y
cz48dGl0bGVzPjx0aXRsZT5FbGVjdHJvbmljIG1lZGljYWwgcmVjb3JkIFN1cHBvcnQgZm9yIFB1
YmxpYyBIZWFsdGggMjAxODwvdGl0bGU+PC90aXRsZXM+PGRhdGVzPjx5ZWFyPjIwMTg8L3llYXI+
PC9kYXRlcz48dXJscz48cmVsYXRlZC11cmxzPjx1cmw+PHN0eWxlIGZhY2U9Im5vcm1hbCIgZm9u
dD0iZGVmYXVsdCIgc2l6ZT0iMTAwJSI+QXZhaWxhYmxlIGZyb206IDwvc3R5bGU+PHN0eWxlIGZh
Y2U9InVuZGVybGluZSIgZm9udD0iZGVmYXVsdCIgc2l6ZT0iMTAwJSI+aHR0cHM6Ly93d3cuZXNw
aGVhbHRoLm9yZzwvc3R5bGU+PC91cmw+PC9yZWxhdGVkLXVybHM+PC91cmxzPjwvcmVjb3JkPjwv
Q2l0ZT48Q2l0ZT48WWVhcj4yMDE2LTIwMjA8L1llYXI+PFJlY051bT43PC9SZWNOdW0+PHJlY29y
ZD48cmVjLW51bWJlcj43PC9yZWMtbnVtYmVyPjxmb3JlaWduLWtleXM+PGtleSBhcHA9IkVOIiBk
Yi1pZD0iNTV0MmFyZno1dGVzeDNlczB2bnA5dHI4cmR0eGF6MGE5OXZ6IiB0aW1lc3RhbXA9IjE1
NzU2NTE2MjgiPjc8L2tleT48L2ZvcmVpZ24ta2V5cz48cmVmLXR5cGUgbmFtZT0iSm91cm5hbCBB
cnRpY2xlIj4xNzwvcmVmLXR5cGU+PGNvbnRyaWJ1dG9ycz48L2NvbnRyaWJ1dG9ycz48dGl0bGVz
Pjx0aXRsZT5OYXRpbmFsIEludGl0dXRlcyBvZiBIZWFsdGggKE5JSCkgU3RyYXRlZ2ljIFBsYW4g
Zm9yIERhdGEgU2NpZW5jZTwvdGl0bGU+PC90aXRsZXM+PGRhdGVzPjx5ZWFyPjIwMTYtMjAyMDwv
eWVhcj48L2RhdGVzPjx1cmxzPjwvdXJscz48L3JlY29yZD48L0NpdGU+PC9FbmROb3RlPgB=
</w:fldData>
        </w:fldChar>
      </w:r>
      <w:r w:rsidR="00600D33">
        <w:rPr>
          <w:rFonts w:asciiTheme="minorHAnsi" w:hAnsiTheme="minorHAnsi"/>
        </w:rPr>
        <w:instrText xml:space="preserve"> ADDIN EN.CITE.DATA </w:instrText>
      </w:r>
      <w:r w:rsidR="00600D33">
        <w:rPr>
          <w:rFonts w:asciiTheme="minorHAnsi" w:hAnsiTheme="minorHAnsi"/>
        </w:rPr>
      </w:r>
      <w:r w:rsidR="00600D33">
        <w:rPr>
          <w:rFonts w:asciiTheme="minorHAnsi" w:hAnsiTheme="minorHAnsi"/>
        </w:rPr>
        <w:fldChar w:fldCharType="end"/>
      </w:r>
      <w:r w:rsidR="00600D33">
        <w:rPr>
          <w:rFonts w:asciiTheme="minorHAnsi" w:hAnsiTheme="minorHAnsi"/>
        </w:rPr>
      </w:r>
      <w:r w:rsidR="00600D33">
        <w:rPr>
          <w:rFonts w:asciiTheme="minorHAnsi" w:hAnsiTheme="minorHAnsi"/>
        </w:rPr>
        <w:fldChar w:fldCharType="separate"/>
      </w:r>
      <w:r w:rsidR="00600D33" w:rsidRPr="00600D33">
        <w:rPr>
          <w:rFonts w:asciiTheme="minorHAnsi" w:hAnsiTheme="minorHAnsi"/>
          <w:noProof/>
          <w:vertAlign w:val="superscript"/>
        </w:rPr>
        <w:t>2-6</w:t>
      </w:r>
      <w:r w:rsidR="00600D33">
        <w:rPr>
          <w:rFonts w:asciiTheme="minorHAnsi" w:hAnsiTheme="minorHAnsi"/>
        </w:rPr>
        <w:fldChar w:fldCharType="end"/>
      </w:r>
      <w:r>
        <w:rPr>
          <w:rFonts w:asciiTheme="minorHAnsi" w:hAnsiTheme="minorHAnsi"/>
        </w:rPr>
        <w:fldChar w:fldCharType="begin"/>
      </w:r>
      <w:r>
        <w:rPr>
          <w:rFonts w:asciiTheme="minorHAnsi" w:hAnsiTheme="minorHAnsi"/>
        </w:rPr>
        <w:fldChar w:fldCharType="separate"/>
      </w:r>
      <w:r>
        <w:rPr>
          <w:rFonts w:asciiTheme="minorHAnsi" w:hAnsiTheme="minorHAnsi"/>
        </w:rPr>
        <w:t>{,  #94;Curtis, 2014 #52;Fleurence, 2014 #51;Vogel, 2014 #76;, 2018 #93}</w:t>
      </w:r>
      <w:r>
        <w:rPr>
          <w:rFonts w:asciiTheme="minorHAnsi" w:hAnsiTheme="minorHAnsi"/>
        </w:rPr>
        <w:fldChar w:fldCharType="end"/>
      </w:r>
      <w:r w:rsidRPr="00C15668">
        <w:rPr>
          <w:rFonts w:asciiTheme="minorHAnsi" w:hAnsiTheme="minorHAnsi"/>
        </w:rPr>
        <w:t xml:space="preserve">.  </w:t>
      </w:r>
    </w:p>
    <w:p w14:paraId="32A1234F" w14:textId="19B3B68E" w:rsidR="00EC13F2" w:rsidRPr="00094950" w:rsidRDefault="00EC13F2" w:rsidP="00EC13F2">
      <w:pPr>
        <w:ind w:left="360"/>
        <w:rPr>
          <w:rFonts w:asciiTheme="minorHAnsi" w:eastAsia="Calibri" w:hAnsiTheme="minorHAnsi"/>
          <w:szCs w:val="22"/>
        </w:rPr>
      </w:pPr>
      <w:r w:rsidRPr="00C15668">
        <w:rPr>
          <w:rFonts w:asciiTheme="minorHAnsi" w:eastAsia="Calibri" w:hAnsiTheme="minorHAnsi"/>
          <w:szCs w:val="22"/>
        </w:rPr>
        <w:t>Although several groups and researchers have done thorough evaluations of DQ metrics for specific data sources (e.g., birth defect surveillance systems, primary care data, medical registries),</w:t>
      </w:r>
      <w:r>
        <w:rPr>
          <w:rFonts w:asciiTheme="minorHAnsi" w:eastAsia="Calibri" w:hAnsiTheme="minorHAnsi"/>
          <w:szCs w:val="22"/>
        </w:rPr>
        <w:t xml:space="preserve"> to our knowledge</w:t>
      </w:r>
      <w:r w:rsidRPr="00C15668">
        <w:rPr>
          <w:rFonts w:asciiTheme="minorHAnsi" w:eastAsia="Calibri" w:hAnsiTheme="minorHAnsi"/>
          <w:szCs w:val="22"/>
        </w:rPr>
        <w:t xml:space="preserve"> there is not currently a data model in place for generic quality measures that can be tailored to specific data sources</w:t>
      </w:r>
      <w:r>
        <w:rPr>
          <w:rFonts w:asciiTheme="minorHAnsi" w:eastAsia="Calibri" w:hAnsiTheme="minorHAnsi"/>
          <w:szCs w:val="22"/>
        </w:rPr>
        <w:t xml:space="preserve"> </w:t>
      </w:r>
      <w:r>
        <w:rPr>
          <w:rFonts w:asciiTheme="minorHAnsi" w:eastAsia="Calibri" w:hAnsiTheme="minorHAnsi"/>
          <w:szCs w:val="22"/>
        </w:rPr>
        <w:fldChar w:fldCharType="begin">
          <w:fldData xml:space="preserve">PEVuZE5vdGU+PENpdGU+PEF1dGhvcj5DYWxsYWhhbjwvQXV0aG9yPjxZZWFyPjIwMTc8L1llYXI+
PFJlY051bT45NTwvUmVjTnVtPjxEaXNwbGF5VGV4dD48c3R5bGUgZmFjZT0ic3VwZXJzY3JpcHQi
PjctMTI8L3N0eWxlPjwvRGlzcGxheVRleHQ+PHJlY29yZD48cmVjLW51bWJlcj45NTwvcmVjLW51
bWJlcj48Zm9yZWlnbi1rZXlzPjxrZXkgYXBwPSJFTiIgZGItaWQ9InN6eHdhYTl4dXJlc3JwZXh3
ZjU1eDlldHYwc2E5eHJ0ZnAyNSIgdGltZXN0YW1wPSIxNTQ0MTExMzE5Ij45NTwva2V5PjwvZm9y
ZWlnbi1rZXlzPjxyZWYtdHlwZSBuYW1lPSJKb3VybmFsIEFydGljbGUiPjE3PC9yZWYtdHlwZT48
Y29udHJpYnV0b3JzPjxhdXRob3JzPjxhdXRob3I+Q2FsbGFoYW4sIFQuIEouPC9hdXRob3I+PGF1
dGhvcj5CYXVjaywgQS4gRS48L2F1dGhvcj48YXV0aG9yPkJlcnRvY2gsIEQuPC9hdXRob3I+PGF1
dGhvcj5Ccm93biwgSi48L2F1dGhvcj48YXV0aG9yPktoYXJlLCBSLjwvYXV0aG9yPjxhdXRob3I+
UnlhbiwgUC4gQi48L2F1dGhvcj48YXV0aG9yPlN0YWFiLCBKLjwvYXV0aG9yPjxhdXRob3I+Wm96
dXMsIE0uIE4uPC9hdXRob3I+PGF1dGhvcj5LYWhuLCBNLiBHLjwvYXV0aG9yPjwvYXV0aG9ycz48
L2NvbnRyaWJ1dG9ycz48YXV0aC1hZGRyZXNzPkNvbXB1dGF0aW9uYWwgQmlvc2NpZW5jZSBQcm9n
cmFtLCBVbml2ZXJzaXR5IG9mIENvbG9yYWRvIERlbnZlciBBbnNjaHV0eiBNZWRpY2FsIENhbXB1
cy4mI3hEO0thaXNlciBQZXJtYW5lbnRlIE5vcnRod2VzdC4mI3hEO0NoaWxkcmVuJmFwb3M7cyBI
b3NwaXRhbCBBc3NvY2lhdGlvbi4mI3hEO0hhcnZhcmQgUGlsZ3JpbSBIZWFsdGggQ2FyZSBJbnN0
aXR1dGUuJiN4RDtEZXBhcnRtZW50IG9mIEJpb21lZGljYWwgYW5kIEhlYWx0aCBJbmZvcm1hdGlj
cywgQ2hpbGRyZW4mYXBvcztzIEhvc3BpdGFsIG9mIFBoaWxhZGVscGhpYS4mI3hEO09ic2VydmF0
aW9uYWwgSGVhbHRoIERhdGEgU2NpZW5jZXMgYW5kIEluZm9ybWF0aWNzLiYjeEQ7RGVwYXJ0bWVu
dCBvZiBCaW9tZWRpY2FsIEluZm9ybWF0aWNzLCBVbml2ZXJzaXR5IG9mIEFya2Fuc2FzIGZvciBN
ZWRpY2FsIFNjaWVuY2VzLiYjeEQ7RGVwYXJ0bWVudCBvZiBQZWRpYXRyaWNzLCBVbml2ZXJzaXR5
IG9mIENvbG9yYWRvIERlbnZlciBBbnNjaHV0eiBNZWRpY2FsIENhbXB1cy48L2F1dGgtYWRkcmVz
cz48dGl0bGVzPjx0aXRsZT5BIENvbXBhcmlzb24gb2YgRGF0YSBRdWFsaXR5IEFzc2Vzc21lbnQg
Q2hlY2tzIGluIFNpeCBEYXRhIFNoYXJpbmcgTmV0d29ya3M8L3RpdGxlPjxzZWNvbmRhcnktdGl0
bGU+RUdFTVMgKFdhc2ggREMpPC9zZWNvbmRhcnktdGl0bGU+PGFsdC10aXRsZT5FR0VNUyAoV2Fz
aGluZ3RvbiwgREMpPC9hbHQtdGl0bGU+PC90aXRsZXM+PHBlcmlvZGljYWw+PGZ1bGwtdGl0bGU+
RUdFTVMgKFdhc2ggREMpPC9mdWxsLXRpdGxlPjxhYmJyLTE+RUdFTVMgKFdhc2hpbmd0b24sIERD
KTwvYWJici0xPjwvcGVyaW9kaWNhbD48YWx0LXBlcmlvZGljYWw+PGZ1bGwtdGl0bGU+RUdFTVMg
KFdhc2ggREMpPC9mdWxsLXRpdGxlPjxhYmJyLTE+RUdFTVMgKFdhc2hpbmd0b24sIERDKTwvYWJi
ci0xPjwvYWx0LXBlcmlvZGljYWw+PHBhZ2VzPjg8L3BhZ2VzPjx2b2x1bWU+NTwvdm9sdW1lPjxu
dW1iZXI+MTwvbnVtYmVyPjxlZGl0aW9uPjIwMTgvMDYvMDk8L2VkaXRpb24+PGRhdGVzPjx5ZWFy
PjIwMTc8L3llYXI+PHB1Yi1kYXRlcz48ZGF0ZT5KdW4gMTI8L2RhdGU+PC9wdWItZGF0ZXM+PC9k
YXRlcz48aXNibj4yMzI3LTkyMTQgKFByaW50KSYjeEQ7MjMyNy05MjE0PC9pc2JuPjxhY2Nlc3Np
b24tbnVtPjI5ODgxNzMzPC9hY2Nlc3Npb24tbnVtPjx1cmxzPjwvdXJscz48Y3VzdG9tMj5QTUM1
OTgyODQ2PC9jdXN0b20yPjxlbGVjdHJvbmljLXJlc291cmNlLW51bT4xMC41MzM0L2VnZW1zLjIy
MzwvZWxlY3Ryb25pYy1yZXNvdXJjZS1udW0+PHJlbW90ZS1kYXRhYmFzZS1wcm92aWRlcj5OTE08
L3JlbW90ZS1kYXRhYmFzZS1wcm92aWRlcj48bGFuZ3VhZ2U+ZW5nPC9sYW5ndWFnZT48L3JlY29y
ZD48L0NpdGU+PENpdGU+PEF1dGhvcj5IdXNlcjwvQXV0aG9yPjxZZWFyPjIwMTg8L1llYXI+PFJl
Y051bT45NjwvUmVjTnVtPjxyZWNvcmQ+PHJlYy1udW1iZXI+OTY8L3JlYy1udW1iZXI+PGZvcmVp
Z24ta2V5cz48a2V5IGFwcD0iRU4iIGRiLWlkPSJzenh3YWE5eHVyZXNycGV4d2Y1NXg5ZXR2MHNh
OXhydGZwMjUiIHRpbWVzdGFtcD0iMTU0NDExMTU1NiI+OTY8L2tleT48L2ZvcmVpZ24ta2V5cz48
cmVmLXR5cGUgbmFtZT0iSm91cm5hbCBBcnRpY2xlIj4xNzwvcmVmLXR5cGU+PGNvbnRyaWJ1dG9y
cz48YXV0aG9ycz48YXV0aG9yPkh1c2VyLCBWLjwvYXV0aG9yPjxhdXRob3I+S2FobiwgTS4gRy48
L2F1dGhvcj48YXV0aG9yPkJyb3duLCBKLiBTLjwvYXV0aG9yPjxhdXRob3I+R291cmlwZWRkaSwg
Ui48L2F1dGhvcj48L2F1dGhvcnM+PC9jb250cmlidXRvcnM+PGF1dGgtYWRkcmVzcz5OYXRpb25h
bCBMaWJyYXJ5IG9mIE1lZGljaW5lLCBOYXRpb25hbCBJbnN0aXR1dGVzIG9mIEhlYWx0aCA4NjAw
IFJvY2t2aWxsZSBQaywgQmxkIDM4YSBCZXRoZXNkYSwgTUQsIDIwODUyLCBVU0EsIHZvanRlY2gu
aHVzZXJAbmloLmdvdi48L2F1dGgtYWRkcmVzcz48dGl0bGVzPjx0aXRsZT5NZXRob2RzIGZvciBl
eGFtaW5pbmcgZGF0YSBxdWFsaXR5IGluIGhlYWx0aGNhcmUgaW50ZWdyYXRlZCBkYXRhIHJlcG9z
aXRvcmllczwvdGl0bGU+PHNlY29uZGFyeS10aXRsZT5QYWMgU3ltcCBCaW9jb21wdXQ8L3NlY29u
ZGFyeS10aXRsZT48YWx0LXRpdGxlPlBhY2lmaWMgU3ltcG9zaXVtIG9uIEJpb2NvbXB1dGluZy4g
UGFjaWZpYyBTeW1wb3NpdW0gb24gQmlvY29tcHV0aW5nPC9hbHQtdGl0bGU+PC90aXRsZXM+PHBl
cmlvZGljYWw+PGZ1bGwtdGl0bGU+UGFjIFN5bXAgQmlvY29tcHV0PC9mdWxsLXRpdGxlPjxhYmJy
LTE+UGFjaWZpYyBTeW1wb3NpdW0gb24gQmlvY29tcHV0aW5nLiBQYWNpZmljIFN5bXBvc2l1bSBv
biBCaW9jb21wdXRpbmc8L2FiYnItMT48L3BlcmlvZGljYWw+PGFsdC1wZXJpb2RpY2FsPjxmdWxs
LXRpdGxlPlBhYyBTeW1wIEJpb2NvbXB1dDwvZnVsbC10aXRsZT48YWJici0xPlBhY2lmaWMgU3lt
cG9zaXVtIG9uIEJpb2NvbXB1dGluZy4gUGFjaWZpYyBTeW1wb3NpdW0gb24gQmlvY29tcHV0aW5n
PC9hYmJyLTE+PC9hbHQtcGVyaW9kaWNhbD48cGFnZXM+NjI4LTYzMzwvcGFnZXM+PHZvbHVtZT4y
Mzwvdm9sdW1lPjxlZGl0aW9uPjIwMTcvMTIvMDk8L2VkaXRpb24+PGtleXdvcmRzPjxrZXl3b3Jk
PkNvbXB1dGF0aW9uYWwgQmlvbG9neS9tZXRob2RzL3N0YW5kYXJkczwva2V5d29yZD48a2V5d29y
ZD5Db21wdXRlciBTeXN0ZW1zPC9rZXl3b3JkPjxrZXl3b3JkPkNvbnN1bWVyIFByb2R1Y3QgU2Fm
ZXR5L3N0YW5kYXJkczwva2V5d29yZD48a2V5d29yZD4qRGF0YSBBY2N1cmFjeTwva2V5d29yZD48
a2V5d29yZD5FbGVjdHJvbmljIEhlYWx0aCBSZWNvcmRzL3N0YW5kYXJkcy9zdGF0aXN0aWNzICZh
bXA7IG51bWVyaWNhbCBkYXRhPC9rZXl3b3JkPjxrZXl3b3JkPkh1bWFuczwva2V5d29yZD48a2V5
d29yZD5TZW50aW5lbCBTdXJ2ZWlsbGFuY2U8L2tleXdvcmQ+PGtleXdvcmQ+VW5pdGVkIFN0YXRl
czwva2V5d29yZD48L2tleXdvcmRzPjxkYXRlcz48eWVhcj4yMDE4PC95ZWFyPjwvZGF0ZXM+PGlz
Ym4+MjMzNS02OTI4PC9pc2JuPjxhY2Nlc3Npb24tbnVtPjI5MjE4OTIyPC9hY2Nlc3Npb24tbnVt
Pjx1cmxzPjwvdXJscz48cmVtb3RlLWRhdGFiYXNlLXByb3ZpZGVyPk5MTTwvcmVtb3RlLWRhdGFi
YXNlLXByb3ZpZGVyPjxsYW5ndWFnZT5lbmc8L2xhbmd1YWdlPjwvcmVjb3JkPjwvQ2l0ZT48Q2l0
ZT48QXV0aG9yPkh1c2VyPC9BdXRob3I+PFllYXI+MjAxNjwvWWVhcj48UmVjTnVtPjk3PC9SZWNO
dW0+PHJlY29yZD48cmVjLW51bWJlcj45NzwvcmVjLW51bWJlcj48Zm9yZWlnbi1rZXlzPjxrZXkg
YXBwPSJFTiIgZGItaWQ9InN6eHdhYTl4dXJlc3JwZXh3ZjU1eDlldHYwc2E5eHJ0ZnAyNSIgdGlt
ZXN0YW1wPSIxNTQ0MTExNjQ0Ij45Nzwva2V5PjwvZm9yZWlnbi1rZXlzPjxyZWYtdHlwZSBuYW1l
PSJKb3VybmFsIEFydGljbGUiPjE3PC9yZWYtdHlwZT48Y29udHJpYnV0b3JzPjxhdXRob3JzPjxh
dXRob3I+SHVzZXIsIFYuPC9hdXRob3I+PGF1dGhvcj5EZUZhbGNvLCBGLiBKLjwvYXV0aG9yPjxh
dXRob3I+U2NodWVtaWUsIE0uPC9hdXRob3I+PGF1dGhvcj5SeWFuLCBQLiBCLjwvYXV0aG9yPjxh
dXRob3I+U2hhbmcsIE4uPC9hdXRob3I+PGF1dGhvcj5WZWxleiwgTS48L2F1dGhvcj48YXV0aG9y
PlBhcmssIFIuIFcuPC9hdXRob3I+PGF1dGhvcj5Cb3ljZSwgUi4gRC48L2F1dGhvcj48YXV0aG9y
PkR1a2UsIEouPC9hdXRob3I+PGF1dGhvcj5LaGFyZSwgUi48L2F1dGhvcj48YXV0aG9yPlV0aWRq
aWFuLCBMLjwvYXV0aG9yPjxhdXRob3I+QmFpbGV5LCBDLjwvYXV0aG9yPjwvYXV0aG9ycz48L2Nv
bnRyaWJ1dG9ycz48YXV0aC1hZGRyZXNzPk5hdGlvbmFsIEluc3RpdHV0ZSBvZiBIZWFsdGg7IE5h
dGlvbmFsIExpYnJhcnkgb2YgTWVkaWNpbmUuJiN4RDtKYW5zc2VuIFJlc2VhcmNoICZhbXA7IERl
dmVsb3BtZW50LiYjeEQ7SmFuc3NlbiBSZXNlYXJjaCAmYW1wOyBEZXZlbG9wbWVudDsgT2JzZXJ2
YXRpb25hbCBIZWFsdGggRGF0YSBTY2llbmNlcyBhbmQgSW5mb3JtYXRpY3MuJiN4RDtEZXBhcnRt
ZW50IG9mIEJpb21lZGljYWwgSW5mb3JtYXRpY3MsIENvbHVtYmlhIFVuaXZlcnNpdHkuJiN4RDtE
ZXBhcnRtZW50IG9mIEJpb21lZGljYWwgSW5mb3JtYXRpY3MsIEFqb3UgVW5pdmVyc2l0eS4mI3hE
O0RlcGFydG1lbnQgb2YgQmlvbWVkaWNhbCBJbmZvcm1hdGljcywgVW5pdmVyc2l0eSBvZiBQaXR0
c2J1cmdoLiYjeEQ7UmVnZW5zdHJpZWYgSW5zdGl0dXRlLiYjeEQ7RGVwYXJ0bWVudCBvZiBCaW9t
ZWRpY2FsIGFuZCBIZWFsdGggSW5mb3JtYXRpY3MsIFRoZSBDaGlsZHJlbiZhcG9zO3MgSG9zcGl0
YWwgb2YgUGhpbGFkZWxwaGlhLjwvYXV0aC1hZGRyZXNzPjx0aXRsZXM+PHRpdGxlPk11bHRpc2l0
ZSBFdmFsdWF0aW9uIG9mIGEgRGF0YSBRdWFsaXR5IFRvb2wgZm9yIFBhdGllbnQtTGV2ZWwgQ2xp
bmljYWwgRGF0YSBTZXRzPC90aXRsZT48c2Vjb25kYXJ5LXRpdGxlPkVHRU1TIChXYXNoIERDKTwv
c2Vjb25kYXJ5LXRpdGxlPjxhbHQtdGl0bGU+RUdFTVMgKFdhc2hpbmd0b24sIERDKTwvYWx0LXRp
dGxlPjwvdGl0bGVzPjxwZXJpb2RpY2FsPjxmdWxsLXRpdGxlPkVHRU1TIChXYXNoIERDKTwvZnVs
bC10aXRsZT48YWJici0xPkVHRU1TIChXYXNoaW5ndG9uLCBEQyk8L2FiYnItMT48L3BlcmlvZGlj
YWw+PGFsdC1wZXJpb2RpY2FsPjxmdWxsLXRpdGxlPkVHRU1TIChXYXNoIERDKTwvZnVsbC10aXRs
ZT48YWJici0xPkVHRU1TIChXYXNoaW5ndG9uLCBEQyk8L2FiYnItMT48L2FsdC1wZXJpb2RpY2Fs
PjxwYWdlcz4xMjM5PC9wYWdlcz48dm9sdW1lPjQ8L3ZvbHVtZT48bnVtYmVyPjE8L251bWJlcj48
ZWRpdGlvbj4yMDE3LzAyLzA2PC9lZGl0aW9uPjxrZXl3b3Jkcz48a2V5d29yZD5Db21tb24gRGF0
YSBNb2RlbDwva2V5d29yZD48a2V5d29yZD5EYXRhIFVzZSBhbmQgUXVhbGl0eTwva2V5d29yZD48
a2V5d29yZD5FbGVjdHJvbmljIEhlYWx0aCBSZWNvcmQgKEVIUik8L2tleXdvcmQ+PGtleXdvcmQ+
SW5mb3JtYXRpY3M8L2tleXdvcmQ+PC9rZXl3b3Jkcz48ZGF0ZXM+PHllYXI+MjAxNjwveWVhcj48
L2RhdGVzPjxpc2JuPjIzMjctOTIxNCAoUHJpbnQpJiN4RDsyMzI3LTkyMTQ8L2lzYm4+PGFjY2Vz
c2lvbi1udW0+MjgxNTQ4MzM8L2FjY2Vzc2lvbi1udW0+PHVybHM+PC91cmxzPjxjdXN0b20yPlBN
QzUyMjYzODI8L2N1c3RvbTI+PGVsZWN0cm9uaWMtcmVzb3VyY2UtbnVtPjEwLjEzMDYzLzIzMjct
OTIxNC4xMjM5PC9lbGVjdHJvbmljLXJlc291cmNlLW51bT48cmVtb3RlLWRhdGFiYXNlLXByb3Zp
ZGVyPk5MTTwvcmVtb3RlLWRhdGFiYXNlLXByb3ZpZGVyPjxsYW5ndWFnZT5lbmc8L2xhbmd1YWdl
PjwvcmVjb3JkPjwvQ2l0ZT48Q2l0ZT48QXV0aG9yPkxpYXc8L0F1dGhvcj48WWVhcj4yMDEzPC9Z
ZWFyPjxSZWNOdW0+OTg8L1JlY051bT48cmVjb3JkPjxyZWMtbnVtYmVyPjk4PC9yZWMtbnVtYmVy
Pjxmb3JlaWduLWtleXM+PGtleSBhcHA9IkVOIiBkYi1pZD0ic3p4d2FhOXh1cmVzcnBleHdmNTV4
OWV0djBzYTl4cnRmcDI1IiB0aW1lc3RhbXA9IjE1NDQxMTE5MzEiPjk4PC9rZXk+PC9mb3JlaWdu
LWtleXM+PHJlZi10eXBlIG5hbWU9IkpvdXJuYWwgQXJ0aWNsZSI+MTc8L3JlZi10eXBlPjxjb250
cmlidXRvcnM+PGF1dGhvcnM+PGF1dGhvcj5MaWF3LCBTLiBULjwvYXV0aG9yPjxhdXRob3I+UmFo
aW1pLCBBLjwvYXV0aG9yPjxhdXRob3I+UmF5LCBQLjwvYXV0aG9yPjxhdXRob3I+VGFnZ2FydCwg
Si48L2F1dGhvcj48YXV0aG9yPkRlbm5pcywgUy48L2F1dGhvcj48YXV0aG9yPmRlIEx1c2lnbmFu
LCBTLjwvYXV0aG9yPjxhdXRob3I+SmFsYWx1ZGluLCBCLjwvYXV0aG9yPjxhdXRob3I+WWVvLCBB
LiBFLjwvYXV0aG9yPjxhdXRob3I+VGFsYWVpLUtob2VpLCBBLjwvYXV0aG9yPjwvYXV0aG9ycz48
L2NvbnRyaWJ1dG9ycz48YXV0aC1hZGRyZXNzPlVuaXZlcnNpdHkgb2YgTlNXIFNjaG9vbCBvZiBQ
dWJsaWMgSGVhbHRoICZhbXA7IENvbW11bml0eSBNZWRpY2luZSwgU3lkbmV5LCBBdXN0cmFsaWEu
IHNpYXdAdW5zdy5lZHUuYXU8L2F1dGgtYWRkcmVzcz48dGl0bGVzPjx0aXRsZT5Ub3dhcmRzIGFu
IG9udG9sb2d5IGZvciBkYXRhIHF1YWxpdHkgaW4gaW50ZWdyYXRlZCBjaHJvbmljIGRpc2Vhc2Ug
bWFuYWdlbWVudDogYSByZWFsaXN0IHJldmlldyBvZiB0aGUgbGl0ZXJhdHVyZTwvdGl0bGU+PHNl
Y29uZGFyeS10aXRsZT5JbnQgSiBNZWQgSW5mb3JtPC9zZWNvbmRhcnktdGl0bGU+PGFsdC10aXRs
ZT5JbnRlcm5hdGlvbmFsIGpvdXJuYWwgb2YgbWVkaWNhbCBpbmZvcm1hdGljczwvYWx0LXRpdGxl
PjwvdGl0bGVzPjxwZXJpb2RpY2FsPjxmdWxsLXRpdGxlPkludCBKIE1lZCBJbmZvcm08L2Z1bGwt
dGl0bGU+PGFiYnItMT5JbnRlcm5hdGlvbmFsIGpvdXJuYWwgb2YgbWVkaWNhbCBpbmZvcm1hdGlj
czwvYWJici0xPjwvcGVyaW9kaWNhbD48YWx0LXBlcmlvZGljYWw+PGZ1bGwtdGl0bGU+SW50IEog
TWVkIEluZm9ybTwvZnVsbC10aXRsZT48YWJici0xPkludGVybmF0aW9uYWwgam91cm5hbCBvZiBt
ZWRpY2FsIGluZm9ybWF0aWNzPC9hYmJyLTE+PC9hbHQtcGVyaW9kaWNhbD48cGFnZXM+MTAtMjQ8
L3BhZ2VzPjx2b2x1bWU+ODI8L3ZvbHVtZT48bnVtYmVyPjE8L251bWJlcj48ZWRpdGlvbj4yMDEy
LzExLzA2PC9lZGl0aW9uPjxrZXl3b3Jkcz48a2V5d29yZD5DaHJvbmljIERpc2Vhc2U8L2tleXdv
cmQ+PGtleXdvcmQ+KkRhdGEgQ29sbGVjdGlvbjwva2V5d29yZD48a2V5d29yZD4qRGlzZWFzZSBN
YW5hZ2VtZW50PC9rZXl3b3JkPjxrZXl3b3JkPkh1bWFuczwva2V5d29yZD48a2V5d29yZD4qSW5m
b3JtYXRpb24gTWFuYWdlbWVudDwva2V5d29yZD48a2V5d29yZD5NZWRpY2FsIFJlY29yZCBMaW5r
YWdlPC9rZXl3b3JkPjxrZXl3b3JkPipSZXNlYXJjaCBEZXNpZ248L2tleXdvcmQ+PC9rZXl3b3Jk
cz48ZGF0ZXM+PHllYXI+MjAxMzwveWVhcj48cHViLWRhdGVzPjxkYXRlPkphbjwvZGF0ZT48L3B1
Yi1kYXRlcz48L2RhdGVzPjxpc2JuPjEzODYtNTA1NjwvaXNibj48YWNjZXNzaW9uLW51bT4yMzEy
MjYzMzwvYWNjZXNzaW9uLW51bT48dXJscz48L3VybHM+PGVsZWN0cm9uaWMtcmVzb3VyY2UtbnVt
PjEwLjEwMTYvai5pam1lZGluZi4yMDEyLjEwLjAwMTwvZWxlY3Ryb25pYy1yZXNvdXJjZS1udW0+
PHJlbW90ZS1kYXRhYmFzZS1wcm92aWRlcj5OTE08L3JlbW90ZS1kYXRhYmFzZS1wcm92aWRlcj48
bGFuZ3VhZ2U+ZW5nPC9sYW5ndWFnZT48L3JlY29yZD48L0NpdGU+PENpdGU+PEF1dGhvcj5BcnRz
PC9BdXRob3I+PFllYXI+MjAwMjwvWWVhcj48UmVjTnVtPjk5PC9SZWNOdW0+PHJlY29yZD48cmVj
LW51bWJlcj45OTwvcmVjLW51bWJlcj48Zm9yZWlnbi1rZXlzPjxrZXkgYXBwPSJFTiIgZGItaWQ9
InN6eHdhYTl4dXJlc3JwZXh3ZjU1eDlldHYwc2E5eHJ0ZnAyNSIgdGltZXN0YW1wPSIxNTQ0MTEy
MDA1Ij45OTwva2V5PjwvZm9yZWlnbi1rZXlzPjxyZWYtdHlwZSBuYW1lPSJKb3VybmFsIEFydGlj
bGUiPjE3PC9yZWYtdHlwZT48Y29udHJpYnV0b3JzPjxhdXRob3JzPjxhdXRob3I+QXJ0cywgRC4g
Ry48L2F1dGhvcj48YXV0aG9yPkRlIEtlaXplciwgTi4gRi48L2F1dGhvcj48YXV0aG9yPlNjaGVm
ZmVyLCBHLiBKLjwvYXV0aG9yPjwvYXV0aG9ycz48L2NvbnRyaWJ1dG9ycz48YXV0aC1hZGRyZXNz
PkRlcGFydG1lbnQgb2YgTWVkaWNhbCBJbmZvcm1hdGljcywgQWNhZGVtaWMgTWVkaWNhbCBDZW50
ZXIsIEFtc3RlcmRhbSwgVGhlIE5ldGhlcmxhbmRzLiBELkcuQXJ0QGFtYy51dmEubmw8L2F1dGgt
YWRkcmVzcz48dGl0bGVzPjx0aXRsZT5EZWZpbmluZyBhbmQgaW1wcm92aW5nIGRhdGEgcXVhbGl0
eSBpbiBtZWRpY2FsIHJlZ2lzdHJpZXM6IGEgbGl0ZXJhdHVyZSByZXZpZXcsIGNhc2Ugc3R1ZHks
IGFuZCBnZW5lcmljIGZyYW1ld29yazwvdGl0bGU+PHNlY29uZGFyeS10aXRsZT5KIEFtIE1lZCBJ
bmZvcm0gQXNzb2M8L3NlY29uZGFyeS10aXRsZT48YWx0LXRpdGxlPkpvdXJuYWwgb2YgdGhlIEFt
ZXJpY2FuIE1lZGljYWwgSW5mb3JtYXRpY3MgQXNzb2NpYXRpb24gOiBKQU1JQTwvYWx0LXRpdGxl
PjwvdGl0bGVzPjxwZXJpb2RpY2FsPjxmdWxsLXRpdGxlPkogQW0gTWVkIEluZm9ybSBBc3NvYzwv
ZnVsbC10aXRsZT48YWJici0xPkpvdXJuYWwgb2YgdGhlIEFtZXJpY2FuIE1lZGljYWwgSW5mb3Jt
YXRpY3MgQXNzb2NpYXRpb24gOiBKQU1JQTwvYWJici0xPjwvcGVyaW9kaWNhbD48YWx0LXBlcmlv
ZGljYWw+PGZ1bGwtdGl0bGU+SiBBbSBNZWQgSW5mb3JtIEFzc29jPC9mdWxsLXRpdGxlPjxhYmJy
LTE+Sm91cm5hbCBvZiB0aGUgQW1lcmljYW4gTWVkaWNhbCBJbmZvcm1hdGljcyBBc3NvY2lhdGlv
biA6IEpBTUlBPC9hYmJyLTE+PC9hbHQtcGVyaW9kaWNhbD48cGFnZXM+NjAwLTExPC9wYWdlcz48
dm9sdW1lPjk8L3ZvbHVtZT48bnVtYmVyPjY8L251bWJlcj48ZWRpdGlvbj4yMDAyLzEwLzE5PC9l
ZGl0aW9uPjxrZXl3b3Jkcz48a2V5d29yZD4qQ3JpdGljYWwgQ2FyZTwva2V5d29yZD48a2V5d29y
ZD5IdW1hbnM8L2tleXdvcmQ+PGtleXdvcmQ+TmV0aGVybGFuZHM8L2tleXdvcmQ+PGtleXdvcmQ+
T3JnYW5pemF0aW9uYWwgQ2FzZSBTdHVkaWVzPC9rZXl3b3JkPjxrZXl3b3JkPipRdWFsaXR5IEFz
c3VyYW5jZSwgSGVhbHRoIENhcmU8L2tleXdvcmQ+PGtleXdvcmQ+UmVnaXN0cmllcy8qc3RhbmRh
cmRzPC9rZXl3b3JkPjwva2V5d29yZHM+PGRhdGVzPjx5ZWFyPjIwMDI8L3llYXI+PHB1Yi1kYXRl
cz48ZGF0ZT5Ob3YtRGVjPC9kYXRlPjwvcHViLWRhdGVzPjwvZGF0ZXM+PGlzYm4+MTA2Ny01MDI3
IChQcmludCkmI3hEOzEwNjctNTAyNzwvaXNibj48YWNjZXNzaW9uLW51bT4xMjM4NjExMTwvYWNj
ZXNzaW9uLW51bT48dXJscz48L3VybHM+PGN1c3RvbTI+UE1DMzQ5Mzc3PC9jdXN0b20yPjxyZW1v
dGUtZGF0YWJhc2UtcHJvdmlkZXI+TkxNPC9yZW1vdGUtZGF0YWJhc2UtcHJvdmlkZXI+PGxhbmd1
YWdlPmVuZzwvbGFuZ3VhZ2U+PC9yZWNvcmQ+PC9DaXRlPjxDaXRlPjxBdXRob3I+QW5kZXJrYTwv
QXV0aG9yPjxZZWFyPjIwMTU8L1llYXI+PFJlY051bT4xMDA8L1JlY051bT48cmVjb3JkPjxyZWMt
bnVtYmVyPjEwMDwvcmVjLW51bWJlcj48Zm9yZWlnbi1rZXlzPjxrZXkgYXBwPSJFTiIgZGItaWQ9
InN6eHdhYTl4dXJlc3JwZXh3ZjU1eDlldHYwc2E5eHJ0ZnAyNSIgdGltZXN0YW1wPSIxNTQ0MTEy
ODk1Ij4xMDA8L2tleT48L2ZvcmVpZ24ta2V5cz48cmVmLXR5cGUgbmFtZT0iSm91cm5hbCBBcnRp
Y2xlIj4xNzwvcmVmLXR5cGU+PGNvbnRyaWJ1dG9ycz48YXV0aG9ycz48YXV0aG9yPkFuZGVya2Es
IE1hcmxlbmU8L2F1dGhvcj48YXV0aG9yPk1haSwgQ2FyYSBULjwvYXV0aG9yPjxhdXRob3I+Um9t
aXR0aSwgUGF1bCBBLjwvYXV0aG9yPjxhdXRob3I+Q29wZWxhbmQsIEdsZW5uPC9hdXRob3I+PGF1
dGhvcj5Jc2VuYnVyZywgSmVubmlmZXI8L2F1dGhvcj48YXV0aG9yPkZlbGRrYW1wLCBNYXJjaWEg
TC48L2F1dGhvcj48YXV0aG9yPktyaWtvdiwgU2VyZ2V5PC9hdXRob3I+PGF1dGhvcj5SaWNrYXJk
LCBSdXNzZWw8L2F1dGhvcj48YXV0aG9yPk9sbmV5LCBSaWNoYXJkIFMuPC9hdXRob3I+PGF1dGhv
cj5DYW5maWVsZCwgTWFyayBBLjwvYXV0aG9yPjxhdXRob3I+U3RhbnRvbiwgQ2Fyb2w8L2F1dGhv
cj48YXV0aG9yPk1vc2xleSwgQnJpZGdldDwvYXV0aG9yPjxhdXRob3I+S2lyYnksIFJ1c3NlbGwg
Uy48L2F1dGhvcj48L2F1dGhvcnM+PC9jb250cmlidXRvcnM+PHRpdGxlcz48dGl0bGU+RGV2ZWxv
cG1lbnQgYW5kIGltcGxlbWVudGF0aW9uIG9mIHRoZSBmaXJzdCBuYXRpb25hbCBkYXRhIHF1YWxp
dHkgc3RhbmRhcmRzIGZvciBwb3B1bGF0aW9uLWJhc2VkIGJpcnRoIGRlZmVjdHMgc3VydmVpbGxh
bmNlIHByb2dyYW1zIGluIHRoZSBVbml0ZWQgU3RhdGVzPC90aXRsZT48c2Vjb25kYXJ5LXRpdGxl
PkJNQyBwdWJsaWMgaGVhbHRoPC9zZWNvbmRhcnktdGl0bGU+PC90aXRsZXM+PHBlcmlvZGljYWw+
PGZ1bGwtdGl0bGU+Qk1DIHB1YmxpYyBoZWFsdGg8L2Z1bGwtdGl0bGU+PC9wZXJpb2RpY2FsPjxw
YWdlcz45MjUtOTI1PC9wYWdlcz48dm9sdW1lPjE1PC92b2x1bWU+PGRhdGVzPjx5ZWFyPjIwMTU8
L3llYXI+PC9kYXRlcz48cHVibGlzaGVyPkJpb01lZCBDZW50cmFsPC9wdWJsaXNoZXI+PGlzYm4+
MTQ3MS0yNDU4PC9pc2JuPjxhY2Nlc3Npb24tbnVtPjI2Mzg2ODE2PC9hY2Nlc3Npb24tbnVtPjx1
cmxzPjxyZWxhdGVkLXVybHM+PHVybD5odHRwczovL3d3dy5uY2JpLm5sbS5uaWguZ292L3B1Ym1l
ZC8yNjM4NjgxNjwvdXJsPjx1cmw+aHR0cHM6Ly93d3cubmNiaS5ubG0ubmloLmdvdi9wbWMvUE1D
NDU3NTQ2Ni88L3VybD48L3JlbGF0ZWQtdXJscz48L3VybHM+PGVsZWN0cm9uaWMtcmVzb3VyY2Ut
bnVtPjEwLjExODYvczEyODg5LTAxNS0yMjIzLTI8L2VsZWN0cm9uaWMtcmVzb3VyY2UtbnVtPjxy
ZW1vdGUtZGF0YWJhc2UtbmFtZT5QdWJNZWQ8L3JlbW90ZS1kYXRhYmFzZS1uYW1lPjwvcmVjb3Jk
PjwvQ2l0ZT48L0VuZE5vdGU+AG==
</w:fldData>
        </w:fldChar>
      </w:r>
      <w:r w:rsidR="00600D33">
        <w:rPr>
          <w:rFonts w:asciiTheme="minorHAnsi" w:eastAsia="Calibri" w:hAnsiTheme="minorHAnsi"/>
          <w:szCs w:val="22"/>
        </w:rPr>
        <w:instrText xml:space="preserve"> ADDIN EN.CITE </w:instrText>
      </w:r>
      <w:r w:rsidR="00600D33">
        <w:rPr>
          <w:rFonts w:asciiTheme="minorHAnsi" w:eastAsia="Calibri" w:hAnsiTheme="minorHAnsi"/>
          <w:szCs w:val="22"/>
        </w:rPr>
        <w:fldChar w:fldCharType="begin">
          <w:fldData xml:space="preserve">PEVuZE5vdGU+PENpdGU+PEF1dGhvcj5DYWxsYWhhbjwvQXV0aG9yPjxZZWFyPjIwMTc8L1llYXI+
PFJlY051bT45NTwvUmVjTnVtPjxEaXNwbGF5VGV4dD48c3R5bGUgZmFjZT0ic3VwZXJzY3JpcHQi
PjctMTI8L3N0eWxlPjwvRGlzcGxheVRleHQ+PHJlY29yZD48cmVjLW51bWJlcj45NTwvcmVjLW51
bWJlcj48Zm9yZWlnbi1rZXlzPjxrZXkgYXBwPSJFTiIgZGItaWQ9InN6eHdhYTl4dXJlc3JwZXh3
ZjU1eDlldHYwc2E5eHJ0ZnAyNSIgdGltZXN0YW1wPSIxNTQ0MTExMzE5Ij45NTwva2V5PjwvZm9y
ZWlnbi1rZXlzPjxyZWYtdHlwZSBuYW1lPSJKb3VybmFsIEFydGljbGUiPjE3PC9yZWYtdHlwZT48
Y29udHJpYnV0b3JzPjxhdXRob3JzPjxhdXRob3I+Q2FsbGFoYW4sIFQuIEouPC9hdXRob3I+PGF1
dGhvcj5CYXVjaywgQS4gRS48L2F1dGhvcj48YXV0aG9yPkJlcnRvY2gsIEQuPC9hdXRob3I+PGF1
dGhvcj5Ccm93biwgSi48L2F1dGhvcj48YXV0aG9yPktoYXJlLCBSLjwvYXV0aG9yPjxhdXRob3I+
UnlhbiwgUC4gQi48L2F1dGhvcj48YXV0aG9yPlN0YWFiLCBKLjwvYXV0aG9yPjxhdXRob3I+Wm96
dXMsIE0uIE4uPC9hdXRob3I+PGF1dGhvcj5LYWhuLCBNLiBHLjwvYXV0aG9yPjwvYXV0aG9ycz48
L2NvbnRyaWJ1dG9ycz48YXV0aC1hZGRyZXNzPkNvbXB1dGF0aW9uYWwgQmlvc2NpZW5jZSBQcm9n
cmFtLCBVbml2ZXJzaXR5IG9mIENvbG9yYWRvIERlbnZlciBBbnNjaHV0eiBNZWRpY2FsIENhbXB1
cy4mI3hEO0thaXNlciBQZXJtYW5lbnRlIE5vcnRod2VzdC4mI3hEO0NoaWxkcmVuJmFwb3M7cyBI
b3NwaXRhbCBBc3NvY2lhdGlvbi4mI3hEO0hhcnZhcmQgUGlsZ3JpbSBIZWFsdGggQ2FyZSBJbnN0
aXR1dGUuJiN4RDtEZXBhcnRtZW50IG9mIEJpb21lZGljYWwgYW5kIEhlYWx0aCBJbmZvcm1hdGlj
cywgQ2hpbGRyZW4mYXBvcztzIEhvc3BpdGFsIG9mIFBoaWxhZGVscGhpYS4mI3hEO09ic2VydmF0
aW9uYWwgSGVhbHRoIERhdGEgU2NpZW5jZXMgYW5kIEluZm9ybWF0aWNzLiYjeEQ7RGVwYXJ0bWVu
dCBvZiBCaW9tZWRpY2FsIEluZm9ybWF0aWNzLCBVbml2ZXJzaXR5IG9mIEFya2Fuc2FzIGZvciBN
ZWRpY2FsIFNjaWVuY2VzLiYjeEQ7RGVwYXJ0bWVudCBvZiBQZWRpYXRyaWNzLCBVbml2ZXJzaXR5
IG9mIENvbG9yYWRvIERlbnZlciBBbnNjaHV0eiBNZWRpY2FsIENhbXB1cy48L2F1dGgtYWRkcmVz
cz48dGl0bGVzPjx0aXRsZT5BIENvbXBhcmlzb24gb2YgRGF0YSBRdWFsaXR5IEFzc2Vzc21lbnQg
Q2hlY2tzIGluIFNpeCBEYXRhIFNoYXJpbmcgTmV0d29ya3M8L3RpdGxlPjxzZWNvbmRhcnktdGl0
bGU+RUdFTVMgKFdhc2ggREMpPC9zZWNvbmRhcnktdGl0bGU+PGFsdC10aXRsZT5FR0VNUyAoV2Fz
aGluZ3RvbiwgREMpPC9hbHQtdGl0bGU+PC90aXRsZXM+PHBlcmlvZGljYWw+PGZ1bGwtdGl0bGU+
RUdFTVMgKFdhc2ggREMpPC9mdWxsLXRpdGxlPjxhYmJyLTE+RUdFTVMgKFdhc2hpbmd0b24sIERD
KTwvYWJici0xPjwvcGVyaW9kaWNhbD48YWx0LXBlcmlvZGljYWw+PGZ1bGwtdGl0bGU+RUdFTVMg
KFdhc2ggREMpPC9mdWxsLXRpdGxlPjxhYmJyLTE+RUdFTVMgKFdhc2hpbmd0b24sIERDKTwvYWJi
ci0xPjwvYWx0LXBlcmlvZGljYWw+PHBhZ2VzPjg8L3BhZ2VzPjx2b2x1bWU+NTwvdm9sdW1lPjxu
dW1iZXI+MTwvbnVtYmVyPjxlZGl0aW9uPjIwMTgvMDYvMDk8L2VkaXRpb24+PGRhdGVzPjx5ZWFy
PjIwMTc8L3llYXI+PHB1Yi1kYXRlcz48ZGF0ZT5KdW4gMTI8L2RhdGU+PC9wdWItZGF0ZXM+PC9k
YXRlcz48aXNibj4yMzI3LTkyMTQgKFByaW50KSYjeEQ7MjMyNy05MjE0PC9pc2JuPjxhY2Nlc3Np
b24tbnVtPjI5ODgxNzMzPC9hY2Nlc3Npb24tbnVtPjx1cmxzPjwvdXJscz48Y3VzdG9tMj5QTUM1
OTgyODQ2PC9jdXN0b20yPjxlbGVjdHJvbmljLXJlc291cmNlLW51bT4xMC41MzM0L2VnZW1zLjIy
MzwvZWxlY3Ryb25pYy1yZXNvdXJjZS1udW0+PHJlbW90ZS1kYXRhYmFzZS1wcm92aWRlcj5OTE08
L3JlbW90ZS1kYXRhYmFzZS1wcm92aWRlcj48bGFuZ3VhZ2U+ZW5nPC9sYW5ndWFnZT48L3JlY29y
ZD48L0NpdGU+PENpdGU+PEF1dGhvcj5IdXNlcjwvQXV0aG9yPjxZZWFyPjIwMTg8L1llYXI+PFJl
Y051bT45NjwvUmVjTnVtPjxyZWNvcmQ+PHJlYy1udW1iZXI+OTY8L3JlYy1udW1iZXI+PGZvcmVp
Z24ta2V5cz48a2V5IGFwcD0iRU4iIGRiLWlkPSJzenh3YWE5eHVyZXNycGV4d2Y1NXg5ZXR2MHNh
OXhydGZwMjUiIHRpbWVzdGFtcD0iMTU0NDExMTU1NiI+OTY8L2tleT48L2ZvcmVpZ24ta2V5cz48
cmVmLXR5cGUgbmFtZT0iSm91cm5hbCBBcnRpY2xlIj4xNzwvcmVmLXR5cGU+PGNvbnRyaWJ1dG9y
cz48YXV0aG9ycz48YXV0aG9yPkh1c2VyLCBWLjwvYXV0aG9yPjxhdXRob3I+S2FobiwgTS4gRy48
L2F1dGhvcj48YXV0aG9yPkJyb3duLCBKLiBTLjwvYXV0aG9yPjxhdXRob3I+R291cmlwZWRkaSwg
Ui48L2F1dGhvcj48L2F1dGhvcnM+PC9jb250cmlidXRvcnM+PGF1dGgtYWRkcmVzcz5OYXRpb25h
bCBMaWJyYXJ5IG9mIE1lZGljaW5lLCBOYXRpb25hbCBJbnN0aXR1dGVzIG9mIEhlYWx0aCA4NjAw
IFJvY2t2aWxsZSBQaywgQmxkIDM4YSBCZXRoZXNkYSwgTUQsIDIwODUyLCBVU0EsIHZvanRlY2gu
aHVzZXJAbmloLmdvdi48L2F1dGgtYWRkcmVzcz48dGl0bGVzPjx0aXRsZT5NZXRob2RzIGZvciBl
eGFtaW5pbmcgZGF0YSBxdWFsaXR5IGluIGhlYWx0aGNhcmUgaW50ZWdyYXRlZCBkYXRhIHJlcG9z
aXRvcmllczwvdGl0bGU+PHNlY29uZGFyeS10aXRsZT5QYWMgU3ltcCBCaW9jb21wdXQ8L3NlY29u
ZGFyeS10aXRsZT48YWx0LXRpdGxlPlBhY2lmaWMgU3ltcG9zaXVtIG9uIEJpb2NvbXB1dGluZy4g
UGFjaWZpYyBTeW1wb3NpdW0gb24gQmlvY29tcHV0aW5nPC9hbHQtdGl0bGU+PC90aXRsZXM+PHBl
cmlvZGljYWw+PGZ1bGwtdGl0bGU+UGFjIFN5bXAgQmlvY29tcHV0PC9mdWxsLXRpdGxlPjxhYmJy
LTE+UGFjaWZpYyBTeW1wb3NpdW0gb24gQmlvY29tcHV0aW5nLiBQYWNpZmljIFN5bXBvc2l1bSBv
biBCaW9jb21wdXRpbmc8L2FiYnItMT48L3BlcmlvZGljYWw+PGFsdC1wZXJpb2RpY2FsPjxmdWxs
LXRpdGxlPlBhYyBTeW1wIEJpb2NvbXB1dDwvZnVsbC10aXRsZT48YWJici0xPlBhY2lmaWMgU3lt
cG9zaXVtIG9uIEJpb2NvbXB1dGluZy4gUGFjaWZpYyBTeW1wb3NpdW0gb24gQmlvY29tcHV0aW5n
PC9hYmJyLTE+PC9hbHQtcGVyaW9kaWNhbD48cGFnZXM+NjI4LTYzMzwvcGFnZXM+PHZvbHVtZT4y
Mzwvdm9sdW1lPjxlZGl0aW9uPjIwMTcvMTIvMDk8L2VkaXRpb24+PGtleXdvcmRzPjxrZXl3b3Jk
PkNvbXB1dGF0aW9uYWwgQmlvbG9neS9tZXRob2RzL3N0YW5kYXJkczwva2V5d29yZD48a2V5d29y
ZD5Db21wdXRlciBTeXN0ZW1zPC9rZXl3b3JkPjxrZXl3b3JkPkNvbnN1bWVyIFByb2R1Y3QgU2Fm
ZXR5L3N0YW5kYXJkczwva2V5d29yZD48a2V5d29yZD4qRGF0YSBBY2N1cmFjeTwva2V5d29yZD48
a2V5d29yZD5FbGVjdHJvbmljIEhlYWx0aCBSZWNvcmRzL3N0YW5kYXJkcy9zdGF0aXN0aWNzICZh
bXA7IG51bWVyaWNhbCBkYXRhPC9rZXl3b3JkPjxrZXl3b3JkPkh1bWFuczwva2V5d29yZD48a2V5
d29yZD5TZW50aW5lbCBTdXJ2ZWlsbGFuY2U8L2tleXdvcmQ+PGtleXdvcmQ+VW5pdGVkIFN0YXRl
czwva2V5d29yZD48L2tleXdvcmRzPjxkYXRlcz48eWVhcj4yMDE4PC95ZWFyPjwvZGF0ZXM+PGlz
Ym4+MjMzNS02OTI4PC9pc2JuPjxhY2Nlc3Npb24tbnVtPjI5MjE4OTIyPC9hY2Nlc3Npb24tbnVt
Pjx1cmxzPjwvdXJscz48cmVtb3RlLWRhdGFiYXNlLXByb3ZpZGVyPk5MTTwvcmVtb3RlLWRhdGFi
YXNlLXByb3ZpZGVyPjxsYW5ndWFnZT5lbmc8L2xhbmd1YWdlPjwvcmVjb3JkPjwvQ2l0ZT48Q2l0
ZT48QXV0aG9yPkh1c2VyPC9BdXRob3I+PFllYXI+MjAxNjwvWWVhcj48UmVjTnVtPjk3PC9SZWNO
dW0+PHJlY29yZD48cmVjLW51bWJlcj45NzwvcmVjLW51bWJlcj48Zm9yZWlnbi1rZXlzPjxrZXkg
YXBwPSJFTiIgZGItaWQ9InN6eHdhYTl4dXJlc3JwZXh3ZjU1eDlldHYwc2E5eHJ0ZnAyNSIgdGlt
ZXN0YW1wPSIxNTQ0MTExNjQ0Ij45Nzwva2V5PjwvZm9yZWlnbi1rZXlzPjxyZWYtdHlwZSBuYW1l
PSJKb3VybmFsIEFydGljbGUiPjE3PC9yZWYtdHlwZT48Y29udHJpYnV0b3JzPjxhdXRob3JzPjxh
dXRob3I+SHVzZXIsIFYuPC9hdXRob3I+PGF1dGhvcj5EZUZhbGNvLCBGLiBKLjwvYXV0aG9yPjxh
dXRob3I+U2NodWVtaWUsIE0uPC9hdXRob3I+PGF1dGhvcj5SeWFuLCBQLiBCLjwvYXV0aG9yPjxh
dXRob3I+U2hhbmcsIE4uPC9hdXRob3I+PGF1dGhvcj5WZWxleiwgTS48L2F1dGhvcj48YXV0aG9y
PlBhcmssIFIuIFcuPC9hdXRob3I+PGF1dGhvcj5Cb3ljZSwgUi4gRC48L2F1dGhvcj48YXV0aG9y
PkR1a2UsIEouPC9hdXRob3I+PGF1dGhvcj5LaGFyZSwgUi48L2F1dGhvcj48YXV0aG9yPlV0aWRq
aWFuLCBMLjwvYXV0aG9yPjxhdXRob3I+QmFpbGV5LCBDLjwvYXV0aG9yPjwvYXV0aG9ycz48L2Nv
bnRyaWJ1dG9ycz48YXV0aC1hZGRyZXNzPk5hdGlvbmFsIEluc3RpdHV0ZSBvZiBIZWFsdGg7IE5h
dGlvbmFsIExpYnJhcnkgb2YgTWVkaWNpbmUuJiN4RDtKYW5zc2VuIFJlc2VhcmNoICZhbXA7IERl
dmVsb3BtZW50LiYjeEQ7SmFuc3NlbiBSZXNlYXJjaCAmYW1wOyBEZXZlbG9wbWVudDsgT2JzZXJ2
YXRpb25hbCBIZWFsdGggRGF0YSBTY2llbmNlcyBhbmQgSW5mb3JtYXRpY3MuJiN4RDtEZXBhcnRt
ZW50IG9mIEJpb21lZGljYWwgSW5mb3JtYXRpY3MsIENvbHVtYmlhIFVuaXZlcnNpdHkuJiN4RDtE
ZXBhcnRtZW50IG9mIEJpb21lZGljYWwgSW5mb3JtYXRpY3MsIEFqb3UgVW5pdmVyc2l0eS4mI3hE
O0RlcGFydG1lbnQgb2YgQmlvbWVkaWNhbCBJbmZvcm1hdGljcywgVW5pdmVyc2l0eSBvZiBQaXR0
c2J1cmdoLiYjeEQ7UmVnZW5zdHJpZWYgSW5zdGl0dXRlLiYjeEQ7RGVwYXJ0bWVudCBvZiBCaW9t
ZWRpY2FsIGFuZCBIZWFsdGggSW5mb3JtYXRpY3MsIFRoZSBDaGlsZHJlbiZhcG9zO3MgSG9zcGl0
YWwgb2YgUGhpbGFkZWxwaGlhLjwvYXV0aC1hZGRyZXNzPjx0aXRsZXM+PHRpdGxlPk11bHRpc2l0
ZSBFdmFsdWF0aW9uIG9mIGEgRGF0YSBRdWFsaXR5IFRvb2wgZm9yIFBhdGllbnQtTGV2ZWwgQ2xp
bmljYWwgRGF0YSBTZXRzPC90aXRsZT48c2Vjb25kYXJ5LXRpdGxlPkVHRU1TIChXYXNoIERDKTwv
c2Vjb25kYXJ5LXRpdGxlPjxhbHQtdGl0bGU+RUdFTVMgKFdhc2hpbmd0b24sIERDKTwvYWx0LXRp
dGxlPjwvdGl0bGVzPjxwZXJpb2RpY2FsPjxmdWxsLXRpdGxlPkVHRU1TIChXYXNoIERDKTwvZnVs
bC10aXRsZT48YWJici0xPkVHRU1TIChXYXNoaW5ndG9uLCBEQyk8L2FiYnItMT48L3BlcmlvZGlj
YWw+PGFsdC1wZXJpb2RpY2FsPjxmdWxsLXRpdGxlPkVHRU1TIChXYXNoIERDKTwvZnVsbC10aXRs
ZT48YWJici0xPkVHRU1TIChXYXNoaW5ndG9uLCBEQyk8L2FiYnItMT48L2FsdC1wZXJpb2RpY2Fs
PjxwYWdlcz4xMjM5PC9wYWdlcz48dm9sdW1lPjQ8L3ZvbHVtZT48bnVtYmVyPjE8L251bWJlcj48
ZWRpdGlvbj4yMDE3LzAyLzA2PC9lZGl0aW9uPjxrZXl3b3Jkcz48a2V5d29yZD5Db21tb24gRGF0
YSBNb2RlbDwva2V5d29yZD48a2V5d29yZD5EYXRhIFVzZSBhbmQgUXVhbGl0eTwva2V5d29yZD48
a2V5d29yZD5FbGVjdHJvbmljIEhlYWx0aCBSZWNvcmQgKEVIUik8L2tleXdvcmQ+PGtleXdvcmQ+
SW5mb3JtYXRpY3M8L2tleXdvcmQ+PC9rZXl3b3Jkcz48ZGF0ZXM+PHllYXI+MjAxNjwveWVhcj48
L2RhdGVzPjxpc2JuPjIzMjctOTIxNCAoUHJpbnQpJiN4RDsyMzI3LTkyMTQ8L2lzYm4+PGFjY2Vz
c2lvbi1udW0+MjgxNTQ4MzM8L2FjY2Vzc2lvbi1udW0+PHVybHM+PC91cmxzPjxjdXN0b20yPlBN
QzUyMjYzODI8L2N1c3RvbTI+PGVsZWN0cm9uaWMtcmVzb3VyY2UtbnVtPjEwLjEzMDYzLzIzMjct
OTIxNC4xMjM5PC9lbGVjdHJvbmljLXJlc291cmNlLW51bT48cmVtb3RlLWRhdGFiYXNlLXByb3Zp
ZGVyPk5MTTwvcmVtb3RlLWRhdGFiYXNlLXByb3ZpZGVyPjxsYW5ndWFnZT5lbmc8L2xhbmd1YWdl
PjwvcmVjb3JkPjwvQ2l0ZT48Q2l0ZT48QXV0aG9yPkxpYXc8L0F1dGhvcj48WWVhcj4yMDEzPC9Z
ZWFyPjxSZWNOdW0+OTg8L1JlY051bT48cmVjb3JkPjxyZWMtbnVtYmVyPjk4PC9yZWMtbnVtYmVy
Pjxmb3JlaWduLWtleXM+PGtleSBhcHA9IkVOIiBkYi1pZD0ic3p4d2FhOXh1cmVzcnBleHdmNTV4
OWV0djBzYTl4cnRmcDI1IiB0aW1lc3RhbXA9IjE1NDQxMTE5MzEiPjk4PC9rZXk+PC9mb3JlaWdu
LWtleXM+PHJlZi10eXBlIG5hbWU9IkpvdXJuYWwgQXJ0aWNsZSI+MTc8L3JlZi10eXBlPjxjb250
cmlidXRvcnM+PGF1dGhvcnM+PGF1dGhvcj5MaWF3LCBTLiBULjwvYXV0aG9yPjxhdXRob3I+UmFo
aW1pLCBBLjwvYXV0aG9yPjxhdXRob3I+UmF5LCBQLjwvYXV0aG9yPjxhdXRob3I+VGFnZ2FydCwg
Si48L2F1dGhvcj48YXV0aG9yPkRlbm5pcywgUy48L2F1dGhvcj48YXV0aG9yPmRlIEx1c2lnbmFu
LCBTLjwvYXV0aG9yPjxhdXRob3I+SmFsYWx1ZGluLCBCLjwvYXV0aG9yPjxhdXRob3I+WWVvLCBB
LiBFLjwvYXV0aG9yPjxhdXRob3I+VGFsYWVpLUtob2VpLCBBLjwvYXV0aG9yPjwvYXV0aG9ycz48
L2NvbnRyaWJ1dG9ycz48YXV0aC1hZGRyZXNzPlVuaXZlcnNpdHkgb2YgTlNXIFNjaG9vbCBvZiBQ
dWJsaWMgSGVhbHRoICZhbXA7IENvbW11bml0eSBNZWRpY2luZSwgU3lkbmV5LCBBdXN0cmFsaWEu
IHNpYXdAdW5zdy5lZHUuYXU8L2F1dGgtYWRkcmVzcz48dGl0bGVzPjx0aXRsZT5Ub3dhcmRzIGFu
IG9udG9sb2d5IGZvciBkYXRhIHF1YWxpdHkgaW4gaW50ZWdyYXRlZCBjaHJvbmljIGRpc2Vhc2Ug
bWFuYWdlbWVudDogYSByZWFsaXN0IHJldmlldyBvZiB0aGUgbGl0ZXJhdHVyZTwvdGl0bGU+PHNl
Y29uZGFyeS10aXRsZT5JbnQgSiBNZWQgSW5mb3JtPC9zZWNvbmRhcnktdGl0bGU+PGFsdC10aXRs
ZT5JbnRlcm5hdGlvbmFsIGpvdXJuYWwgb2YgbWVkaWNhbCBpbmZvcm1hdGljczwvYWx0LXRpdGxl
PjwvdGl0bGVzPjxwZXJpb2RpY2FsPjxmdWxsLXRpdGxlPkludCBKIE1lZCBJbmZvcm08L2Z1bGwt
dGl0bGU+PGFiYnItMT5JbnRlcm5hdGlvbmFsIGpvdXJuYWwgb2YgbWVkaWNhbCBpbmZvcm1hdGlj
czwvYWJici0xPjwvcGVyaW9kaWNhbD48YWx0LXBlcmlvZGljYWw+PGZ1bGwtdGl0bGU+SW50IEog
TWVkIEluZm9ybTwvZnVsbC10aXRsZT48YWJici0xPkludGVybmF0aW9uYWwgam91cm5hbCBvZiBt
ZWRpY2FsIGluZm9ybWF0aWNzPC9hYmJyLTE+PC9hbHQtcGVyaW9kaWNhbD48cGFnZXM+MTAtMjQ8
L3BhZ2VzPjx2b2x1bWU+ODI8L3ZvbHVtZT48bnVtYmVyPjE8L251bWJlcj48ZWRpdGlvbj4yMDEy
LzExLzA2PC9lZGl0aW9uPjxrZXl3b3Jkcz48a2V5d29yZD5DaHJvbmljIERpc2Vhc2U8L2tleXdv
cmQ+PGtleXdvcmQ+KkRhdGEgQ29sbGVjdGlvbjwva2V5d29yZD48a2V5d29yZD4qRGlzZWFzZSBN
YW5hZ2VtZW50PC9rZXl3b3JkPjxrZXl3b3JkPkh1bWFuczwva2V5d29yZD48a2V5d29yZD4qSW5m
b3JtYXRpb24gTWFuYWdlbWVudDwva2V5d29yZD48a2V5d29yZD5NZWRpY2FsIFJlY29yZCBMaW5r
YWdlPC9rZXl3b3JkPjxrZXl3b3JkPipSZXNlYXJjaCBEZXNpZ248L2tleXdvcmQ+PC9rZXl3b3Jk
cz48ZGF0ZXM+PHllYXI+MjAxMzwveWVhcj48cHViLWRhdGVzPjxkYXRlPkphbjwvZGF0ZT48L3B1
Yi1kYXRlcz48L2RhdGVzPjxpc2JuPjEzODYtNTA1NjwvaXNibj48YWNjZXNzaW9uLW51bT4yMzEy
MjYzMzwvYWNjZXNzaW9uLW51bT48dXJscz48L3VybHM+PGVsZWN0cm9uaWMtcmVzb3VyY2UtbnVt
PjEwLjEwMTYvai5pam1lZGluZi4yMDEyLjEwLjAwMTwvZWxlY3Ryb25pYy1yZXNvdXJjZS1udW0+
PHJlbW90ZS1kYXRhYmFzZS1wcm92aWRlcj5OTE08L3JlbW90ZS1kYXRhYmFzZS1wcm92aWRlcj48
bGFuZ3VhZ2U+ZW5nPC9sYW5ndWFnZT48L3JlY29yZD48L0NpdGU+PENpdGU+PEF1dGhvcj5BcnRz
PC9BdXRob3I+PFllYXI+MjAwMjwvWWVhcj48UmVjTnVtPjk5PC9SZWNOdW0+PHJlY29yZD48cmVj
LW51bWJlcj45OTwvcmVjLW51bWJlcj48Zm9yZWlnbi1rZXlzPjxrZXkgYXBwPSJFTiIgZGItaWQ9
InN6eHdhYTl4dXJlc3JwZXh3ZjU1eDlldHYwc2E5eHJ0ZnAyNSIgdGltZXN0YW1wPSIxNTQ0MTEy
MDA1Ij45OTwva2V5PjwvZm9yZWlnbi1rZXlzPjxyZWYtdHlwZSBuYW1lPSJKb3VybmFsIEFydGlj
bGUiPjE3PC9yZWYtdHlwZT48Y29udHJpYnV0b3JzPjxhdXRob3JzPjxhdXRob3I+QXJ0cywgRC4g
Ry48L2F1dGhvcj48YXV0aG9yPkRlIEtlaXplciwgTi4gRi48L2F1dGhvcj48YXV0aG9yPlNjaGVm
ZmVyLCBHLiBKLjwvYXV0aG9yPjwvYXV0aG9ycz48L2NvbnRyaWJ1dG9ycz48YXV0aC1hZGRyZXNz
PkRlcGFydG1lbnQgb2YgTWVkaWNhbCBJbmZvcm1hdGljcywgQWNhZGVtaWMgTWVkaWNhbCBDZW50
ZXIsIEFtc3RlcmRhbSwgVGhlIE5ldGhlcmxhbmRzLiBELkcuQXJ0QGFtYy51dmEubmw8L2F1dGgt
YWRkcmVzcz48dGl0bGVzPjx0aXRsZT5EZWZpbmluZyBhbmQgaW1wcm92aW5nIGRhdGEgcXVhbGl0
eSBpbiBtZWRpY2FsIHJlZ2lzdHJpZXM6IGEgbGl0ZXJhdHVyZSByZXZpZXcsIGNhc2Ugc3R1ZHks
IGFuZCBnZW5lcmljIGZyYW1ld29yazwvdGl0bGU+PHNlY29uZGFyeS10aXRsZT5KIEFtIE1lZCBJ
bmZvcm0gQXNzb2M8L3NlY29uZGFyeS10aXRsZT48YWx0LXRpdGxlPkpvdXJuYWwgb2YgdGhlIEFt
ZXJpY2FuIE1lZGljYWwgSW5mb3JtYXRpY3MgQXNzb2NpYXRpb24gOiBKQU1JQTwvYWx0LXRpdGxl
PjwvdGl0bGVzPjxwZXJpb2RpY2FsPjxmdWxsLXRpdGxlPkogQW0gTWVkIEluZm9ybSBBc3NvYzwv
ZnVsbC10aXRsZT48YWJici0xPkpvdXJuYWwgb2YgdGhlIEFtZXJpY2FuIE1lZGljYWwgSW5mb3Jt
YXRpY3MgQXNzb2NpYXRpb24gOiBKQU1JQTwvYWJici0xPjwvcGVyaW9kaWNhbD48YWx0LXBlcmlv
ZGljYWw+PGZ1bGwtdGl0bGU+SiBBbSBNZWQgSW5mb3JtIEFzc29jPC9mdWxsLXRpdGxlPjxhYmJy
LTE+Sm91cm5hbCBvZiB0aGUgQW1lcmljYW4gTWVkaWNhbCBJbmZvcm1hdGljcyBBc3NvY2lhdGlv
biA6IEpBTUlBPC9hYmJyLTE+PC9hbHQtcGVyaW9kaWNhbD48cGFnZXM+NjAwLTExPC9wYWdlcz48
dm9sdW1lPjk8L3ZvbHVtZT48bnVtYmVyPjY8L251bWJlcj48ZWRpdGlvbj4yMDAyLzEwLzE5PC9l
ZGl0aW9uPjxrZXl3b3Jkcz48a2V5d29yZD4qQ3JpdGljYWwgQ2FyZTwva2V5d29yZD48a2V5d29y
ZD5IdW1hbnM8L2tleXdvcmQ+PGtleXdvcmQ+TmV0aGVybGFuZHM8L2tleXdvcmQ+PGtleXdvcmQ+
T3JnYW5pemF0aW9uYWwgQ2FzZSBTdHVkaWVzPC9rZXl3b3JkPjxrZXl3b3JkPipRdWFsaXR5IEFz
c3VyYW5jZSwgSGVhbHRoIENhcmU8L2tleXdvcmQ+PGtleXdvcmQ+UmVnaXN0cmllcy8qc3RhbmRh
cmRzPC9rZXl3b3JkPjwva2V5d29yZHM+PGRhdGVzPjx5ZWFyPjIwMDI8L3llYXI+PHB1Yi1kYXRl
cz48ZGF0ZT5Ob3YtRGVjPC9kYXRlPjwvcHViLWRhdGVzPjwvZGF0ZXM+PGlzYm4+MTA2Ny01MDI3
IChQcmludCkmI3hEOzEwNjctNTAyNzwvaXNibj48YWNjZXNzaW9uLW51bT4xMjM4NjExMTwvYWNj
ZXNzaW9uLW51bT48dXJscz48L3VybHM+PGN1c3RvbTI+UE1DMzQ5Mzc3PC9jdXN0b20yPjxyZW1v
dGUtZGF0YWJhc2UtcHJvdmlkZXI+TkxNPC9yZW1vdGUtZGF0YWJhc2UtcHJvdmlkZXI+PGxhbmd1
YWdlPmVuZzwvbGFuZ3VhZ2U+PC9yZWNvcmQ+PC9DaXRlPjxDaXRlPjxBdXRob3I+QW5kZXJrYTwv
QXV0aG9yPjxZZWFyPjIwMTU8L1llYXI+PFJlY051bT4xMDA8L1JlY051bT48cmVjb3JkPjxyZWMt
bnVtYmVyPjEwMDwvcmVjLW51bWJlcj48Zm9yZWlnbi1rZXlzPjxrZXkgYXBwPSJFTiIgZGItaWQ9
InN6eHdhYTl4dXJlc3JwZXh3ZjU1eDlldHYwc2E5eHJ0ZnAyNSIgdGltZXN0YW1wPSIxNTQ0MTEy
ODk1Ij4xMDA8L2tleT48L2ZvcmVpZ24ta2V5cz48cmVmLXR5cGUgbmFtZT0iSm91cm5hbCBBcnRp
Y2xlIj4xNzwvcmVmLXR5cGU+PGNvbnRyaWJ1dG9ycz48YXV0aG9ycz48YXV0aG9yPkFuZGVya2Es
IE1hcmxlbmU8L2F1dGhvcj48YXV0aG9yPk1haSwgQ2FyYSBULjwvYXV0aG9yPjxhdXRob3I+Um9t
aXR0aSwgUGF1bCBBLjwvYXV0aG9yPjxhdXRob3I+Q29wZWxhbmQsIEdsZW5uPC9hdXRob3I+PGF1
dGhvcj5Jc2VuYnVyZywgSmVubmlmZXI8L2F1dGhvcj48YXV0aG9yPkZlbGRrYW1wLCBNYXJjaWEg
TC48L2F1dGhvcj48YXV0aG9yPktyaWtvdiwgU2VyZ2V5PC9hdXRob3I+PGF1dGhvcj5SaWNrYXJk
LCBSdXNzZWw8L2F1dGhvcj48YXV0aG9yPk9sbmV5LCBSaWNoYXJkIFMuPC9hdXRob3I+PGF1dGhv
cj5DYW5maWVsZCwgTWFyayBBLjwvYXV0aG9yPjxhdXRob3I+U3RhbnRvbiwgQ2Fyb2w8L2F1dGhv
cj48YXV0aG9yPk1vc2xleSwgQnJpZGdldDwvYXV0aG9yPjxhdXRob3I+S2lyYnksIFJ1c3NlbGwg
Uy48L2F1dGhvcj48L2F1dGhvcnM+PC9jb250cmlidXRvcnM+PHRpdGxlcz48dGl0bGU+RGV2ZWxv
cG1lbnQgYW5kIGltcGxlbWVudGF0aW9uIG9mIHRoZSBmaXJzdCBuYXRpb25hbCBkYXRhIHF1YWxp
dHkgc3RhbmRhcmRzIGZvciBwb3B1bGF0aW9uLWJhc2VkIGJpcnRoIGRlZmVjdHMgc3VydmVpbGxh
bmNlIHByb2dyYW1zIGluIHRoZSBVbml0ZWQgU3RhdGVzPC90aXRsZT48c2Vjb25kYXJ5LXRpdGxl
PkJNQyBwdWJsaWMgaGVhbHRoPC9zZWNvbmRhcnktdGl0bGU+PC90aXRsZXM+PHBlcmlvZGljYWw+
PGZ1bGwtdGl0bGU+Qk1DIHB1YmxpYyBoZWFsdGg8L2Z1bGwtdGl0bGU+PC9wZXJpb2RpY2FsPjxw
YWdlcz45MjUtOTI1PC9wYWdlcz48dm9sdW1lPjE1PC92b2x1bWU+PGRhdGVzPjx5ZWFyPjIwMTU8
L3llYXI+PC9kYXRlcz48cHVibGlzaGVyPkJpb01lZCBDZW50cmFsPC9wdWJsaXNoZXI+PGlzYm4+
MTQ3MS0yNDU4PC9pc2JuPjxhY2Nlc3Npb24tbnVtPjI2Mzg2ODE2PC9hY2Nlc3Npb24tbnVtPjx1
cmxzPjxyZWxhdGVkLXVybHM+PHVybD5odHRwczovL3d3dy5uY2JpLm5sbS5uaWguZ292L3B1Ym1l
ZC8yNjM4NjgxNjwvdXJsPjx1cmw+aHR0cHM6Ly93d3cubmNiaS5ubG0ubmloLmdvdi9wbWMvUE1D
NDU3NTQ2Ni88L3VybD48L3JlbGF0ZWQtdXJscz48L3VybHM+PGVsZWN0cm9uaWMtcmVzb3VyY2Ut
bnVtPjEwLjExODYvczEyODg5LTAxNS0yMjIzLTI8L2VsZWN0cm9uaWMtcmVzb3VyY2UtbnVtPjxy
ZW1vdGUtZGF0YWJhc2UtbmFtZT5QdWJNZWQ8L3JlbW90ZS1kYXRhYmFzZS1uYW1lPjwvcmVjb3Jk
PjwvQ2l0ZT48L0VuZE5vdGU+AG==
</w:fldData>
        </w:fldChar>
      </w:r>
      <w:r w:rsidR="00600D33">
        <w:rPr>
          <w:rFonts w:asciiTheme="minorHAnsi" w:eastAsia="Calibri" w:hAnsiTheme="minorHAnsi"/>
          <w:szCs w:val="22"/>
        </w:rPr>
        <w:instrText xml:space="preserve"> ADDIN EN.CITE.DATA </w:instrText>
      </w:r>
      <w:r w:rsidR="00600D33">
        <w:rPr>
          <w:rFonts w:asciiTheme="minorHAnsi" w:eastAsia="Calibri" w:hAnsiTheme="minorHAnsi"/>
          <w:szCs w:val="22"/>
        </w:rPr>
      </w:r>
      <w:r w:rsidR="00600D33">
        <w:rPr>
          <w:rFonts w:asciiTheme="minorHAnsi" w:eastAsia="Calibri" w:hAnsiTheme="minorHAnsi"/>
          <w:szCs w:val="22"/>
        </w:rPr>
        <w:fldChar w:fldCharType="end"/>
      </w:r>
      <w:r>
        <w:rPr>
          <w:rFonts w:asciiTheme="minorHAnsi" w:eastAsia="Calibri" w:hAnsiTheme="minorHAnsi"/>
          <w:szCs w:val="22"/>
        </w:rPr>
      </w:r>
      <w:r>
        <w:rPr>
          <w:rFonts w:asciiTheme="minorHAnsi" w:eastAsia="Calibri" w:hAnsiTheme="minorHAnsi"/>
          <w:szCs w:val="22"/>
        </w:rPr>
        <w:fldChar w:fldCharType="separate"/>
      </w:r>
      <w:r w:rsidR="00600D33" w:rsidRPr="00600D33">
        <w:rPr>
          <w:rFonts w:asciiTheme="minorHAnsi" w:eastAsia="Calibri" w:hAnsiTheme="minorHAnsi"/>
          <w:noProof/>
          <w:szCs w:val="22"/>
          <w:vertAlign w:val="superscript"/>
        </w:rPr>
        <w:t>7-12</w:t>
      </w:r>
      <w:r>
        <w:rPr>
          <w:rFonts w:asciiTheme="minorHAnsi" w:eastAsia="Calibri" w:hAnsiTheme="minorHAnsi"/>
          <w:szCs w:val="22"/>
        </w:rPr>
        <w:fldChar w:fldCharType="end"/>
      </w:r>
      <w:r w:rsidRPr="00C15668">
        <w:rPr>
          <w:rFonts w:asciiTheme="minorHAnsi" w:eastAsia="Calibri" w:hAnsiTheme="minorHAnsi"/>
          <w:szCs w:val="22"/>
        </w:rPr>
        <w:t xml:space="preserve">.  While study-specific data characterization work provides a </w:t>
      </w:r>
      <w:r w:rsidRPr="00C15668">
        <w:rPr>
          <w:rFonts w:asciiTheme="minorHAnsi" w:eastAsia="Calibri" w:hAnsiTheme="minorHAnsi"/>
          <w:szCs w:val="22"/>
        </w:rPr>
        <w:lastRenderedPageBreak/>
        <w:t xml:space="preserve">framework to evaluate data, </w:t>
      </w:r>
      <w:r>
        <w:rPr>
          <w:rFonts w:asciiTheme="minorHAnsi" w:eastAsia="Calibri" w:hAnsiTheme="minorHAnsi"/>
          <w:szCs w:val="22"/>
        </w:rPr>
        <w:t>it</w:t>
      </w:r>
      <w:r w:rsidRPr="00C15668">
        <w:rPr>
          <w:rFonts w:asciiTheme="minorHAnsi" w:eastAsia="Calibri" w:hAnsiTheme="minorHAnsi"/>
          <w:szCs w:val="22"/>
        </w:rPr>
        <w:t xml:space="preserve"> lack</w:t>
      </w:r>
      <w:r>
        <w:rPr>
          <w:rFonts w:asciiTheme="minorHAnsi" w:eastAsia="Calibri" w:hAnsiTheme="minorHAnsi"/>
          <w:szCs w:val="22"/>
        </w:rPr>
        <w:t>s</w:t>
      </w:r>
      <w:r w:rsidRPr="00C15668">
        <w:rPr>
          <w:rFonts w:asciiTheme="minorHAnsi" w:eastAsia="Calibri" w:hAnsiTheme="minorHAnsi"/>
          <w:szCs w:val="22"/>
        </w:rPr>
        <w:t xml:space="preserve"> a focus on extensibility and generalizability. Our model will enable users to add any data quality metric of value from their work, thus expanding the initial DQ metrics included in t</w:t>
      </w:r>
      <w:r w:rsidRPr="00094950">
        <w:rPr>
          <w:rFonts w:asciiTheme="minorHAnsi" w:eastAsia="Calibri" w:hAnsiTheme="minorHAnsi"/>
          <w:szCs w:val="22"/>
        </w:rPr>
        <w:t>his reference implementation.</w:t>
      </w:r>
    </w:p>
    <w:p w14:paraId="6AD468A9" w14:textId="756AD2B9" w:rsidR="00EC13F2" w:rsidRPr="00C15668" w:rsidRDefault="00EC13F2" w:rsidP="00EC13F2">
      <w:pPr>
        <w:ind w:left="360"/>
        <w:rPr>
          <w:rFonts w:asciiTheme="minorHAnsi" w:hAnsiTheme="minorHAnsi"/>
        </w:rPr>
      </w:pPr>
      <w:r w:rsidRPr="00094950">
        <w:rPr>
          <w:rFonts w:asciiTheme="minorHAnsi" w:hAnsiTheme="minorHAnsi"/>
        </w:rPr>
        <w:t xml:space="preserve">We have articulated </w:t>
      </w:r>
      <w:r w:rsidR="00094950" w:rsidRPr="00094950">
        <w:rPr>
          <w:rFonts w:asciiTheme="minorHAnsi" w:hAnsiTheme="minorHAnsi"/>
        </w:rPr>
        <w:t xml:space="preserve">78 </w:t>
      </w:r>
      <w:r w:rsidR="00094950" w:rsidRPr="00094950">
        <w:rPr>
          <w:rFonts w:asciiTheme="minorHAnsi" w:hAnsiTheme="minorHAnsi"/>
          <w:b/>
        </w:rPr>
        <w:t>use cases</w:t>
      </w:r>
      <w:r w:rsidR="00094950" w:rsidRPr="00094950">
        <w:rPr>
          <w:rFonts w:asciiTheme="minorHAnsi" w:hAnsiTheme="minorHAnsi"/>
        </w:rPr>
        <w:t>, and the implemented version of the data model captures 25 items of interest (metadata) describing the source system and its measures, as well as 15 items of metadata describing each metric.</w:t>
      </w:r>
      <w:r w:rsidR="00094950">
        <w:rPr>
          <w:rFonts w:asciiTheme="minorHAnsi" w:hAnsiTheme="minorHAnsi"/>
        </w:rPr>
        <w:t xml:space="preserve"> </w:t>
      </w:r>
      <w:r w:rsidRPr="00C15668">
        <w:rPr>
          <w:rFonts w:asciiTheme="minorHAnsi" w:hAnsiTheme="minorHAnsi"/>
        </w:rPr>
        <w:t xml:space="preserve"> This information </w:t>
      </w:r>
      <w:r>
        <w:rPr>
          <w:rFonts w:asciiTheme="minorHAnsi" w:hAnsiTheme="minorHAnsi"/>
        </w:rPr>
        <w:t>informed the development of the data quality data model and design of the DQM system</w:t>
      </w:r>
      <w:r w:rsidRPr="00C15668">
        <w:rPr>
          <w:rFonts w:asciiTheme="minorHAnsi" w:hAnsiTheme="minorHAnsi"/>
        </w:rPr>
        <w:t xml:space="preserve">. Based on the use cases and </w:t>
      </w:r>
      <w:r>
        <w:rPr>
          <w:rFonts w:asciiTheme="minorHAnsi" w:hAnsiTheme="minorHAnsi"/>
        </w:rPr>
        <w:t xml:space="preserve">review </w:t>
      </w:r>
      <w:r w:rsidRPr="00C15668">
        <w:rPr>
          <w:rFonts w:asciiTheme="minorHAnsi" w:hAnsiTheme="minorHAnsi"/>
        </w:rPr>
        <w:t xml:space="preserve">of current data quality standards, we </w:t>
      </w:r>
      <w:r>
        <w:rPr>
          <w:rFonts w:asciiTheme="minorHAnsi" w:hAnsiTheme="minorHAnsi"/>
        </w:rPr>
        <w:t xml:space="preserve">identified </w:t>
      </w:r>
      <w:r w:rsidRPr="00C15668">
        <w:rPr>
          <w:rFonts w:asciiTheme="minorHAnsi" w:hAnsiTheme="minorHAnsi"/>
        </w:rPr>
        <w:t>the following structures to contextualize the quality of data:</w:t>
      </w:r>
    </w:p>
    <w:p w14:paraId="71C008DD" w14:textId="77777777" w:rsidR="00EC13F2" w:rsidRPr="00C15668" w:rsidRDefault="00EC13F2" w:rsidP="00EC13F2">
      <w:pPr>
        <w:pStyle w:val="ListParagraph"/>
        <w:widowControl/>
        <w:numPr>
          <w:ilvl w:val="0"/>
          <w:numId w:val="43"/>
        </w:numPr>
        <w:spacing w:before="0" w:after="160"/>
        <w:ind w:left="1080"/>
        <w:rPr>
          <w:rFonts w:asciiTheme="minorHAnsi" w:hAnsiTheme="minorHAnsi"/>
        </w:rPr>
      </w:pPr>
      <w:r w:rsidRPr="00C15668">
        <w:rPr>
          <w:rFonts w:asciiTheme="minorHAnsi" w:hAnsiTheme="minorHAnsi"/>
        </w:rPr>
        <w:t>Time component (e.g., number of encounters by clinical setting per year)</w:t>
      </w:r>
    </w:p>
    <w:p w14:paraId="6F20EEA8" w14:textId="77777777" w:rsidR="00EC13F2" w:rsidRPr="00C15668" w:rsidRDefault="00EC13F2" w:rsidP="00EC13F2">
      <w:pPr>
        <w:pStyle w:val="ListParagraph"/>
        <w:widowControl/>
        <w:numPr>
          <w:ilvl w:val="0"/>
          <w:numId w:val="43"/>
        </w:numPr>
        <w:spacing w:before="0" w:after="160"/>
        <w:ind w:left="1080"/>
        <w:rPr>
          <w:rFonts w:asciiTheme="minorHAnsi" w:hAnsiTheme="minorHAnsi"/>
        </w:rPr>
      </w:pPr>
      <w:r w:rsidRPr="00C15668">
        <w:rPr>
          <w:rFonts w:asciiTheme="minorHAnsi" w:hAnsiTheme="minorHAnsi"/>
        </w:rPr>
        <w:t>Person-based construct (e.g., number of prescriptions ordered per person per year)</w:t>
      </w:r>
    </w:p>
    <w:p w14:paraId="5D70A448" w14:textId="77777777" w:rsidR="00EC13F2" w:rsidRPr="00F25B77" w:rsidRDefault="00EC13F2" w:rsidP="00EC13F2">
      <w:pPr>
        <w:pStyle w:val="ListParagraph"/>
        <w:widowControl/>
        <w:numPr>
          <w:ilvl w:val="0"/>
          <w:numId w:val="43"/>
        </w:numPr>
        <w:spacing w:before="0" w:after="160"/>
        <w:ind w:left="1080"/>
        <w:rPr>
          <w:rFonts w:asciiTheme="minorHAnsi" w:hAnsiTheme="minorHAnsi"/>
        </w:rPr>
      </w:pPr>
      <w:r w:rsidRPr="00C15668">
        <w:rPr>
          <w:rFonts w:asciiTheme="minorHAnsi" w:hAnsiTheme="minorHAnsi"/>
        </w:rPr>
        <w:t xml:space="preserve">External context (e.g., </w:t>
      </w:r>
      <w:r>
        <w:rPr>
          <w:rFonts w:asciiTheme="minorHAnsi" w:hAnsiTheme="minorHAnsi"/>
        </w:rPr>
        <w:t>rates of asthma by age compared to expected population rates</w:t>
      </w:r>
      <w:r w:rsidRPr="00C15668">
        <w:rPr>
          <w:rFonts w:asciiTheme="minorHAnsi" w:hAnsiTheme="minorHAnsi"/>
        </w:rPr>
        <w:t>)</w:t>
      </w:r>
    </w:p>
    <w:p w14:paraId="720259BD" w14:textId="77777777" w:rsidR="00DB0FAF" w:rsidRDefault="00DB0FAF" w:rsidP="00DB0FAF">
      <w:pPr>
        <w:pStyle w:val="Heading2"/>
      </w:pPr>
      <w:bookmarkStart w:id="12" w:name="_Toc27738352"/>
      <w:r>
        <w:t>Key Functional Components</w:t>
      </w:r>
      <w:bookmarkEnd w:id="9"/>
      <w:bookmarkEnd w:id="10"/>
      <w:bookmarkEnd w:id="11"/>
      <w:bookmarkEnd w:id="12"/>
    </w:p>
    <w:p w14:paraId="5F39A71D" w14:textId="171AA1D7" w:rsidR="00DB0FAF" w:rsidRDefault="00DB0FAF" w:rsidP="00DB0FAF">
      <w:pPr>
        <w:pStyle w:val="Heading3"/>
      </w:pPr>
      <w:bookmarkStart w:id="13" w:name="_Toc25068858"/>
      <w:bookmarkStart w:id="14" w:name="_Toc27738353"/>
      <w:r w:rsidRPr="00DB0FAF">
        <w:t>Metrics</w:t>
      </w:r>
      <w:bookmarkEnd w:id="13"/>
      <w:bookmarkEnd w:id="14"/>
    </w:p>
    <w:p w14:paraId="5F9C4B53" w14:textId="77777777" w:rsidR="00EC13F2" w:rsidRDefault="00EC13F2" w:rsidP="00EC13F2">
      <w:pPr>
        <w:ind w:left="720"/>
      </w:pPr>
      <w:bookmarkStart w:id="15" w:name="_Toc25068859"/>
      <w:r w:rsidRPr="009F1AD7">
        <w:t xml:space="preserve">Metrics are the descriptions of quantitative measurements that can be executed on data sources to characterize a specific aspect of the source data in a data model agnostic way. The DQM tool captures metadata about each </w:t>
      </w:r>
      <w:r>
        <w:t>M</w:t>
      </w:r>
      <w:r w:rsidRPr="009F1AD7">
        <w:t xml:space="preserve">etric in a standardized way, regardless of the context or use cases. Metric authors describe the metric in enough detail for a data holder to interpret and generate the </w:t>
      </w:r>
      <w:r>
        <w:t>results of the</w:t>
      </w:r>
      <w:r w:rsidRPr="009F1AD7">
        <w:t xml:space="preserve"> </w:t>
      </w:r>
      <w:r>
        <w:t>M</w:t>
      </w:r>
      <w:r w:rsidRPr="009F1AD7">
        <w:t xml:space="preserve">etric from their source data. These </w:t>
      </w:r>
      <w:r>
        <w:t xml:space="preserve">results, or </w:t>
      </w:r>
      <w:r w:rsidRPr="009F1AD7">
        <w:t>measures</w:t>
      </w:r>
      <w:r>
        <w:t>,</w:t>
      </w:r>
      <w:r w:rsidRPr="009F1AD7">
        <w:t xml:space="preserve"> enable apples-to-apples comparisons across data sources irrespective of the CDM or data structure.</w:t>
      </w:r>
    </w:p>
    <w:p w14:paraId="6B2D3F5B" w14:textId="3D3703AB" w:rsidR="00DB0FAF" w:rsidRDefault="00DB0FAF" w:rsidP="00DB0FAF">
      <w:pPr>
        <w:pStyle w:val="Heading3"/>
      </w:pPr>
      <w:bookmarkStart w:id="16" w:name="_Toc27738354"/>
      <w:r w:rsidRPr="00DB0FAF">
        <w:t>Measures</w:t>
      </w:r>
      <w:bookmarkEnd w:id="15"/>
      <w:bookmarkEnd w:id="16"/>
    </w:p>
    <w:p w14:paraId="2816FA7B" w14:textId="77777777" w:rsidR="00EC13F2" w:rsidRDefault="00EC13F2" w:rsidP="00EC13F2">
      <w:pPr>
        <w:ind w:left="720"/>
      </w:pPr>
      <w:bookmarkStart w:id="17" w:name="_Toc25068860"/>
      <w:r>
        <w:rPr>
          <w:shd w:val="clear" w:color="auto" w:fill="FFFFFF"/>
        </w:rPr>
        <w:t>A Measure is the numeric representation of a metric that has been executed against a data source. Measures include the data characteristics defined in the metric, as well as metadata about the data source, metric details, and information regarding when the measurement was calculated. The Measures can be explored in the visualization tools found in Explore DQM.</w:t>
      </w:r>
    </w:p>
    <w:p w14:paraId="74142BB5" w14:textId="730BE850" w:rsidR="00DB0FAF" w:rsidRDefault="00DB0FAF" w:rsidP="00DB0FAF">
      <w:pPr>
        <w:pStyle w:val="Heading3"/>
      </w:pPr>
      <w:bookmarkStart w:id="18" w:name="_Toc27738355"/>
      <w:r w:rsidRPr="00DB0FAF">
        <w:t>Explore DQM</w:t>
      </w:r>
      <w:bookmarkEnd w:id="17"/>
      <w:bookmarkEnd w:id="18"/>
    </w:p>
    <w:p w14:paraId="59F4CE14" w14:textId="60393493" w:rsidR="00EC13F2" w:rsidRDefault="00EC13F2" w:rsidP="00EC13F2">
      <w:pPr>
        <w:ind w:left="720"/>
        <w:rPr>
          <w:shd w:val="clear" w:color="auto" w:fill="FFFFFF"/>
        </w:rPr>
      </w:pPr>
      <w:r>
        <w:rPr>
          <w:shd w:val="clear" w:color="auto" w:fill="FFFFFF"/>
        </w:rPr>
        <w:t>The DQM visualization tools overlay the metadata, metrics, and measures. Users can explore and evaluate data sources for specific characteristics, trends, and quality. DQM does not determine whether a data source passes or fails the executing of a metric, but rather provides a view of data characteristics that enable a user to determine if the data are fit for their purpose.</w:t>
      </w:r>
    </w:p>
    <w:p w14:paraId="0DA2C59F" w14:textId="603B26D1" w:rsidR="00EC13F2" w:rsidRPr="00E13270" w:rsidRDefault="00EC13F2" w:rsidP="00EC13F2">
      <w:pPr>
        <w:ind w:left="720"/>
      </w:pPr>
      <w:r>
        <w:rPr>
          <w:shd w:val="clear" w:color="auto" w:fill="FFFFFF"/>
        </w:rPr>
        <w:t>Additional details on implementation of the visualization tools can be found in documentation developed by Analytics8 – a data and analytics consulting firm that engaged in the work – in the appendix.</w:t>
      </w:r>
    </w:p>
    <w:p w14:paraId="3BB389B1" w14:textId="77777777" w:rsidR="00BA1111" w:rsidRPr="00BA1111" w:rsidRDefault="00BA1111" w:rsidP="00BA1111"/>
    <w:p w14:paraId="1A70A946" w14:textId="7D1FA4A0" w:rsidR="00F23656" w:rsidRDefault="00BA1111" w:rsidP="00BA1111">
      <w:pPr>
        <w:pStyle w:val="Heading1"/>
        <w:spacing w:before="0" w:after="0"/>
      </w:pPr>
      <w:bookmarkStart w:id="19" w:name="_cnds_Portals"/>
      <w:bookmarkStart w:id="20" w:name="_Toc27738356"/>
      <w:bookmarkEnd w:id="19"/>
      <w:r>
        <w:t>data model and entities</w:t>
      </w:r>
      <w:bookmarkEnd w:id="20"/>
    </w:p>
    <w:p w14:paraId="6C05AD73" w14:textId="3386D46E" w:rsidR="002D0CB2" w:rsidRDefault="002D0CB2" w:rsidP="002D0CB2">
      <w:r>
        <w:t xml:space="preserve">Following iterative design discussions, a final data quality data model was implemented as the </w:t>
      </w:r>
      <w:r>
        <w:lastRenderedPageBreak/>
        <w:t>underlying structure of the system.</w:t>
      </w:r>
    </w:p>
    <w:p w14:paraId="30DBF67C" w14:textId="71C91E0F" w:rsidR="002D0CB2" w:rsidRDefault="00755CE7" w:rsidP="002D0CB2">
      <w:pPr>
        <w:pStyle w:val="Heading2"/>
      </w:pPr>
      <w:bookmarkStart w:id="21" w:name="_Toc27738357"/>
      <w:r>
        <w:t>Data Quality Data Model</w:t>
      </w:r>
      <w:bookmarkEnd w:id="21"/>
    </w:p>
    <w:p w14:paraId="018BC77F" w14:textId="77777777" w:rsidR="002D0CB2" w:rsidRPr="00F92A8B" w:rsidRDefault="002D0CB2" w:rsidP="00755CE7">
      <w:pPr>
        <w:ind w:left="360"/>
      </w:pPr>
      <w:r w:rsidRPr="00F92A8B">
        <w:rPr>
          <w:noProof/>
        </w:rPr>
        <w:drawing>
          <wp:inline distT="0" distB="0" distL="0" distR="0" wp14:anchorId="51232F68" wp14:editId="4DDE98F3">
            <wp:extent cx="5943600" cy="4182745"/>
            <wp:effectExtent l="0" t="0" r="0" b="8255"/>
            <wp:docPr id="4" name="Picture 4" descr="C:\Users\bnolan\Downloads\DQM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nolan\Downloads\DQM Databas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0B6B39FB" w14:textId="77777777" w:rsidR="002D0CB2" w:rsidRPr="00F92A8B" w:rsidRDefault="002D0CB2" w:rsidP="002D0CB2">
      <w:pPr>
        <w:pStyle w:val="ListParagraph"/>
        <w:widowControl/>
        <w:numPr>
          <w:ilvl w:val="0"/>
          <w:numId w:val="31"/>
        </w:numPr>
        <w:tabs>
          <w:tab w:val="left" w:pos="5556"/>
        </w:tabs>
        <w:spacing w:before="0"/>
        <w:rPr>
          <w:rFonts w:asciiTheme="minorHAnsi" w:hAnsiTheme="minorHAnsi"/>
        </w:rPr>
      </w:pPr>
      <w:r w:rsidRPr="00F92A8B">
        <w:rPr>
          <w:rFonts w:asciiTheme="minorHAnsi" w:hAnsiTheme="minorHAnsi"/>
        </w:rPr>
        <w:t>Solid dots indicate non-nullable fields.</w:t>
      </w:r>
    </w:p>
    <w:p w14:paraId="2B9C10E6" w14:textId="77777777" w:rsidR="002D0CB2" w:rsidRPr="00F92A8B" w:rsidRDefault="002D0CB2" w:rsidP="002D0CB2">
      <w:pPr>
        <w:pStyle w:val="ListParagraph"/>
        <w:widowControl/>
        <w:numPr>
          <w:ilvl w:val="0"/>
          <w:numId w:val="31"/>
        </w:numPr>
        <w:tabs>
          <w:tab w:val="left" w:pos="5556"/>
        </w:tabs>
        <w:spacing w:before="0"/>
        <w:rPr>
          <w:rFonts w:asciiTheme="minorHAnsi" w:hAnsiTheme="minorHAnsi"/>
        </w:rPr>
      </w:pPr>
      <w:r w:rsidRPr="00F92A8B">
        <w:rPr>
          <w:rFonts w:asciiTheme="minorHAnsi" w:hAnsiTheme="minorHAnsi"/>
        </w:rPr>
        <w:t>Underlined fields indicate Primary Keys</w:t>
      </w:r>
      <w:r>
        <w:rPr>
          <w:rFonts w:asciiTheme="minorHAnsi" w:hAnsiTheme="minorHAnsi"/>
        </w:rPr>
        <w:t>.</w:t>
      </w:r>
    </w:p>
    <w:p w14:paraId="1D4122AC" w14:textId="77777777" w:rsidR="002D0CB2" w:rsidRPr="00F92A8B" w:rsidRDefault="002D0CB2" w:rsidP="002D0CB2">
      <w:pPr>
        <w:pStyle w:val="ListParagraph"/>
        <w:widowControl/>
        <w:numPr>
          <w:ilvl w:val="0"/>
          <w:numId w:val="31"/>
        </w:numPr>
        <w:tabs>
          <w:tab w:val="left" w:pos="5556"/>
        </w:tabs>
        <w:spacing w:before="0"/>
        <w:rPr>
          <w:rFonts w:asciiTheme="minorHAnsi" w:hAnsiTheme="minorHAnsi"/>
        </w:rPr>
      </w:pPr>
      <w:r w:rsidRPr="00F92A8B">
        <w:rPr>
          <w:rFonts w:asciiTheme="minorHAnsi" w:hAnsiTheme="minorHAnsi"/>
        </w:rPr>
        <w:t>Relations are indicated by the connecting lines and their connectors.</w:t>
      </w:r>
    </w:p>
    <w:p w14:paraId="66DBCF2A" w14:textId="77777777" w:rsidR="002D0CB2" w:rsidRPr="00F92A8B" w:rsidRDefault="002D0CB2" w:rsidP="002D0CB2">
      <w:pPr>
        <w:pStyle w:val="ListParagraph"/>
        <w:widowControl/>
        <w:numPr>
          <w:ilvl w:val="0"/>
          <w:numId w:val="31"/>
        </w:numPr>
        <w:tabs>
          <w:tab w:val="left" w:pos="5556"/>
        </w:tabs>
        <w:spacing w:before="0"/>
        <w:rPr>
          <w:rFonts w:asciiTheme="minorHAnsi" w:hAnsiTheme="minorHAnsi"/>
        </w:rPr>
      </w:pPr>
      <w:r w:rsidRPr="00F92A8B">
        <w:rPr>
          <w:rFonts w:asciiTheme="minorHAnsi" w:hAnsiTheme="minorHAnsi"/>
        </w:rPr>
        <w:t>All non-collection tables have a primary key that is named ID.</w:t>
      </w:r>
    </w:p>
    <w:p w14:paraId="660FD550" w14:textId="3E5449BD" w:rsidR="00755CE7" w:rsidRPr="00755CE7" w:rsidRDefault="002D0CB2" w:rsidP="002D0CB2">
      <w:pPr>
        <w:pStyle w:val="ListParagraph"/>
        <w:widowControl/>
        <w:numPr>
          <w:ilvl w:val="0"/>
          <w:numId w:val="31"/>
        </w:numPr>
        <w:tabs>
          <w:tab w:val="left" w:pos="5556"/>
        </w:tabs>
        <w:spacing w:before="0"/>
        <w:rPr>
          <w:rFonts w:asciiTheme="minorHAnsi" w:hAnsiTheme="minorHAnsi"/>
        </w:rPr>
      </w:pPr>
      <w:r w:rsidRPr="00F92A8B">
        <w:rPr>
          <w:rFonts w:asciiTheme="minorHAnsi" w:hAnsiTheme="minorHAnsi"/>
        </w:rPr>
        <w:t>A non-nullable timestamp field is included on all tables that require optimistic concurrency for Entity Framework.</w:t>
      </w:r>
    </w:p>
    <w:p w14:paraId="44DA1E05" w14:textId="42F15336" w:rsidR="002D0CB2" w:rsidRDefault="002D0CB2" w:rsidP="002D0CB2">
      <w:pPr>
        <w:tabs>
          <w:tab w:val="left" w:pos="5556"/>
        </w:tabs>
        <w:spacing w:before="0"/>
        <w:rPr>
          <w:rFonts w:asciiTheme="minorHAnsi" w:hAnsiTheme="minorHAnsi"/>
        </w:rPr>
      </w:pPr>
      <w:r w:rsidRPr="00F92A8B">
        <w:rPr>
          <w:rFonts w:asciiTheme="minorHAnsi" w:hAnsiTheme="minorHAnsi"/>
        </w:rPr>
        <w:t>The root entities are Metric and Measure Metadata</w:t>
      </w:r>
      <w:r>
        <w:rPr>
          <w:rFonts w:asciiTheme="minorHAnsi" w:hAnsiTheme="minorHAnsi"/>
        </w:rPr>
        <w:t>;</w:t>
      </w:r>
      <w:r w:rsidRPr="00F92A8B">
        <w:rPr>
          <w:rFonts w:asciiTheme="minorHAnsi" w:hAnsiTheme="minorHAnsi"/>
        </w:rPr>
        <w:t xml:space="preserve"> all other entities support defining attribute of those entities.</w:t>
      </w:r>
      <w:r>
        <w:rPr>
          <w:rFonts w:asciiTheme="minorHAnsi" w:hAnsiTheme="minorHAnsi"/>
        </w:rPr>
        <w:t xml:space="preserve">  Entity relationships are depicted below</w:t>
      </w:r>
      <w:r w:rsidR="00755CE7">
        <w:rPr>
          <w:rFonts w:asciiTheme="minorHAnsi" w:hAnsiTheme="minorHAnsi"/>
        </w:rPr>
        <w:t xml:space="preserve"> in figures 1 and 2 and further detailed in </w:t>
      </w:r>
      <w:hyperlink w:anchor="_Entity_details" w:history="1">
        <w:r w:rsidR="00755CE7" w:rsidRPr="00755CE7">
          <w:rPr>
            <w:rStyle w:val="Hyperlink"/>
            <w:rFonts w:asciiTheme="minorHAnsi" w:hAnsiTheme="minorHAnsi"/>
          </w:rPr>
          <w:t xml:space="preserve">Section </w:t>
        </w:r>
        <w:r w:rsidR="00EC13F2">
          <w:rPr>
            <w:rStyle w:val="Hyperlink"/>
            <w:rFonts w:asciiTheme="minorHAnsi" w:hAnsiTheme="minorHAnsi"/>
          </w:rPr>
          <w:t>D</w:t>
        </w:r>
      </w:hyperlink>
      <w:r w:rsidR="00755CE7">
        <w:rPr>
          <w:rFonts w:asciiTheme="minorHAnsi" w:hAnsiTheme="minorHAnsi"/>
        </w:rPr>
        <w:t>.</w:t>
      </w:r>
    </w:p>
    <w:p w14:paraId="7EBE826D" w14:textId="77777777" w:rsidR="002D0CB2" w:rsidRDefault="002D0CB2" w:rsidP="002D0CB2">
      <w:pPr>
        <w:tabs>
          <w:tab w:val="left" w:pos="5556"/>
        </w:tabs>
        <w:spacing w:before="0"/>
        <w:rPr>
          <w:rFonts w:asciiTheme="minorHAnsi" w:hAnsiTheme="minorHAnsi"/>
        </w:rPr>
      </w:pPr>
      <w:r>
        <w:rPr>
          <w:noProof/>
        </w:rPr>
        <w:lastRenderedPageBreak/>
        <w:drawing>
          <wp:inline distT="0" distB="0" distL="0" distR="0" wp14:anchorId="6F9E78E4" wp14:editId="2D90C222">
            <wp:extent cx="5722620" cy="2674620"/>
            <wp:effectExtent l="0" t="0" r="0" b="0"/>
            <wp:docPr id="5" name="Picture 5" descr="https://popmednet.atlassian.net/wiki/download/thumbnails/952074425/Metric%20ER.png?version=1&amp;modificationDate=1571426652257&amp;cacheVersion=1&amp;api=v2&amp;width=534&amp;height=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opmednet.atlassian.net/wiki/download/thumbnails/952074425/Metric%20ER.png?version=1&amp;modificationDate=1571426652257&amp;cacheVersion=1&amp;api=v2&amp;width=534&amp;height=2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pic:spPr>
                </pic:pic>
              </a:graphicData>
            </a:graphic>
          </wp:inline>
        </w:drawing>
      </w:r>
    </w:p>
    <w:p w14:paraId="6D9E7CEA" w14:textId="0412D85C" w:rsidR="002D0CB2" w:rsidRDefault="002D0CB2" w:rsidP="002D0CB2">
      <w:pPr>
        <w:tabs>
          <w:tab w:val="left" w:pos="5556"/>
        </w:tabs>
        <w:spacing w:before="0"/>
        <w:rPr>
          <w:rFonts w:asciiTheme="minorHAnsi" w:hAnsiTheme="minorHAnsi"/>
          <w:b/>
        </w:rPr>
      </w:pPr>
      <w:r>
        <w:rPr>
          <w:rFonts w:asciiTheme="minorHAnsi" w:hAnsiTheme="minorHAnsi"/>
          <w:b/>
        </w:rPr>
        <w:t xml:space="preserve">Figure </w:t>
      </w:r>
      <w:r w:rsidR="00755CE7">
        <w:rPr>
          <w:rFonts w:asciiTheme="minorHAnsi" w:hAnsiTheme="minorHAnsi"/>
          <w:b/>
        </w:rPr>
        <w:t>1</w:t>
      </w:r>
      <w:r>
        <w:rPr>
          <w:rFonts w:asciiTheme="minorHAnsi" w:hAnsiTheme="minorHAnsi"/>
          <w:b/>
        </w:rPr>
        <w:t>. Metric Entity</w:t>
      </w:r>
    </w:p>
    <w:p w14:paraId="742B1DCF" w14:textId="1D894193" w:rsidR="002D0CB2" w:rsidRPr="00B67350" w:rsidRDefault="002D0CB2" w:rsidP="002D0CB2">
      <w:pPr>
        <w:widowControl/>
        <w:numPr>
          <w:ilvl w:val="0"/>
          <w:numId w:val="32"/>
        </w:numPr>
        <w:tabs>
          <w:tab w:val="left" w:pos="5556"/>
        </w:tabs>
        <w:spacing w:before="0" w:after="0"/>
        <w:rPr>
          <w:rFonts w:asciiTheme="minorHAnsi" w:hAnsiTheme="minorHAnsi"/>
        </w:rPr>
      </w:pPr>
      <w:r w:rsidRPr="00B67350">
        <w:rPr>
          <w:rFonts w:asciiTheme="minorHAnsi" w:hAnsiTheme="minorHAnsi"/>
        </w:rPr>
        <w:t>A User can author zero or more Metrics</w:t>
      </w:r>
      <w:r w:rsidR="00EC13F2">
        <w:rPr>
          <w:rFonts w:asciiTheme="minorHAnsi" w:hAnsiTheme="minorHAnsi"/>
        </w:rPr>
        <w:t>.</w:t>
      </w:r>
      <w:r w:rsidRPr="00B67350">
        <w:rPr>
          <w:rFonts w:asciiTheme="minorHAnsi" w:hAnsiTheme="minorHAnsi"/>
        </w:rPr>
        <w:t xml:space="preserve"> </w:t>
      </w:r>
      <w:r w:rsidR="00EC13F2">
        <w:rPr>
          <w:rFonts w:asciiTheme="minorHAnsi" w:hAnsiTheme="minorHAnsi"/>
        </w:rPr>
        <w:t>A</w:t>
      </w:r>
      <w:r w:rsidRPr="00B67350">
        <w:rPr>
          <w:rFonts w:asciiTheme="minorHAnsi" w:hAnsiTheme="minorHAnsi"/>
        </w:rPr>
        <w:t xml:space="preserve"> metric must have an author.</w:t>
      </w:r>
    </w:p>
    <w:p w14:paraId="01F1B98B" w14:textId="77777777" w:rsidR="00EC13F2" w:rsidRDefault="002D0CB2" w:rsidP="002D0CB2">
      <w:pPr>
        <w:widowControl/>
        <w:numPr>
          <w:ilvl w:val="0"/>
          <w:numId w:val="32"/>
        </w:numPr>
        <w:tabs>
          <w:tab w:val="left" w:pos="5556"/>
        </w:tabs>
        <w:spacing w:before="0" w:after="0"/>
        <w:rPr>
          <w:rFonts w:asciiTheme="minorHAnsi" w:hAnsiTheme="minorHAnsi"/>
        </w:rPr>
      </w:pPr>
      <w:r w:rsidRPr="00B67350">
        <w:rPr>
          <w:rFonts w:asciiTheme="minorHAnsi" w:hAnsiTheme="minorHAnsi"/>
        </w:rPr>
        <w:t>A Metric has a collection of statuses, each status item is immutable.</w:t>
      </w:r>
    </w:p>
    <w:p w14:paraId="040B92E9" w14:textId="31F0E799" w:rsidR="00EC13F2" w:rsidRDefault="002D0CB2" w:rsidP="00EC13F2">
      <w:pPr>
        <w:widowControl/>
        <w:numPr>
          <w:ilvl w:val="1"/>
          <w:numId w:val="32"/>
        </w:numPr>
        <w:tabs>
          <w:tab w:val="left" w:pos="5556"/>
        </w:tabs>
        <w:spacing w:before="0" w:after="0"/>
        <w:rPr>
          <w:rFonts w:asciiTheme="minorHAnsi" w:hAnsiTheme="minorHAnsi"/>
        </w:rPr>
      </w:pPr>
      <w:r w:rsidRPr="00B67350">
        <w:rPr>
          <w:rFonts w:asciiTheme="minorHAnsi" w:hAnsiTheme="minorHAnsi"/>
        </w:rPr>
        <w:t xml:space="preserve">A new status item is created for each status change, </w:t>
      </w:r>
      <w:r w:rsidR="00EC13F2">
        <w:rPr>
          <w:rFonts w:asciiTheme="minorHAnsi" w:hAnsiTheme="minorHAnsi"/>
        </w:rPr>
        <w:t xml:space="preserve">and </w:t>
      </w:r>
      <w:r w:rsidRPr="00B67350">
        <w:rPr>
          <w:rFonts w:asciiTheme="minorHAnsi" w:hAnsiTheme="minorHAnsi"/>
        </w:rPr>
        <w:t>the most current item is the current status of the Metric.</w:t>
      </w:r>
    </w:p>
    <w:p w14:paraId="35237155" w14:textId="515D517A" w:rsidR="002D0CB2" w:rsidRPr="00B67350" w:rsidRDefault="002D0CB2" w:rsidP="00EC13F2">
      <w:pPr>
        <w:widowControl/>
        <w:numPr>
          <w:ilvl w:val="1"/>
          <w:numId w:val="32"/>
        </w:numPr>
        <w:tabs>
          <w:tab w:val="left" w:pos="5556"/>
        </w:tabs>
        <w:spacing w:before="0" w:after="0"/>
        <w:rPr>
          <w:rFonts w:asciiTheme="minorHAnsi" w:hAnsiTheme="minorHAnsi"/>
        </w:rPr>
      </w:pPr>
      <w:r w:rsidRPr="00B67350">
        <w:rPr>
          <w:rFonts w:asciiTheme="minorHAnsi" w:hAnsiTheme="minorHAnsi"/>
        </w:rPr>
        <w:t>A metric status item contains the date the status changed, the status, the User that changed the status, a reference to the previous status item, and an optional note regarding the status change. </w:t>
      </w:r>
    </w:p>
    <w:p w14:paraId="2BBF8958" w14:textId="6F1F36B8" w:rsidR="002D0CB2" w:rsidRPr="00B67350" w:rsidRDefault="002D0CB2" w:rsidP="002D0CB2">
      <w:pPr>
        <w:widowControl/>
        <w:numPr>
          <w:ilvl w:val="0"/>
          <w:numId w:val="32"/>
        </w:numPr>
        <w:tabs>
          <w:tab w:val="left" w:pos="5556"/>
        </w:tabs>
        <w:spacing w:before="0" w:after="0"/>
        <w:rPr>
          <w:rFonts w:asciiTheme="minorHAnsi" w:hAnsiTheme="minorHAnsi"/>
        </w:rPr>
      </w:pPr>
      <w:r w:rsidRPr="00B67350">
        <w:rPr>
          <w:rFonts w:asciiTheme="minorHAnsi" w:hAnsiTheme="minorHAnsi"/>
        </w:rPr>
        <w:t>A Metric has a single Results Type association</w:t>
      </w:r>
      <w:r w:rsidR="00EC13F2">
        <w:rPr>
          <w:rFonts w:asciiTheme="minorHAnsi" w:hAnsiTheme="minorHAnsi"/>
        </w:rPr>
        <w:t>.  A</w:t>
      </w:r>
      <w:r w:rsidRPr="00B67350">
        <w:rPr>
          <w:rFonts w:asciiTheme="minorHAnsi" w:hAnsiTheme="minorHAnsi"/>
        </w:rPr>
        <w:t xml:space="preserve"> Results Type can be associated to more than one Metric.</w:t>
      </w:r>
    </w:p>
    <w:p w14:paraId="6E04C909" w14:textId="0BCB0AF3" w:rsidR="002D0CB2" w:rsidRPr="00B67350" w:rsidRDefault="002D0CB2" w:rsidP="002D0CB2">
      <w:pPr>
        <w:widowControl/>
        <w:numPr>
          <w:ilvl w:val="0"/>
          <w:numId w:val="32"/>
        </w:numPr>
        <w:tabs>
          <w:tab w:val="left" w:pos="5556"/>
        </w:tabs>
        <w:spacing w:before="0" w:after="0"/>
        <w:rPr>
          <w:rFonts w:asciiTheme="minorHAnsi" w:hAnsiTheme="minorHAnsi"/>
        </w:rPr>
      </w:pPr>
      <w:r w:rsidRPr="00B67350">
        <w:rPr>
          <w:rFonts w:asciiTheme="minorHAnsi" w:hAnsiTheme="minorHAnsi"/>
        </w:rPr>
        <w:t>A Metric has one or more Data Quality Framework Category associations</w:t>
      </w:r>
      <w:r w:rsidR="00EC13F2">
        <w:rPr>
          <w:rFonts w:asciiTheme="minorHAnsi" w:hAnsiTheme="minorHAnsi"/>
        </w:rPr>
        <w:t>.  A</w:t>
      </w:r>
      <w:r w:rsidRPr="00B67350">
        <w:rPr>
          <w:rFonts w:asciiTheme="minorHAnsi" w:hAnsiTheme="minorHAnsi"/>
        </w:rPr>
        <w:t xml:space="preserve"> Data Quality Framework Category can be associated to more than one Metric.</w:t>
      </w:r>
    </w:p>
    <w:p w14:paraId="48A156D4" w14:textId="6CA043F3" w:rsidR="002D0CB2" w:rsidRPr="00B67350" w:rsidRDefault="002D0CB2" w:rsidP="002D0CB2">
      <w:pPr>
        <w:widowControl/>
        <w:numPr>
          <w:ilvl w:val="0"/>
          <w:numId w:val="32"/>
        </w:numPr>
        <w:tabs>
          <w:tab w:val="left" w:pos="5556"/>
        </w:tabs>
        <w:spacing w:before="0" w:after="0"/>
        <w:rPr>
          <w:rFonts w:asciiTheme="minorHAnsi" w:hAnsiTheme="minorHAnsi"/>
        </w:rPr>
      </w:pPr>
      <w:r w:rsidRPr="00B67350">
        <w:rPr>
          <w:rFonts w:asciiTheme="minorHAnsi" w:hAnsiTheme="minorHAnsi"/>
        </w:rPr>
        <w:t>A Metric has one or more Domain associations</w:t>
      </w:r>
      <w:r w:rsidR="00EC13F2">
        <w:rPr>
          <w:rFonts w:asciiTheme="minorHAnsi" w:hAnsiTheme="minorHAnsi"/>
        </w:rPr>
        <w:t>.  A</w:t>
      </w:r>
      <w:r w:rsidRPr="00B67350">
        <w:rPr>
          <w:rFonts w:asciiTheme="minorHAnsi" w:hAnsiTheme="minorHAnsi"/>
        </w:rPr>
        <w:t xml:space="preserve"> </w:t>
      </w:r>
      <w:r w:rsidR="00EC13F2">
        <w:rPr>
          <w:rFonts w:asciiTheme="minorHAnsi" w:hAnsiTheme="minorHAnsi"/>
        </w:rPr>
        <w:t>d</w:t>
      </w:r>
      <w:r w:rsidRPr="00B67350">
        <w:rPr>
          <w:rFonts w:asciiTheme="minorHAnsi" w:hAnsiTheme="minorHAnsi"/>
        </w:rPr>
        <w:t>omain can be associated to more than one Metric.</w:t>
      </w:r>
    </w:p>
    <w:p w14:paraId="708CE6E4" w14:textId="1AD2FDD3" w:rsidR="002D0CB2" w:rsidRPr="00B67350" w:rsidRDefault="002D0CB2" w:rsidP="002D0CB2">
      <w:pPr>
        <w:widowControl/>
        <w:numPr>
          <w:ilvl w:val="0"/>
          <w:numId w:val="32"/>
        </w:numPr>
        <w:tabs>
          <w:tab w:val="left" w:pos="5556"/>
        </w:tabs>
        <w:spacing w:before="0" w:after="0"/>
        <w:rPr>
          <w:rFonts w:asciiTheme="minorHAnsi" w:hAnsiTheme="minorHAnsi"/>
        </w:rPr>
      </w:pPr>
      <w:r w:rsidRPr="00B67350">
        <w:rPr>
          <w:rFonts w:asciiTheme="minorHAnsi" w:hAnsiTheme="minorHAnsi"/>
        </w:rPr>
        <w:t>A Metric has zero or more Measure Metadata associations</w:t>
      </w:r>
      <w:r w:rsidR="00EC13F2">
        <w:rPr>
          <w:rFonts w:asciiTheme="minorHAnsi" w:hAnsiTheme="minorHAnsi"/>
        </w:rPr>
        <w:t>.</w:t>
      </w:r>
      <w:r w:rsidRPr="00B67350">
        <w:rPr>
          <w:rFonts w:asciiTheme="minorHAnsi" w:hAnsiTheme="minorHAnsi"/>
        </w:rPr>
        <w:t xml:space="preserve"> Measure Metadata must be associated to a Metric.</w:t>
      </w:r>
    </w:p>
    <w:p w14:paraId="6882BDE6" w14:textId="106E1686" w:rsidR="002D0CB2" w:rsidRPr="00B67350" w:rsidRDefault="002D0CB2" w:rsidP="002D0CB2">
      <w:pPr>
        <w:widowControl/>
        <w:numPr>
          <w:ilvl w:val="0"/>
          <w:numId w:val="32"/>
        </w:numPr>
        <w:tabs>
          <w:tab w:val="left" w:pos="5556"/>
        </w:tabs>
        <w:spacing w:before="0" w:after="0"/>
        <w:rPr>
          <w:rFonts w:asciiTheme="minorHAnsi" w:hAnsiTheme="minorHAnsi"/>
        </w:rPr>
      </w:pPr>
      <w:r w:rsidRPr="00B67350">
        <w:rPr>
          <w:rFonts w:asciiTheme="minorHAnsi" w:hAnsiTheme="minorHAnsi"/>
        </w:rPr>
        <w:t>A Metric has zero or more Document associations</w:t>
      </w:r>
      <w:r w:rsidR="00EC13F2">
        <w:rPr>
          <w:rFonts w:asciiTheme="minorHAnsi" w:hAnsiTheme="minorHAnsi"/>
        </w:rPr>
        <w:t>.  A d</w:t>
      </w:r>
      <w:r w:rsidRPr="00B67350">
        <w:rPr>
          <w:rFonts w:asciiTheme="minorHAnsi" w:hAnsiTheme="minorHAnsi"/>
        </w:rPr>
        <w:t>ocument must be associated to an entity.</w:t>
      </w:r>
    </w:p>
    <w:p w14:paraId="7ABC112B" w14:textId="77777777" w:rsidR="002D0CB2" w:rsidRDefault="002D0CB2" w:rsidP="002D0CB2">
      <w:pPr>
        <w:tabs>
          <w:tab w:val="left" w:pos="5556"/>
        </w:tabs>
        <w:spacing w:before="0"/>
        <w:rPr>
          <w:rFonts w:asciiTheme="minorHAnsi" w:hAnsiTheme="minorHAnsi"/>
          <w:b/>
        </w:rPr>
      </w:pPr>
    </w:p>
    <w:p w14:paraId="1BEB9F0D" w14:textId="77777777" w:rsidR="002D0CB2" w:rsidRDefault="002D0CB2" w:rsidP="002D0CB2">
      <w:pPr>
        <w:tabs>
          <w:tab w:val="left" w:pos="5556"/>
        </w:tabs>
        <w:spacing w:before="0"/>
        <w:rPr>
          <w:rFonts w:asciiTheme="minorHAnsi" w:hAnsiTheme="minorHAnsi"/>
          <w:b/>
        </w:rPr>
      </w:pPr>
      <w:r>
        <w:rPr>
          <w:noProof/>
        </w:rPr>
        <w:lastRenderedPageBreak/>
        <w:drawing>
          <wp:inline distT="0" distB="0" distL="0" distR="0" wp14:anchorId="25745D35" wp14:editId="7C287F56">
            <wp:extent cx="5722620" cy="1920240"/>
            <wp:effectExtent l="0" t="0" r="0" b="3810"/>
            <wp:docPr id="6" name="Picture 6" descr="https://popmednet.atlassian.net/wiki/download/attachments/952074425/Measure%20ER.png?version=1&amp;modificationDate=1571426853050&amp;cacheVersion=1&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opmednet.atlassian.net/wiki/download/attachments/952074425/Measure%20ER.png?version=1&amp;modificationDate=1571426853050&amp;cacheVersion=1&amp;api=v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1920240"/>
                    </a:xfrm>
                    <a:prstGeom prst="rect">
                      <a:avLst/>
                    </a:prstGeom>
                    <a:noFill/>
                    <a:ln>
                      <a:noFill/>
                    </a:ln>
                  </pic:spPr>
                </pic:pic>
              </a:graphicData>
            </a:graphic>
          </wp:inline>
        </w:drawing>
      </w:r>
    </w:p>
    <w:p w14:paraId="39417616" w14:textId="23AB4D8F" w:rsidR="002D0CB2" w:rsidRDefault="002D0CB2" w:rsidP="002D0CB2">
      <w:pPr>
        <w:tabs>
          <w:tab w:val="left" w:pos="5556"/>
        </w:tabs>
        <w:spacing w:before="0"/>
        <w:rPr>
          <w:rFonts w:asciiTheme="minorHAnsi" w:hAnsiTheme="minorHAnsi"/>
          <w:b/>
        </w:rPr>
      </w:pPr>
      <w:r>
        <w:rPr>
          <w:rFonts w:asciiTheme="minorHAnsi" w:hAnsiTheme="minorHAnsi"/>
          <w:b/>
        </w:rPr>
        <w:t xml:space="preserve">Figure </w:t>
      </w:r>
      <w:r w:rsidR="00755CE7">
        <w:rPr>
          <w:rFonts w:asciiTheme="minorHAnsi" w:hAnsiTheme="minorHAnsi"/>
          <w:b/>
        </w:rPr>
        <w:t>2</w:t>
      </w:r>
      <w:r>
        <w:rPr>
          <w:rFonts w:asciiTheme="minorHAnsi" w:hAnsiTheme="minorHAnsi"/>
          <w:b/>
        </w:rPr>
        <w:t>. Measure Metadata Entity</w:t>
      </w:r>
    </w:p>
    <w:p w14:paraId="1F5C04F5" w14:textId="77777777" w:rsidR="002D0CB2" w:rsidRPr="00B67350" w:rsidRDefault="002D0CB2" w:rsidP="002D0CB2">
      <w:pPr>
        <w:widowControl/>
        <w:numPr>
          <w:ilvl w:val="0"/>
          <w:numId w:val="33"/>
        </w:numPr>
        <w:tabs>
          <w:tab w:val="left" w:pos="5556"/>
        </w:tabs>
        <w:spacing w:before="0" w:after="0"/>
        <w:rPr>
          <w:rFonts w:asciiTheme="minorHAnsi" w:hAnsiTheme="minorHAnsi"/>
        </w:rPr>
      </w:pPr>
      <w:r w:rsidRPr="00B67350">
        <w:rPr>
          <w:rFonts w:asciiTheme="minorHAnsi" w:hAnsiTheme="minorHAnsi"/>
        </w:rPr>
        <w:t>Measure metadata represents the metadata about a collection of measures.</w:t>
      </w:r>
    </w:p>
    <w:p w14:paraId="2836F21D" w14:textId="2499D60C" w:rsidR="002D0CB2" w:rsidRPr="00B67350" w:rsidRDefault="002D0CB2" w:rsidP="002D0CB2">
      <w:pPr>
        <w:widowControl/>
        <w:numPr>
          <w:ilvl w:val="0"/>
          <w:numId w:val="33"/>
        </w:numPr>
        <w:tabs>
          <w:tab w:val="left" w:pos="5556"/>
        </w:tabs>
        <w:spacing w:before="0" w:after="0"/>
        <w:rPr>
          <w:rFonts w:asciiTheme="minorHAnsi" w:hAnsiTheme="minorHAnsi"/>
        </w:rPr>
      </w:pPr>
      <w:r w:rsidRPr="00B67350">
        <w:rPr>
          <w:rFonts w:asciiTheme="minorHAnsi" w:hAnsiTheme="minorHAnsi"/>
        </w:rPr>
        <w:t>Measure metadata must be associated to a single Metric</w:t>
      </w:r>
      <w:r w:rsidR="00EC13F2">
        <w:rPr>
          <w:rFonts w:asciiTheme="minorHAnsi" w:hAnsiTheme="minorHAnsi"/>
        </w:rPr>
        <w:t>.</w:t>
      </w:r>
      <w:r w:rsidRPr="00B67350">
        <w:rPr>
          <w:rFonts w:asciiTheme="minorHAnsi" w:hAnsiTheme="minorHAnsi"/>
        </w:rPr>
        <w:t xml:space="preserve"> </w:t>
      </w:r>
      <w:r w:rsidR="00EC13F2">
        <w:rPr>
          <w:rFonts w:asciiTheme="minorHAnsi" w:hAnsiTheme="minorHAnsi"/>
        </w:rPr>
        <w:t>A</w:t>
      </w:r>
      <w:r w:rsidRPr="00B67350">
        <w:rPr>
          <w:rFonts w:asciiTheme="minorHAnsi" w:hAnsiTheme="minorHAnsi"/>
        </w:rPr>
        <w:t xml:space="preserve"> Metric can be associated to more than one Measure metadata.</w:t>
      </w:r>
    </w:p>
    <w:p w14:paraId="5EF30478" w14:textId="12EAB9B7" w:rsidR="002D0CB2" w:rsidRPr="00B67350" w:rsidRDefault="002D0CB2" w:rsidP="002D0CB2">
      <w:pPr>
        <w:widowControl/>
        <w:numPr>
          <w:ilvl w:val="0"/>
          <w:numId w:val="33"/>
        </w:numPr>
        <w:tabs>
          <w:tab w:val="left" w:pos="5556"/>
        </w:tabs>
        <w:spacing w:before="0" w:after="0"/>
        <w:rPr>
          <w:rFonts w:asciiTheme="minorHAnsi" w:hAnsiTheme="minorHAnsi"/>
        </w:rPr>
      </w:pPr>
      <w:r w:rsidRPr="00B67350">
        <w:rPr>
          <w:rFonts w:asciiTheme="minorHAnsi" w:hAnsiTheme="minorHAnsi"/>
        </w:rPr>
        <w:t>Measure metadata must be associated to a single Results Type</w:t>
      </w:r>
      <w:r w:rsidR="00EC13F2">
        <w:rPr>
          <w:rFonts w:asciiTheme="minorHAnsi" w:hAnsiTheme="minorHAnsi"/>
        </w:rPr>
        <w:t>.  A</w:t>
      </w:r>
      <w:r w:rsidRPr="00B67350">
        <w:rPr>
          <w:rFonts w:asciiTheme="minorHAnsi" w:hAnsiTheme="minorHAnsi"/>
        </w:rPr>
        <w:t xml:space="preserve"> Results Type can be associated to more than one Measure metadata.</w:t>
      </w:r>
    </w:p>
    <w:p w14:paraId="2BFF69CE" w14:textId="05A5E114" w:rsidR="002D0CB2" w:rsidRPr="00B67350" w:rsidRDefault="002D0CB2" w:rsidP="002D0CB2">
      <w:pPr>
        <w:widowControl/>
        <w:numPr>
          <w:ilvl w:val="0"/>
          <w:numId w:val="33"/>
        </w:numPr>
        <w:tabs>
          <w:tab w:val="left" w:pos="5556"/>
        </w:tabs>
        <w:spacing w:before="0" w:after="0"/>
        <w:rPr>
          <w:rFonts w:asciiTheme="minorHAnsi" w:hAnsiTheme="minorHAnsi"/>
        </w:rPr>
      </w:pPr>
      <w:r w:rsidRPr="00B67350">
        <w:rPr>
          <w:rFonts w:asciiTheme="minorHAnsi" w:hAnsiTheme="minorHAnsi"/>
        </w:rPr>
        <w:t>Measure metadata is associated to more than one Measure</w:t>
      </w:r>
      <w:r w:rsidR="00EC13F2">
        <w:rPr>
          <w:rFonts w:asciiTheme="minorHAnsi" w:hAnsiTheme="minorHAnsi"/>
        </w:rPr>
        <w:t>.  A</w:t>
      </w:r>
      <w:r w:rsidRPr="00B67350">
        <w:rPr>
          <w:rFonts w:asciiTheme="minorHAnsi" w:hAnsiTheme="minorHAnsi"/>
        </w:rPr>
        <w:t xml:space="preserve"> Measure must be associated to a single Measure metadata.</w:t>
      </w:r>
    </w:p>
    <w:p w14:paraId="008AC122" w14:textId="77777777" w:rsidR="002D0CB2" w:rsidRPr="00B67350" w:rsidRDefault="002D0CB2" w:rsidP="002D0CB2">
      <w:pPr>
        <w:widowControl/>
        <w:numPr>
          <w:ilvl w:val="0"/>
          <w:numId w:val="33"/>
        </w:numPr>
        <w:tabs>
          <w:tab w:val="left" w:pos="5556"/>
        </w:tabs>
        <w:spacing w:before="0" w:after="0"/>
        <w:rPr>
          <w:rFonts w:asciiTheme="minorHAnsi" w:hAnsiTheme="minorHAnsi"/>
        </w:rPr>
      </w:pPr>
      <w:r w:rsidRPr="00B67350">
        <w:rPr>
          <w:rFonts w:asciiTheme="minorHAnsi" w:hAnsiTheme="minorHAnsi"/>
        </w:rPr>
        <w:t>Measure metadata must be associated to a single User representing who submitted the measure data. A User can be associated to more than one Measure metadata as the submitter.</w:t>
      </w:r>
    </w:p>
    <w:p w14:paraId="661FD8CA" w14:textId="77777777" w:rsidR="002D0CB2" w:rsidRPr="00B67350" w:rsidRDefault="002D0CB2" w:rsidP="002D0CB2">
      <w:pPr>
        <w:widowControl/>
        <w:numPr>
          <w:ilvl w:val="0"/>
          <w:numId w:val="33"/>
        </w:numPr>
        <w:tabs>
          <w:tab w:val="left" w:pos="5556"/>
        </w:tabs>
        <w:spacing w:before="0" w:after="0"/>
        <w:rPr>
          <w:rFonts w:asciiTheme="minorHAnsi" w:hAnsiTheme="minorHAnsi"/>
        </w:rPr>
      </w:pPr>
      <w:r w:rsidRPr="00B67350">
        <w:rPr>
          <w:rFonts w:asciiTheme="minorHAnsi" w:hAnsiTheme="minorHAnsi"/>
        </w:rPr>
        <w:t>Measure metadata may have an association to a single User representing who suspended the measure data. A User can be associated to more than one Measure metadata as the suspender.</w:t>
      </w:r>
    </w:p>
    <w:p w14:paraId="6ECCBA5D" w14:textId="7C0B5653" w:rsidR="002D0CB2" w:rsidRPr="00B67350" w:rsidRDefault="00755CE7" w:rsidP="00755CE7">
      <w:pPr>
        <w:pStyle w:val="Heading2"/>
      </w:pPr>
      <w:bookmarkStart w:id="22" w:name="_Entity_details"/>
      <w:bookmarkStart w:id="23" w:name="_Toc27738358"/>
      <w:bookmarkEnd w:id="22"/>
      <w:r>
        <w:t>Entity details</w:t>
      </w:r>
      <w:bookmarkEnd w:id="23"/>
    </w:p>
    <w:tbl>
      <w:tblPr>
        <w:tblStyle w:val="TableGrid"/>
        <w:tblW w:w="9350" w:type="dxa"/>
        <w:tblInd w:w="607" w:type="dxa"/>
        <w:tblLook w:val="04A0" w:firstRow="1" w:lastRow="0" w:firstColumn="1" w:lastColumn="0" w:noHBand="0" w:noVBand="1"/>
      </w:tblPr>
      <w:tblGrid>
        <w:gridCol w:w="1705"/>
        <w:gridCol w:w="7645"/>
      </w:tblGrid>
      <w:tr w:rsidR="002D0CB2" w14:paraId="192FF016" w14:textId="77777777" w:rsidTr="00C0202A">
        <w:tc>
          <w:tcPr>
            <w:tcW w:w="1705" w:type="dxa"/>
            <w:shd w:val="clear" w:color="auto" w:fill="002060"/>
          </w:tcPr>
          <w:p w14:paraId="3F166630" w14:textId="77777777" w:rsidR="002D0CB2" w:rsidRPr="00C0202A" w:rsidRDefault="002D0CB2" w:rsidP="00647442">
            <w:r w:rsidRPr="00C0202A">
              <w:t>Entity</w:t>
            </w:r>
          </w:p>
        </w:tc>
        <w:tc>
          <w:tcPr>
            <w:tcW w:w="7645" w:type="dxa"/>
            <w:shd w:val="clear" w:color="auto" w:fill="002060"/>
          </w:tcPr>
          <w:p w14:paraId="595B2890" w14:textId="77777777" w:rsidR="002D0CB2" w:rsidRPr="00C0202A" w:rsidRDefault="002D0CB2" w:rsidP="00647442">
            <w:r w:rsidRPr="00C0202A">
              <w:t>Details</w:t>
            </w:r>
          </w:p>
        </w:tc>
      </w:tr>
      <w:tr w:rsidR="002D0CB2" w14:paraId="6401D0A6" w14:textId="77777777" w:rsidTr="00755CE7">
        <w:tc>
          <w:tcPr>
            <w:tcW w:w="1705" w:type="dxa"/>
          </w:tcPr>
          <w:p w14:paraId="5F1A3250" w14:textId="77777777" w:rsidR="002D0CB2" w:rsidRDefault="002D0CB2" w:rsidP="00647442">
            <w:r>
              <w:t>User</w:t>
            </w:r>
          </w:p>
        </w:tc>
        <w:tc>
          <w:tcPr>
            <w:tcW w:w="7645" w:type="dxa"/>
          </w:tcPr>
          <w:p w14:paraId="0B091B5B" w14:textId="77777777" w:rsidR="002D0CB2" w:rsidRPr="00F92A8B" w:rsidRDefault="002D0CB2" w:rsidP="002D0CB2">
            <w:pPr>
              <w:widowControl/>
              <w:numPr>
                <w:ilvl w:val="0"/>
                <w:numId w:val="34"/>
              </w:numPr>
              <w:tabs>
                <w:tab w:val="num" w:pos="360"/>
                <w:tab w:val="left" w:pos="5556"/>
              </w:tabs>
              <w:spacing w:before="0" w:after="0"/>
              <w:ind w:left="360"/>
              <w:rPr>
                <w:rFonts w:asciiTheme="minorHAnsi" w:hAnsiTheme="minorHAnsi"/>
              </w:rPr>
            </w:pPr>
            <w:r w:rsidRPr="00F92A8B">
              <w:rPr>
                <w:rFonts w:asciiTheme="minorHAnsi" w:hAnsiTheme="minorHAnsi"/>
              </w:rPr>
              <w:t>Represents a "person"</w:t>
            </w:r>
          </w:p>
          <w:p w14:paraId="776B21EF" w14:textId="77777777" w:rsidR="002D0CB2" w:rsidRPr="001E13AA" w:rsidRDefault="002D0CB2" w:rsidP="002D0CB2">
            <w:pPr>
              <w:widowControl/>
              <w:numPr>
                <w:ilvl w:val="0"/>
                <w:numId w:val="34"/>
              </w:numPr>
              <w:tabs>
                <w:tab w:val="clear" w:pos="720"/>
                <w:tab w:val="num" w:pos="360"/>
                <w:tab w:val="left" w:pos="5556"/>
              </w:tabs>
              <w:spacing w:before="0" w:after="0"/>
              <w:ind w:left="360"/>
              <w:rPr>
                <w:rFonts w:asciiTheme="minorHAnsi" w:hAnsiTheme="minorHAnsi"/>
              </w:rPr>
            </w:pPr>
            <w:r w:rsidRPr="00F92A8B">
              <w:rPr>
                <w:rFonts w:asciiTheme="minorHAnsi" w:hAnsiTheme="minorHAnsi"/>
              </w:rPr>
              <w:t>Requires a UserName, optionally: a first and last name, email address, phone number, and associated organization name</w:t>
            </w:r>
          </w:p>
        </w:tc>
      </w:tr>
      <w:tr w:rsidR="002D0CB2" w14:paraId="0953A9F4" w14:textId="77777777" w:rsidTr="00755CE7">
        <w:tc>
          <w:tcPr>
            <w:tcW w:w="1705" w:type="dxa"/>
          </w:tcPr>
          <w:p w14:paraId="34AE4FD7" w14:textId="77777777" w:rsidR="002D0CB2" w:rsidRDefault="002D0CB2" w:rsidP="00647442">
            <w:r>
              <w:t>Results type</w:t>
            </w:r>
          </w:p>
        </w:tc>
        <w:tc>
          <w:tcPr>
            <w:tcW w:w="7645" w:type="dxa"/>
          </w:tcPr>
          <w:p w14:paraId="1E39B549" w14:textId="77777777" w:rsidR="002D0CB2" w:rsidRPr="00F92A8B" w:rsidRDefault="002D0CB2" w:rsidP="002D0CB2">
            <w:pPr>
              <w:widowControl/>
              <w:numPr>
                <w:ilvl w:val="0"/>
                <w:numId w:val="35"/>
              </w:numPr>
              <w:tabs>
                <w:tab w:val="clear" w:pos="720"/>
                <w:tab w:val="num" w:pos="360"/>
                <w:tab w:val="left" w:pos="5556"/>
              </w:tabs>
              <w:spacing w:before="0" w:after="0"/>
              <w:ind w:left="360"/>
              <w:rPr>
                <w:rFonts w:asciiTheme="minorHAnsi" w:hAnsiTheme="minorHAnsi"/>
              </w:rPr>
            </w:pPr>
            <w:r w:rsidRPr="00F92A8B">
              <w:rPr>
                <w:rFonts w:asciiTheme="minorHAnsi" w:hAnsiTheme="minorHAnsi"/>
              </w:rPr>
              <w:t>Indicates the Results Type of a Metric, and/or Measure</w:t>
            </w:r>
          </w:p>
          <w:p w14:paraId="26EC849E" w14:textId="77777777" w:rsidR="002D0CB2" w:rsidRPr="00F92A8B" w:rsidRDefault="002D0CB2" w:rsidP="002D0CB2">
            <w:pPr>
              <w:widowControl/>
              <w:numPr>
                <w:ilvl w:val="0"/>
                <w:numId w:val="35"/>
              </w:numPr>
              <w:tabs>
                <w:tab w:val="clear" w:pos="720"/>
                <w:tab w:val="num" w:pos="360"/>
                <w:tab w:val="left" w:pos="5556"/>
              </w:tabs>
              <w:spacing w:before="0" w:after="0"/>
              <w:ind w:left="360"/>
              <w:rPr>
                <w:rFonts w:asciiTheme="minorHAnsi" w:hAnsiTheme="minorHAnsi"/>
              </w:rPr>
            </w:pPr>
            <w:r w:rsidRPr="00F92A8B">
              <w:rPr>
                <w:rFonts w:asciiTheme="minorHAnsi" w:hAnsiTheme="minorHAnsi"/>
              </w:rPr>
              <w:t>Comprised of a display title</w:t>
            </w:r>
          </w:p>
          <w:p w14:paraId="5AA865BB" w14:textId="77777777" w:rsidR="002D0CB2" w:rsidRPr="001E13AA" w:rsidRDefault="002D0CB2" w:rsidP="002D0CB2">
            <w:pPr>
              <w:widowControl/>
              <w:numPr>
                <w:ilvl w:val="0"/>
                <w:numId w:val="35"/>
              </w:numPr>
              <w:tabs>
                <w:tab w:val="clear" w:pos="720"/>
                <w:tab w:val="num" w:pos="360"/>
                <w:tab w:val="left" w:pos="5556"/>
              </w:tabs>
              <w:spacing w:before="0" w:after="0"/>
              <w:ind w:left="360"/>
              <w:rPr>
                <w:rFonts w:asciiTheme="minorHAnsi" w:hAnsiTheme="minorHAnsi"/>
              </w:rPr>
            </w:pPr>
            <w:r w:rsidRPr="00F92A8B">
              <w:rPr>
                <w:rFonts w:asciiTheme="minorHAnsi" w:hAnsiTheme="minorHAnsi"/>
              </w:rPr>
              <w:t>Can be associated with many Metrics</w:t>
            </w:r>
          </w:p>
        </w:tc>
      </w:tr>
      <w:tr w:rsidR="002D0CB2" w14:paraId="04B73F7C" w14:textId="77777777" w:rsidTr="00755CE7">
        <w:tc>
          <w:tcPr>
            <w:tcW w:w="1705" w:type="dxa"/>
          </w:tcPr>
          <w:p w14:paraId="69ABA225" w14:textId="77777777" w:rsidR="002D0CB2" w:rsidRDefault="002D0CB2" w:rsidP="00647442">
            <w:r>
              <w:t>Data Quality Framework Category</w:t>
            </w:r>
          </w:p>
        </w:tc>
        <w:tc>
          <w:tcPr>
            <w:tcW w:w="7645" w:type="dxa"/>
          </w:tcPr>
          <w:p w14:paraId="78786198" w14:textId="77777777" w:rsidR="002D0CB2" w:rsidRPr="00F92A8B" w:rsidRDefault="002D0CB2" w:rsidP="002D0CB2">
            <w:pPr>
              <w:widowControl/>
              <w:numPr>
                <w:ilvl w:val="0"/>
                <w:numId w:val="36"/>
              </w:numPr>
              <w:tabs>
                <w:tab w:val="clear" w:pos="720"/>
                <w:tab w:val="num" w:pos="360"/>
                <w:tab w:val="left" w:pos="5556"/>
              </w:tabs>
              <w:spacing w:before="0" w:after="0"/>
              <w:ind w:left="360"/>
              <w:rPr>
                <w:rFonts w:asciiTheme="minorHAnsi" w:hAnsiTheme="minorHAnsi"/>
              </w:rPr>
            </w:pPr>
            <w:r w:rsidRPr="00F92A8B">
              <w:rPr>
                <w:rFonts w:asciiTheme="minorHAnsi" w:hAnsiTheme="minorHAnsi"/>
              </w:rPr>
              <w:t>Indicates the category a Metric could be classified as</w:t>
            </w:r>
          </w:p>
          <w:p w14:paraId="3D450399" w14:textId="77777777" w:rsidR="002D0CB2" w:rsidRPr="00F92A8B" w:rsidRDefault="002D0CB2" w:rsidP="002D0CB2">
            <w:pPr>
              <w:widowControl/>
              <w:numPr>
                <w:ilvl w:val="1"/>
                <w:numId w:val="36"/>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The category classifications are based on definitions defined by the Khan framework</w:t>
            </w:r>
            <w:r>
              <w:rPr>
                <w:rFonts w:asciiTheme="minorHAnsi" w:hAnsiTheme="minorHAnsi"/>
              </w:rPr>
              <w:t>.</w:t>
            </w:r>
          </w:p>
          <w:p w14:paraId="1BA7D655" w14:textId="77777777" w:rsidR="002D0CB2" w:rsidRPr="00F92A8B" w:rsidRDefault="002D0CB2" w:rsidP="002D0CB2">
            <w:pPr>
              <w:widowControl/>
              <w:numPr>
                <w:ilvl w:val="0"/>
                <w:numId w:val="36"/>
              </w:numPr>
              <w:tabs>
                <w:tab w:val="clear" w:pos="720"/>
                <w:tab w:val="num" w:pos="360"/>
                <w:tab w:val="left" w:pos="5556"/>
              </w:tabs>
              <w:spacing w:before="0" w:after="0"/>
              <w:ind w:left="360"/>
              <w:rPr>
                <w:rFonts w:asciiTheme="minorHAnsi" w:hAnsiTheme="minorHAnsi"/>
              </w:rPr>
            </w:pPr>
            <w:r w:rsidRPr="00F92A8B">
              <w:rPr>
                <w:rFonts w:asciiTheme="minorHAnsi" w:hAnsiTheme="minorHAnsi"/>
              </w:rPr>
              <w:t>Comprised of a Title and optional Sub-category</w:t>
            </w:r>
          </w:p>
          <w:p w14:paraId="10D634E0" w14:textId="77777777" w:rsidR="002D0CB2" w:rsidRPr="001E13AA" w:rsidRDefault="002D0CB2" w:rsidP="002D0CB2">
            <w:pPr>
              <w:widowControl/>
              <w:numPr>
                <w:ilvl w:val="0"/>
                <w:numId w:val="36"/>
              </w:numPr>
              <w:tabs>
                <w:tab w:val="clear" w:pos="720"/>
                <w:tab w:val="num" w:pos="360"/>
                <w:tab w:val="left" w:pos="5556"/>
              </w:tabs>
              <w:spacing w:before="0" w:after="0"/>
              <w:ind w:left="360"/>
              <w:rPr>
                <w:rFonts w:asciiTheme="minorHAnsi" w:hAnsiTheme="minorHAnsi"/>
              </w:rPr>
            </w:pPr>
            <w:r w:rsidRPr="00F92A8B">
              <w:rPr>
                <w:rFonts w:asciiTheme="minorHAnsi" w:hAnsiTheme="minorHAnsi"/>
              </w:rPr>
              <w:t>Can be associated with many Metrics</w:t>
            </w:r>
          </w:p>
        </w:tc>
      </w:tr>
      <w:tr w:rsidR="002D0CB2" w14:paraId="43BBCC92" w14:textId="77777777" w:rsidTr="00755CE7">
        <w:tc>
          <w:tcPr>
            <w:tcW w:w="1705" w:type="dxa"/>
          </w:tcPr>
          <w:p w14:paraId="050B1DD1" w14:textId="77777777" w:rsidR="002D0CB2" w:rsidRDefault="002D0CB2" w:rsidP="00647442">
            <w:r>
              <w:t>Domain</w:t>
            </w:r>
          </w:p>
        </w:tc>
        <w:tc>
          <w:tcPr>
            <w:tcW w:w="7645" w:type="dxa"/>
          </w:tcPr>
          <w:p w14:paraId="16837D05" w14:textId="77777777" w:rsidR="002D0CB2" w:rsidRPr="00F92A8B" w:rsidRDefault="002D0CB2" w:rsidP="002D0CB2">
            <w:pPr>
              <w:widowControl/>
              <w:numPr>
                <w:ilvl w:val="0"/>
                <w:numId w:val="37"/>
              </w:numPr>
              <w:tabs>
                <w:tab w:val="clear" w:pos="720"/>
                <w:tab w:val="num" w:pos="360"/>
                <w:tab w:val="left" w:pos="5556"/>
              </w:tabs>
              <w:spacing w:before="0" w:after="0"/>
              <w:ind w:left="360"/>
              <w:rPr>
                <w:rFonts w:asciiTheme="minorHAnsi" w:hAnsiTheme="minorHAnsi"/>
              </w:rPr>
            </w:pPr>
            <w:r w:rsidRPr="00F92A8B">
              <w:rPr>
                <w:rFonts w:asciiTheme="minorHAnsi" w:hAnsiTheme="minorHAnsi"/>
              </w:rPr>
              <w:t>Indicates the domain a Metric belongs to</w:t>
            </w:r>
          </w:p>
          <w:p w14:paraId="4D5FF518" w14:textId="77777777" w:rsidR="002D0CB2" w:rsidRPr="00F92A8B" w:rsidRDefault="002D0CB2" w:rsidP="002D0CB2">
            <w:pPr>
              <w:widowControl/>
              <w:numPr>
                <w:ilvl w:val="1"/>
                <w:numId w:val="37"/>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A domain is comprised of a title.</w:t>
            </w:r>
          </w:p>
          <w:p w14:paraId="754A701C" w14:textId="77777777" w:rsidR="002D0CB2" w:rsidRPr="001E13AA" w:rsidRDefault="002D0CB2" w:rsidP="002D0CB2">
            <w:pPr>
              <w:widowControl/>
              <w:numPr>
                <w:ilvl w:val="0"/>
                <w:numId w:val="37"/>
              </w:numPr>
              <w:tabs>
                <w:tab w:val="clear" w:pos="720"/>
                <w:tab w:val="num" w:pos="360"/>
                <w:tab w:val="left" w:pos="5556"/>
              </w:tabs>
              <w:spacing w:before="0" w:after="0"/>
              <w:ind w:left="360"/>
              <w:rPr>
                <w:rFonts w:asciiTheme="minorHAnsi" w:hAnsiTheme="minorHAnsi"/>
              </w:rPr>
            </w:pPr>
            <w:r w:rsidRPr="00F92A8B">
              <w:rPr>
                <w:rFonts w:asciiTheme="minorHAnsi" w:hAnsiTheme="minorHAnsi"/>
              </w:rPr>
              <w:t>Can be associated with many Metrics</w:t>
            </w:r>
          </w:p>
        </w:tc>
      </w:tr>
      <w:tr w:rsidR="002D0CB2" w14:paraId="00233F00" w14:textId="77777777" w:rsidTr="00755CE7">
        <w:tc>
          <w:tcPr>
            <w:tcW w:w="1705" w:type="dxa"/>
          </w:tcPr>
          <w:p w14:paraId="16A3D42F" w14:textId="77777777" w:rsidR="002D0CB2" w:rsidRDefault="002D0CB2" w:rsidP="00647442">
            <w:r>
              <w:t>Metric status</w:t>
            </w:r>
          </w:p>
        </w:tc>
        <w:tc>
          <w:tcPr>
            <w:tcW w:w="7645" w:type="dxa"/>
          </w:tcPr>
          <w:p w14:paraId="260FCC11" w14:textId="77777777" w:rsidR="002D0CB2" w:rsidRPr="00F92A8B" w:rsidRDefault="002D0CB2" w:rsidP="002D0CB2">
            <w:pPr>
              <w:widowControl/>
              <w:numPr>
                <w:ilvl w:val="0"/>
                <w:numId w:val="38"/>
              </w:numPr>
              <w:tabs>
                <w:tab w:val="num" w:pos="360"/>
                <w:tab w:val="left" w:pos="5556"/>
              </w:tabs>
              <w:spacing w:before="0" w:after="0"/>
              <w:ind w:left="360"/>
              <w:rPr>
                <w:rFonts w:asciiTheme="minorHAnsi" w:hAnsiTheme="minorHAnsi"/>
              </w:rPr>
            </w:pPr>
            <w:r w:rsidRPr="00F92A8B">
              <w:rPr>
                <w:rFonts w:asciiTheme="minorHAnsi" w:hAnsiTheme="minorHAnsi"/>
              </w:rPr>
              <w:t>The definition of a status a Metric can be assigned</w:t>
            </w:r>
          </w:p>
          <w:p w14:paraId="47147C78" w14:textId="77777777" w:rsidR="002D0CB2" w:rsidRPr="00F92A8B" w:rsidRDefault="002D0CB2" w:rsidP="002D0CB2">
            <w:pPr>
              <w:widowControl/>
              <w:numPr>
                <w:ilvl w:val="1"/>
                <w:numId w:val="38"/>
              </w:numPr>
              <w:tabs>
                <w:tab w:val="clear" w:pos="1440"/>
                <w:tab w:val="num" w:pos="720"/>
                <w:tab w:val="num" w:pos="1080"/>
                <w:tab w:val="left" w:pos="5556"/>
              </w:tabs>
              <w:spacing w:before="0" w:after="0"/>
              <w:ind w:left="1080"/>
              <w:rPr>
                <w:rFonts w:asciiTheme="minorHAnsi" w:hAnsiTheme="minorHAnsi"/>
              </w:rPr>
            </w:pPr>
            <w:r w:rsidRPr="00F92A8B">
              <w:rPr>
                <w:rFonts w:asciiTheme="minorHAnsi" w:hAnsiTheme="minorHAnsi"/>
              </w:rPr>
              <w:t>Comprise</w:t>
            </w:r>
            <w:r>
              <w:rPr>
                <w:rFonts w:asciiTheme="minorHAnsi" w:hAnsiTheme="minorHAnsi"/>
              </w:rPr>
              <w:t>d</w:t>
            </w:r>
            <w:r w:rsidRPr="00F92A8B">
              <w:rPr>
                <w:rFonts w:asciiTheme="minorHAnsi" w:hAnsiTheme="minorHAnsi"/>
              </w:rPr>
              <w:t xml:space="preserve"> of a title, an access level, a logical order value, and if editing of the Metric is allowed while in the status</w:t>
            </w:r>
          </w:p>
          <w:p w14:paraId="77F7EEB1" w14:textId="77777777" w:rsidR="002D0CB2" w:rsidRPr="00F92A8B" w:rsidRDefault="002D0CB2" w:rsidP="002D0CB2">
            <w:pPr>
              <w:widowControl/>
              <w:numPr>
                <w:ilvl w:val="0"/>
                <w:numId w:val="38"/>
              </w:numPr>
              <w:tabs>
                <w:tab w:val="num" w:pos="360"/>
                <w:tab w:val="left" w:pos="5556"/>
              </w:tabs>
              <w:spacing w:before="0" w:after="0"/>
              <w:ind w:left="360"/>
              <w:rPr>
                <w:rFonts w:asciiTheme="minorHAnsi" w:hAnsiTheme="minorHAnsi"/>
              </w:rPr>
            </w:pPr>
            <w:r w:rsidRPr="00F92A8B">
              <w:rPr>
                <w:rFonts w:asciiTheme="minorHAnsi" w:hAnsiTheme="minorHAnsi"/>
              </w:rPr>
              <w:lastRenderedPageBreak/>
              <w:t>The access levels define which users have access to a Metric, and are comprised of the following values:</w:t>
            </w:r>
          </w:p>
          <w:p w14:paraId="7D8CFA1A" w14:textId="77777777" w:rsidR="002D0CB2" w:rsidRPr="00F92A8B" w:rsidRDefault="002D0CB2" w:rsidP="002D0CB2">
            <w:pPr>
              <w:widowControl/>
              <w:numPr>
                <w:ilvl w:val="1"/>
                <w:numId w:val="38"/>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None = no access level specified</w:t>
            </w:r>
          </w:p>
          <w:p w14:paraId="2463B6C0" w14:textId="77777777" w:rsidR="002D0CB2" w:rsidRPr="00F92A8B" w:rsidRDefault="002D0CB2" w:rsidP="002D0CB2">
            <w:pPr>
              <w:widowControl/>
              <w:numPr>
                <w:ilvl w:val="1"/>
                <w:numId w:val="38"/>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Author = only the author of the Metric has access</w:t>
            </w:r>
          </w:p>
          <w:p w14:paraId="2066AE9B" w14:textId="77777777" w:rsidR="002D0CB2" w:rsidRPr="00F92A8B" w:rsidRDefault="002D0CB2" w:rsidP="002D0CB2">
            <w:pPr>
              <w:widowControl/>
              <w:numPr>
                <w:ilvl w:val="1"/>
                <w:numId w:val="38"/>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System Administrator = only Users with the System Administrator claim can access the Metric</w:t>
            </w:r>
          </w:p>
          <w:p w14:paraId="1E453565" w14:textId="77777777" w:rsidR="002D0CB2" w:rsidRPr="00F92A8B" w:rsidRDefault="002D0CB2" w:rsidP="002D0CB2">
            <w:pPr>
              <w:widowControl/>
              <w:numPr>
                <w:ilvl w:val="1"/>
                <w:numId w:val="38"/>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Authenticated Users = only Users who have been authenticated can access the Metric</w:t>
            </w:r>
          </w:p>
          <w:p w14:paraId="601E294C" w14:textId="77777777" w:rsidR="002D0CB2" w:rsidRPr="001E13AA" w:rsidRDefault="002D0CB2" w:rsidP="002D0CB2">
            <w:pPr>
              <w:widowControl/>
              <w:numPr>
                <w:ilvl w:val="1"/>
                <w:numId w:val="38"/>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Public = any User can access the Metric</w:t>
            </w:r>
          </w:p>
        </w:tc>
      </w:tr>
      <w:tr w:rsidR="002D0CB2" w14:paraId="5D5D2BC6" w14:textId="77777777" w:rsidTr="00755CE7">
        <w:tc>
          <w:tcPr>
            <w:tcW w:w="1705" w:type="dxa"/>
          </w:tcPr>
          <w:p w14:paraId="6334962D" w14:textId="77777777" w:rsidR="002D0CB2" w:rsidRDefault="002D0CB2" w:rsidP="00647442">
            <w:r>
              <w:lastRenderedPageBreak/>
              <w:t>Metric status item</w:t>
            </w:r>
          </w:p>
        </w:tc>
        <w:tc>
          <w:tcPr>
            <w:tcW w:w="7645" w:type="dxa"/>
          </w:tcPr>
          <w:p w14:paraId="73721882" w14:textId="77777777" w:rsidR="002D0CB2" w:rsidRPr="00F92A8B" w:rsidRDefault="002D0CB2" w:rsidP="002D0CB2">
            <w:pPr>
              <w:widowControl/>
              <w:numPr>
                <w:ilvl w:val="0"/>
                <w:numId w:val="39"/>
              </w:numPr>
              <w:tabs>
                <w:tab w:val="clear" w:pos="720"/>
                <w:tab w:val="num" w:pos="360"/>
                <w:tab w:val="left" w:pos="5556"/>
              </w:tabs>
              <w:spacing w:before="0" w:after="0"/>
              <w:ind w:left="360"/>
              <w:rPr>
                <w:rFonts w:asciiTheme="minorHAnsi" w:hAnsiTheme="minorHAnsi"/>
              </w:rPr>
            </w:pPr>
            <w:r w:rsidRPr="00F92A8B">
              <w:rPr>
                <w:rFonts w:asciiTheme="minorHAnsi" w:hAnsiTheme="minorHAnsi"/>
              </w:rPr>
              <w:t>The instance of a status for a Metric</w:t>
            </w:r>
          </w:p>
          <w:p w14:paraId="7B232B7C" w14:textId="77777777" w:rsidR="002D0CB2" w:rsidRPr="00F92A8B" w:rsidRDefault="002D0CB2" w:rsidP="002D0CB2">
            <w:pPr>
              <w:widowControl/>
              <w:numPr>
                <w:ilvl w:val="1"/>
                <w:numId w:val="39"/>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Comprised of the Metric, User, Metric Status, the previous Metric Status, Creation date, and a note</w:t>
            </w:r>
          </w:p>
          <w:p w14:paraId="0F48226B" w14:textId="77777777" w:rsidR="002D0CB2" w:rsidRPr="001E13AA" w:rsidRDefault="002D0CB2" w:rsidP="002D0CB2">
            <w:pPr>
              <w:widowControl/>
              <w:numPr>
                <w:ilvl w:val="0"/>
                <w:numId w:val="39"/>
              </w:numPr>
              <w:tabs>
                <w:tab w:val="clear" w:pos="720"/>
                <w:tab w:val="num" w:pos="360"/>
                <w:tab w:val="left" w:pos="5556"/>
              </w:tabs>
              <w:spacing w:before="0" w:after="0"/>
              <w:ind w:left="360"/>
              <w:rPr>
                <w:rFonts w:asciiTheme="minorHAnsi" w:hAnsiTheme="minorHAnsi"/>
              </w:rPr>
            </w:pPr>
            <w:r w:rsidRPr="00F92A8B">
              <w:rPr>
                <w:rFonts w:asciiTheme="minorHAnsi" w:hAnsiTheme="minorHAnsi"/>
              </w:rPr>
              <w:t>A Metric will have one or more status items</w:t>
            </w:r>
            <w:r>
              <w:rPr>
                <w:rFonts w:asciiTheme="minorHAnsi" w:hAnsiTheme="minorHAnsi"/>
              </w:rPr>
              <w:t>;</w:t>
            </w:r>
            <w:r w:rsidRPr="00F92A8B">
              <w:rPr>
                <w:rFonts w:asciiTheme="minorHAnsi" w:hAnsiTheme="minorHAnsi"/>
              </w:rPr>
              <w:t xml:space="preserve"> the one with the most recent creation date is the current status.</w:t>
            </w:r>
          </w:p>
        </w:tc>
      </w:tr>
      <w:tr w:rsidR="002D0CB2" w14:paraId="2966E069" w14:textId="77777777" w:rsidTr="00755CE7">
        <w:tc>
          <w:tcPr>
            <w:tcW w:w="1705" w:type="dxa"/>
          </w:tcPr>
          <w:p w14:paraId="5A654104" w14:textId="77777777" w:rsidR="002D0CB2" w:rsidRDefault="002D0CB2" w:rsidP="00647442">
            <w:r>
              <w:t>Metric</w:t>
            </w:r>
          </w:p>
        </w:tc>
        <w:tc>
          <w:tcPr>
            <w:tcW w:w="7645" w:type="dxa"/>
          </w:tcPr>
          <w:p w14:paraId="797C1A7B" w14:textId="77777777" w:rsidR="002D0CB2" w:rsidRPr="00F92A8B" w:rsidRDefault="002D0CB2" w:rsidP="002D0CB2">
            <w:pPr>
              <w:widowControl/>
              <w:numPr>
                <w:ilvl w:val="0"/>
                <w:numId w:val="40"/>
              </w:numPr>
              <w:tabs>
                <w:tab w:val="num" w:pos="360"/>
                <w:tab w:val="left" w:pos="5556"/>
              </w:tabs>
              <w:spacing w:before="0" w:after="0"/>
              <w:ind w:left="360"/>
              <w:rPr>
                <w:rFonts w:asciiTheme="minorHAnsi" w:hAnsiTheme="minorHAnsi"/>
              </w:rPr>
            </w:pPr>
            <w:r w:rsidRPr="00F92A8B">
              <w:rPr>
                <w:rFonts w:asciiTheme="minorHAnsi" w:hAnsiTheme="minorHAnsi"/>
              </w:rPr>
              <w:t>The definition of a Metric is comprised of:</w:t>
            </w:r>
          </w:p>
          <w:p w14:paraId="2910CD55" w14:textId="77777777" w:rsidR="002D0CB2" w:rsidRPr="00F92A8B" w:rsidRDefault="002D0CB2" w:rsidP="002D0CB2">
            <w:pPr>
              <w:widowControl/>
              <w:numPr>
                <w:ilvl w:val="1"/>
                <w:numId w:val="40"/>
              </w:numPr>
              <w:tabs>
                <w:tab w:val="num" w:pos="1080"/>
                <w:tab w:val="left" w:pos="5556"/>
              </w:tabs>
              <w:spacing w:before="0" w:after="0"/>
              <w:ind w:left="1080"/>
              <w:rPr>
                <w:rFonts w:asciiTheme="minorHAnsi" w:hAnsiTheme="minorHAnsi"/>
              </w:rPr>
            </w:pPr>
            <w:r w:rsidRPr="00F92A8B">
              <w:rPr>
                <w:rFonts w:asciiTheme="minorHAnsi" w:hAnsiTheme="minorHAnsi"/>
              </w:rPr>
              <w:t>Title, Description, Justification, Expected Results, Created On and Modified On dates, Service Desk U</w:t>
            </w:r>
            <w:r>
              <w:rPr>
                <w:rFonts w:asciiTheme="minorHAnsi" w:hAnsiTheme="minorHAnsi"/>
              </w:rPr>
              <w:t>RL</w:t>
            </w:r>
          </w:p>
          <w:p w14:paraId="04A1F80B" w14:textId="77777777" w:rsidR="002D0CB2" w:rsidRPr="00F92A8B" w:rsidRDefault="002D0CB2" w:rsidP="002D0CB2">
            <w:pPr>
              <w:widowControl/>
              <w:numPr>
                <w:ilvl w:val="1"/>
                <w:numId w:val="40"/>
              </w:numPr>
              <w:tabs>
                <w:tab w:val="num" w:pos="1080"/>
                <w:tab w:val="left" w:pos="5556"/>
              </w:tabs>
              <w:spacing w:before="0" w:after="0"/>
              <w:ind w:left="1080"/>
              <w:rPr>
                <w:rFonts w:asciiTheme="minorHAnsi" w:hAnsiTheme="minorHAnsi"/>
              </w:rPr>
            </w:pPr>
            <w:r w:rsidRPr="00F92A8B">
              <w:rPr>
                <w:rFonts w:asciiTheme="minorHAnsi" w:hAnsiTheme="minorHAnsi"/>
              </w:rPr>
              <w:t>An Author</w:t>
            </w:r>
            <w:r>
              <w:rPr>
                <w:rFonts w:asciiTheme="minorHAnsi" w:hAnsiTheme="minorHAnsi"/>
              </w:rPr>
              <w:t xml:space="preserve"> - </w:t>
            </w:r>
            <w:r w:rsidRPr="00F92A8B">
              <w:rPr>
                <w:rFonts w:asciiTheme="minorHAnsi" w:hAnsiTheme="minorHAnsi"/>
              </w:rPr>
              <w:t>the User creating the Metric</w:t>
            </w:r>
          </w:p>
          <w:p w14:paraId="54B58062" w14:textId="77777777" w:rsidR="002D0CB2" w:rsidRPr="00F92A8B" w:rsidRDefault="002D0CB2" w:rsidP="002D0CB2">
            <w:pPr>
              <w:widowControl/>
              <w:numPr>
                <w:ilvl w:val="1"/>
                <w:numId w:val="40"/>
              </w:numPr>
              <w:tabs>
                <w:tab w:val="num" w:pos="1080"/>
                <w:tab w:val="left" w:pos="5556"/>
              </w:tabs>
              <w:spacing w:before="0" w:after="0"/>
              <w:ind w:left="1080"/>
              <w:rPr>
                <w:rFonts w:asciiTheme="minorHAnsi" w:hAnsiTheme="minorHAnsi"/>
              </w:rPr>
            </w:pPr>
            <w:r w:rsidRPr="00F92A8B">
              <w:rPr>
                <w:rFonts w:asciiTheme="minorHAnsi" w:hAnsiTheme="minorHAnsi"/>
              </w:rPr>
              <w:t>ResultsType</w:t>
            </w:r>
          </w:p>
          <w:p w14:paraId="520B06E4" w14:textId="77777777" w:rsidR="002D0CB2" w:rsidRPr="00F92A8B" w:rsidRDefault="002D0CB2" w:rsidP="002D0CB2">
            <w:pPr>
              <w:widowControl/>
              <w:numPr>
                <w:ilvl w:val="1"/>
                <w:numId w:val="40"/>
              </w:numPr>
              <w:tabs>
                <w:tab w:val="num" w:pos="1080"/>
                <w:tab w:val="left" w:pos="5556"/>
              </w:tabs>
              <w:spacing w:before="0" w:after="0"/>
              <w:ind w:left="1080"/>
              <w:rPr>
                <w:rFonts w:asciiTheme="minorHAnsi" w:hAnsiTheme="minorHAnsi"/>
              </w:rPr>
            </w:pPr>
            <w:r w:rsidRPr="00F92A8B">
              <w:rPr>
                <w:rFonts w:asciiTheme="minorHAnsi" w:hAnsiTheme="minorHAnsi"/>
              </w:rPr>
              <w:t>One or more Data Quality Framework Categories</w:t>
            </w:r>
          </w:p>
          <w:p w14:paraId="0C144A20" w14:textId="77777777" w:rsidR="002D0CB2" w:rsidRPr="00F92A8B" w:rsidRDefault="002D0CB2" w:rsidP="002D0CB2">
            <w:pPr>
              <w:widowControl/>
              <w:numPr>
                <w:ilvl w:val="1"/>
                <w:numId w:val="40"/>
              </w:numPr>
              <w:tabs>
                <w:tab w:val="num" w:pos="1080"/>
                <w:tab w:val="left" w:pos="5556"/>
              </w:tabs>
              <w:spacing w:before="0" w:after="0"/>
              <w:ind w:left="1080"/>
              <w:rPr>
                <w:rFonts w:asciiTheme="minorHAnsi" w:hAnsiTheme="minorHAnsi"/>
              </w:rPr>
            </w:pPr>
            <w:r w:rsidRPr="00F92A8B">
              <w:rPr>
                <w:rFonts w:asciiTheme="minorHAnsi" w:hAnsiTheme="minorHAnsi"/>
              </w:rPr>
              <w:t>One or more Domains</w:t>
            </w:r>
          </w:p>
          <w:p w14:paraId="016C5351" w14:textId="77777777" w:rsidR="002D0CB2" w:rsidRPr="00F92A8B" w:rsidRDefault="002D0CB2" w:rsidP="002D0CB2">
            <w:pPr>
              <w:widowControl/>
              <w:numPr>
                <w:ilvl w:val="1"/>
                <w:numId w:val="40"/>
              </w:numPr>
              <w:tabs>
                <w:tab w:val="num" w:pos="1080"/>
                <w:tab w:val="left" w:pos="5556"/>
              </w:tabs>
              <w:spacing w:before="0" w:after="0"/>
              <w:ind w:left="1080"/>
              <w:rPr>
                <w:rFonts w:asciiTheme="minorHAnsi" w:hAnsiTheme="minorHAnsi"/>
              </w:rPr>
            </w:pPr>
            <w:r w:rsidRPr="00F92A8B">
              <w:rPr>
                <w:rFonts w:asciiTheme="minorHAnsi" w:hAnsiTheme="minorHAnsi"/>
              </w:rPr>
              <w:t>One or more Metric Status Items</w:t>
            </w:r>
          </w:p>
          <w:p w14:paraId="33C50BEA" w14:textId="77777777" w:rsidR="002D0CB2" w:rsidRPr="001E13AA" w:rsidRDefault="002D0CB2" w:rsidP="002D0CB2">
            <w:pPr>
              <w:widowControl/>
              <w:numPr>
                <w:ilvl w:val="1"/>
                <w:numId w:val="40"/>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Zero or more Measures (Measure Metadata)</w:t>
            </w:r>
          </w:p>
        </w:tc>
      </w:tr>
      <w:tr w:rsidR="002D0CB2" w14:paraId="19D982E8" w14:textId="77777777" w:rsidTr="00755CE7">
        <w:tc>
          <w:tcPr>
            <w:tcW w:w="1705" w:type="dxa"/>
          </w:tcPr>
          <w:p w14:paraId="6ABBD74C" w14:textId="77777777" w:rsidR="002D0CB2" w:rsidRDefault="002D0CB2" w:rsidP="00647442">
            <w:r w:rsidRPr="001E13AA">
              <w:t>Measure Metadata</w:t>
            </w:r>
          </w:p>
        </w:tc>
        <w:tc>
          <w:tcPr>
            <w:tcW w:w="7645" w:type="dxa"/>
          </w:tcPr>
          <w:p w14:paraId="433F7B2E" w14:textId="77777777" w:rsidR="002D0CB2" w:rsidRPr="00F92A8B" w:rsidRDefault="002D0CB2" w:rsidP="002D0CB2">
            <w:pPr>
              <w:widowControl/>
              <w:numPr>
                <w:ilvl w:val="0"/>
                <w:numId w:val="41"/>
              </w:numPr>
              <w:tabs>
                <w:tab w:val="clear" w:pos="720"/>
                <w:tab w:val="num" w:pos="360"/>
                <w:tab w:val="left" w:pos="5556"/>
              </w:tabs>
              <w:spacing w:before="0" w:after="0"/>
              <w:ind w:left="360"/>
              <w:rPr>
                <w:rFonts w:asciiTheme="minorHAnsi" w:hAnsiTheme="minorHAnsi"/>
              </w:rPr>
            </w:pPr>
            <w:r w:rsidRPr="00F92A8B">
              <w:rPr>
                <w:rFonts w:asciiTheme="minorHAnsi" w:hAnsiTheme="minorHAnsi"/>
              </w:rPr>
              <w:t>Represents the metadata about a collection of Measures</w:t>
            </w:r>
          </w:p>
          <w:p w14:paraId="7565598B" w14:textId="77777777" w:rsidR="002D0CB2" w:rsidRPr="00F92A8B" w:rsidRDefault="002D0CB2" w:rsidP="002D0CB2">
            <w:pPr>
              <w:widowControl/>
              <w:numPr>
                <w:ilvl w:val="0"/>
                <w:numId w:val="41"/>
              </w:numPr>
              <w:tabs>
                <w:tab w:val="clear" w:pos="720"/>
                <w:tab w:val="num" w:pos="360"/>
                <w:tab w:val="left" w:pos="5556"/>
              </w:tabs>
              <w:spacing w:before="0" w:after="0"/>
              <w:ind w:left="360"/>
              <w:rPr>
                <w:rFonts w:asciiTheme="minorHAnsi" w:hAnsiTheme="minorHAnsi"/>
              </w:rPr>
            </w:pPr>
            <w:r w:rsidRPr="00F92A8B">
              <w:rPr>
                <w:rFonts w:asciiTheme="minorHAnsi" w:hAnsiTheme="minorHAnsi"/>
              </w:rPr>
              <w:t>The definition of a Measure Metadata is comprised of:</w:t>
            </w:r>
          </w:p>
          <w:p w14:paraId="4C290E6D"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A Metric; Measures are the quantitative result of a query based on a Metric definition</w:t>
            </w:r>
          </w:p>
          <w:p w14:paraId="5E1B38D9"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Organization name, and optionally it's ID</w:t>
            </w:r>
          </w:p>
          <w:p w14:paraId="5560C116"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DataSource name, and optionally it's ID</w:t>
            </w:r>
          </w:p>
          <w:p w14:paraId="7BDC442D"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A run date for when the data was collected</w:t>
            </w:r>
          </w:p>
          <w:p w14:paraId="4C3074B9"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The network the Data Source belongs to</w:t>
            </w:r>
          </w:p>
          <w:p w14:paraId="79FAB924"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The Common Data Model the data may belong to</w:t>
            </w:r>
          </w:p>
          <w:p w14:paraId="229D956A"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The Database System the data was stored in</w:t>
            </w:r>
          </w:p>
          <w:p w14:paraId="1279B663"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Date Range Start is the earliest date of the data set</w:t>
            </w:r>
          </w:p>
          <w:p w14:paraId="6256B440"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Date Range End is the latest date of the data set</w:t>
            </w:r>
          </w:p>
          <w:p w14:paraId="334DF59C"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Results Type ID, the ID of the Results Type associated to the Measures. Must match the Results Type defined on the associated Metric.</w:t>
            </w:r>
          </w:p>
          <w:p w14:paraId="50D42CE6"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Suspended By, the User who suspended the Measures excluding it from available queries</w:t>
            </w:r>
          </w:p>
          <w:p w14:paraId="76CB5B7A"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Submitted By, the User who uploaded the Measures to DQM</w:t>
            </w:r>
          </w:p>
          <w:p w14:paraId="7281550C"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Common Data Model Version, the version number of the CDM the Measure data may belong to</w:t>
            </w:r>
          </w:p>
          <w:p w14:paraId="66A8A5C4"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Evaluated Variable Data Type</w:t>
            </w:r>
          </w:p>
          <w:p w14:paraId="6EEC4C82"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Results Delimiter, the delimiter used if the values of the Measures are compounded and the result of more than one value.</w:t>
            </w:r>
          </w:p>
          <w:p w14:paraId="7A3FFE2D" w14:textId="77777777" w:rsidR="002D0CB2" w:rsidRPr="00F92A8B"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 xml:space="preserve">Supporting Resources, a </w:t>
            </w:r>
            <w:r>
              <w:rPr>
                <w:rFonts w:asciiTheme="minorHAnsi" w:hAnsiTheme="minorHAnsi"/>
              </w:rPr>
              <w:t xml:space="preserve">URL </w:t>
            </w:r>
            <w:r w:rsidRPr="00F92A8B">
              <w:rPr>
                <w:rFonts w:asciiTheme="minorHAnsi" w:hAnsiTheme="minorHAnsi"/>
              </w:rPr>
              <w:t>to a location providing resources (application, scripts, documentation, etc.) used to obtain the measures.</w:t>
            </w:r>
          </w:p>
          <w:p w14:paraId="0406F45F" w14:textId="77777777" w:rsidR="002D0CB2" w:rsidRPr="001E13AA" w:rsidRDefault="002D0CB2" w:rsidP="002D0CB2">
            <w:pPr>
              <w:widowControl/>
              <w:numPr>
                <w:ilvl w:val="1"/>
                <w:numId w:val="41"/>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A collection of one or more Measures</w:t>
            </w:r>
          </w:p>
        </w:tc>
      </w:tr>
      <w:tr w:rsidR="002D0CB2" w14:paraId="27F98481" w14:textId="77777777" w:rsidTr="00755CE7">
        <w:tc>
          <w:tcPr>
            <w:tcW w:w="1705" w:type="dxa"/>
          </w:tcPr>
          <w:p w14:paraId="487FC011" w14:textId="77777777" w:rsidR="002D0CB2" w:rsidRDefault="002D0CB2" w:rsidP="00647442">
            <w:r>
              <w:t>Measure</w:t>
            </w:r>
          </w:p>
        </w:tc>
        <w:tc>
          <w:tcPr>
            <w:tcW w:w="7645" w:type="dxa"/>
          </w:tcPr>
          <w:p w14:paraId="67F83872" w14:textId="77777777" w:rsidR="002D0CB2" w:rsidRPr="00F92A8B" w:rsidRDefault="002D0CB2" w:rsidP="002D0CB2">
            <w:pPr>
              <w:widowControl/>
              <w:numPr>
                <w:ilvl w:val="0"/>
                <w:numId w:val="42"/>
              </w:numPr>
              <w:tabs>
                <w:tab w:val="clear" w:pos="720"/>
                <w:tab w:val="num" w:pos="360"/>
                <w:tab w:val="left" w:pos="5556"/>
              </w:tabs>
              <w:spacing w:before="0" w:after="0"/>
              <w:ind w:left="360"/>
              <w:rPr>
                <w:rFonts w:asciiTheme="minorHAnsi" w:hAnsiTheme="minorHAnsi"/>
              </w:rPr>
            </w:pPr>
            <w:r w:rsidRPr="00F92A8B">
              <w:rPr>
                <w:rFonts w:asciiTheme="minorHAnsi" w:hAnsiTheme="minorHAnsi"/>
              </w:rPr>
              <w:t>Represents the instance of a Measure</w:t>
            </w:r>
          </w:p>
          <w:p w14:paraId="389A5950" w14:textId="77777777" w:rsidR="002D0CB2" w:rsidRPr="00F92A8B" w:rsidRDefault="002D0CB2" w:rsidP="002D0CB2">
            <w:pPr>
              <w:widowControl/>
              <w:numPr>
                <w:ilvl w:val="0"/>
                <w:numId w:val="42"/>
              </w:numPr>
              <w:tabs>
                <w:tab w:val="clear" w:pos="720"/>
                <w:tab w:val="num" w:pos="360"/>
                <w:tab w:val="left" w:pos="5556"/>
              </w:tabs>
              <w:spacing w:before="0" w:after="0"/>
              <w:ind w:left="360"/>
              <w:rPr>
                <w:rFonts w:asciiTheme="minorHAnsi" w:hAnsiTheme="minorHAnsi"/>
              </w:rPr>
            </w:pPr>
            <w:r w:rsidRPr="00F92A8B">
              <w:rPr>
                <w:rFonts w:asciiTheme="minorHAnsi" w:hAnsiTheme="minorHAnsi"/>
              </w:rPr>
              <w:t>Comprised of:</w:t>
            </w:r>
          </w:p>
          <w:p w14:paraId="14611B1F" w14:textId="77777777" w:rsidR="002D0CB2" w:rsidRPr="00F92A8B" w:rsidRDefault="002D0CB2" w:rsidP="002D0CB2">
            <w:pPr>
              <w:widowControl/>
              <w:numPr>
                <w:ilvl w:val="1"/>
                <w:numId w:val="42"/>
              </w:numPr>
              <w:tabs>
                <w:tab w:val="num" w:pos="1080"/>
                <w:tab w:val="left" w:pos="5556"/>
              </w:tabs>
              <w:spacing w:before="0" w:after="0"/>
              <w:ind w:left="1080"/>
              <w:rPr>
                <w:rFonts w:asciiTheme="minorHAnsi" w:hAnsiTheme="minorHAnsi"/>
              </w:rPr>
            </w:pPr>
            <w:r w:rsidRPr="00F92A8B">
              <w:rPr>
                <w:rFonts w:asciiTheme="minorHAnsi" w:hAnsiTheme="minorHAnsi"/>
              </w:rPr>
              <w:t>Raw Value</w:t>
            </w:r>
            <w:r>
              <w:rPr>
                <w:rFonts w:asciiTheme="minorHAnsi" w:hAnsiTheme="minorHAnsi"/>
              </w:rPr>
              <w:t xml:space="preserve"> </w:t>
            </w:r>
            <w:r w:rsidRPr="00F92A8B">
              <w:rPr>
                <w:rFonts w:asciiTheme="minorHAnsi" w:hAnsiTheme="minorHAnsi"/>
              </w:rPr>
              <w:t>represents the unmodified value of the stratifier the measure is for</w:t>
            </w:r>
          </w:p>
          <w:p w14:paraId="6C5A2B8E" w14:textId="77777777" w:rsidR="002D0CB2" w:rsidRPr="00F92A8B" w:rsidRDefault="002D0CB2" w:rsidP="002D0CB2">
            <w:pPr>
              <w:widowControl/>
              <w:numPr>
                <w:ilvl w:val="1"/>
                <w:numId w:val="42"/>
              </w:numPr>
              <w:tabs>
                <w:tab w:val="num" w:pos="1080"/>
                <w:tab w:val="left" w:pos="5556"/>
              </w:tabs>
              <w:spacing w:before="0" w:after="0"/>
              <w:ind w:left="1080"/>
              <w:rPr>
                <w:rFonts w:asciiTheme="minorHAnsi" w:hAnsiTheme="minorHAnsi"/>
              </w:rPr>
            </w:pPr>
            <w:r w:rsidRPr="00F92A8B">
              <w:rPr>
                <w:rFonts w:asciiTheme="minorHAnsi" w:hAnsiTheme="minorHAnsi"/>
              </w:rPr>
              <w:t>Definition represents a display value for the Raw Value: i.e. Raw Value = 'M' and the Definition = 'Male'</w:t>
            </w:r>
          </w:p>
          <w:p w14:paraId="5A45E8BC" w14:textId="77777777" w:rsidR="002D0CB2" w:rsidRDefault="002D0CB2" w:rsidP="002D0CB2">
            <w:pPr>
              <w:widowControl/>
              <w:numPr>
                <w:ilvl w:val="1"/>
                <w:numId w:val="42"/>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Measure is the numerical quantity of the result. Depending on the Results Type defined by the Metric it could be a count, percentage, range, or vector.</w:t>
            </w:r>
          </w:p>
          <w:p w14:paraId="46FE61C4" w14:textId="77777777" w:rsidR="002D0CB2" w:rsidRPr="001E13AA" w:rsidRDefault="002D0CB2" w:rsidP="002D0CB2">
            <w:pPr>
              <w:widowControl/>
              <w:numPr>
                <w:ilvl w:val="1"/>
                <w:numId w:val="42"/>
              </w:numPr>
              <w:tabs>
                <w:tab w:val="clear" w:pos="1440"/>
                <w:tab w:val="num" w:pos="1080"/>
                <w:tab w:val="left" w:pos="5556"/>
              </w:tabs>
              <w:spacing w:before="0" w:after="0"/>
              <w:ind w:left="1080"/>
              <w:rPr>
                <w:rFonts w:asciiTheme="minorHAnsi" w:hAnsiTheme="minorHAnsi"/>
              </w:rPr>
            </w:pPr>
            <w:r w:rsidRPr="00F92A8B">
              <w:rPr>
                <w:rFonts w:asciiTheme="minorHAnsi" w:hAnsiTheme="minorHAnsi"/>
              </w:rPr>
              <w:t>Total is the optional value representing the total of all the Measure values, it could be greater than the sum of the Measure values included in the</w:t>
            </w:r>
          </w:p>
        </w:tc>
      </w:tr>
    </w:tbl>
    <w:p w14:paraId="41FB9811" w14:textId="77777777" w:rsidR="002D0CB2" w:rsidRPr="002D0CB2" w:rsidRDefault="002D0CB2" w:rsidP="002D0CB2"/>
    <w:p w14:paraId="3BE98B0A" w14:textId="77777777" w:rsidR="00BA1111" w:rsidRPr="00BA1111" w:rsidRDefault="00BA1111" w:rsidP="00BA1111"/>
    <w:p w14:paraId="244C7423" w14:textId="4A81887A" w:rsidR="00BA1111" w:rsidRDefault="00BA1111" w:rsidP="00BA1111">
      <w:pPr>
        <w:pStyle w:val="Heading1"/>
        <w:spacing w:before="0" w:after="0"/>
      </w:pPr>
      <w:bookmarkStart w:id="24" w:name="_Toc27738359"/>
      <w:r>
        <w:t>Website configuration settings</w:t>
      </w:r>
      <w:bookmarkEnd w:id="24"/>
    </w:p>
    <w:p w14:paraId="59B2FB16" w14:textId="7026B101" w:rsidR="00BA1111" w:rsidRDefault="00BA1111" w:rsidP="00BA1111">
      <w:pPr>
        <w:spacing w:before="0" w:after="0"/>
      </w:pPr>
      <w:r>
        <w:t>The website application and web jobs use the standard ASP.Net Core configuration framework to manage and access application configuration settings. The default base configuration file (appsettings.json) contains the default configuration values; the local developer base configuration settings are located in appsettings.  Development.json with local configuration values overridden via the Debug environment variables found in the project properties. The local settings are stored in the launchSettings.json file for the specific launch profile, each developer should create their own launch profile.</w:t>
      </w:r>
      <w:r>
        <w:br/>
      </w:r>
    </w:p>
    <w:p w14:paraId="00E6DAE3" w14:textId="063C7DCE" w:rsidR="00BA1111" w:rsidRDefault="00BA1111" w:rsidP="00BA1111">
      <w:pPr>
        <w:spacing w:before="0" w:after="0"/>
      </w:pPr>
      <w:r>
        <w:t>Settings for the Azure deployed application are specified as environment variables within the Azure App Service configuration.</w:t>
      </w:r>
    </w:p>
    <w:p w14:paraId="506FED52" w14:textId="77777777" w:rsidR="00C0202A" w:rsidRDefault="00C0202A" w:rsidP="00BA1111">
      <w:pPr>
        <w:spacing w:before="0" w:after="0"/>
      </w:pPr>
    </w:p>
    <w:p w14:paraId="2CC2B104" w14:textId="1019FF9D" w:rsidR="00BA1111" w:rsidRDefault="00BA1111" w:rsidP="00BA1111">
      <w:pPr>
        <w:spacing w:before="0" w:after="0"/>
      </w:pPr>
      <w:r>
        <w:t>The configuration files are specified using json in a hierarchical structure. The hierarchical path of a specific setting can be stated by delimiting the path using a colon.</w:t>
      </w:r>
      <w:r>
        <w:br/>
      </w:r>
    </w:p>
    <w:p w14:paraId="3367E0A7" w14:textId="42575E1F" w:rsidR="00BA1111" w:rsidRDefault="00BA1111" w:rsidP="00BA1111">
      <w:pPr>
        <w:spacing w:before="0" w:after="0"/>
      </w:pPr>
      <w:r>
        <w:t>Example default configuration found in appsettings.json.</w:t>
      </w:r>
    </w:p>
    <w:p w14:paraId="4057B7B0"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w:t>
      </w:r>
    </w:p>
    <w:p w14:paraId="002EA319"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"Logging": {</w:t>
      </w:r>
    </w:p>
    <w:p w14:paraId="1833A67D"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"LogLevel": {</w:t>
      </w:r>
    </w:p>
    <w:p w14:paraId="1086C9EE"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"Default": "Warning"</w:t>
      </w:r>
    </w:p>
    <w:p w14:paraId="1DFD5A01"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w:t>
      </w:r>
    </w:p>
    <w:p w14:paraId="1B729A49"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w:t>
      </w:r>
    </w:p>
    <w:p w14:paraId="169597DF"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"AllowedHosts": "*",</w:t>
      </w:r>
    </w:p>
    <w:p w14:paraId="03F00614"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"PMNApiUrl": "",</w:t>
      </w:r>
    </w:p>
    <w:p w14:paraId="2A25EC5B"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"PMNPortal": "",</w:t>
      </w:r>
    </w:p>
    <w:p w14:paraId="0BE936A7"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"PMNoAuthKey": "",</w:t>
      </w:r>
    </w:p>
    <w:p w14:paraId="0CE2651C"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"PMNoAuthHash": "",</w:t>
      </w:r>
    </w:p>
    <w:p w14:paraId="644D9EBD"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"QlikServer": "",</w:t>
      </w:r>
    </w:p>
    <w:p w14:paraId="10CFA203"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"QlikServerQPSPort": "4243",</w:t>
      </w:r>
    </w:p>
    <w:p w14:paraId="08870F68"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"QlikQPSPrefix": "",</w:t>
      </w:r>
    </w:p>
    <w:p w14:paraId="4066B2BE"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"QlikUserDirectory": "",</w:t>
      </w:r>
    </w:p>
    <w:p w14:paraId="3EE3F213"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"QlikUserID": "",</w:t>
      </w:r>
    </w:p>
    <w:p w14:paraId="49CA8E94"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"QlikQPSCertThumbprint": "",</w:t>
      </w:r>
    </w:p>
    <w:p w14:paraId="7ACCAF22"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"QlikCertLocation": "",</w:t>
      </w:r>
    </w:p>
    <w:p w14:paraId="1967B6B9"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"Files": {</w:t>
      </w:r>
    </w:p>
    <w:p w14:paraId="3AD984FD"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"Type": "ASPE.DQM.Files.LocalStorageFileService, ASPE.DQM.Files",</w:t>
      </w:r>
    </w:p>
    <w:p w14:paraId="45CFB713"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"UploadDirectory": "",</w:t>
      </w:r>
    </w:p>
    <w:p w14:paraId="4CAF3396"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"StorageConnectionString": "",</w:t>
      </w:r>
    </w:p>
    <w:p w14:paraId="785AD99B"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"FileStorageShare": "",</w:t>
      </w:r>
    </w:p>
    <w:p w14:paraId="505B0086"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"DataLakeStorageAccountName": "",</w:t>
      </w:r>
    </w:p>
    <w:p w14:paraId="4E300034"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"DataLakeStorageClientID": "",</w:t>
      </w:r>
    </w:p>
    <w:p w14:paraId="22849778"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"DataLakeStorageClientSecret": "",</w:t>
      </w:r>
    </w:p>
    <w:p w14:paraId="53B3A27F"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"DataLakeStorageTenantID": "",</w:t>
      </w:r>
    </w:p>
    <w:p w14:paraId="2D6DBC0D"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"DataLakeStorageDirectory": ""</w:t>
      </w:r>
    </w:p>
    <w:p w14:paraId="65D4175C"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w:t>
      </w:r>
    </w:p>
    <w:p w14:paraId="1491200E"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"ConnectionStrings": {</w:t>
      </w:r>
    </w:p>
    <w:p w14:paraId="1E8787B0"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"IdentityContextConnection": ""</w:t>
      </w:r>
    </w:p>
    <w:p w14:paraId="506D332B"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w:t>
      </w:r>
    </w:p>
    <w:p w14:paraId="0850D65C"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"Sync": {</w:t>
      </w:r>
    </w:p>
    <w:p w14:paraId="203C43D1"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"ServiceKey": ""</w:t>
      </w:r>
    </w:p>
    <w:p w14:paraId="43026BD6"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  }</w:t>
      </w:r>
    </w:p>
    <w:p w14:paraId="4EEFD273" w14:textId="77777777" w:rsidR="00BA1111" w:rsidRPr="00BA1111" w:rsidRDefault="00BA1111" w:rsidP="00BA1111">
      <w:pPr>
        <w:widowControl/>
        <w:spacing w:before="0" w:after="0" w:line="360" w:lineRule="auto"/>
        <w:textAlignment w:val="baseline"/>
        <w:rPr>
          <w:rFonts w:ascii="Consolas" w:hAnsi="Consolas" w:cs="Consolas"/>
          <w:color w:val="333333"/>
          <w:sz w:val="21"/>
          <w:szCs w:val="21"/>
        </w:rPr>
      </w:pPr>
      <w:r w:rsidRPr="00BA1111">
        <w:rPr>
          <w:rFonts w:ascii="Consolas" w:hAnsi="Consolas" w:cs="Consolas"/>
          <w:color w:val="333333"/>
          <w:sz w:val="21"/>
          <w:szCs w:val="21"/>
          <w:bdr w:val="none" w:sz="0" w:space="0" w:color="auto" w:frame="1"/>
        </w:rPr>
        <w:t>}</w:t>
      </w:r>
    </w:p>
    <w:p w14:paraId="0CCD57EB" w14:textId="77777777" w:rsidR="00BA1111" w:rsidRDefault="00BA1111" w:rsidP="00BA1111">
      <w:pPr>
        <w:spacing w:before="0" w:after="0"/>
      </w:pPr>
    </w:p>
    <w:p w14:paraId="625FD4FD" w14:textId="77777777" w:rsidR="00BA1111" w:rsidRPr="00BA1111" w:rsidRDefault="00BA1111" w:rsidP="00BA1111">
      <w:pPr>
        <w:pStyle w:val="Heading2"/>
        <w:spacing w:before="0" w:after="0"/>
      </w:pPr>
      <w:bookmarkStart w:id="25" w:name="_Toc27738360"/>
      <w:r w:rsidRPr="00BA1111">
        <w:t>Configuration Settings</w:t>
      </w:r>
      <w:bookmarkEnd w:id="25"/>
    </w:p>
    <w:tbl>
      <w:tblPr>
        <w:tblW w:w="0" w:type="dxa"/>
        <w:tblCellMar>
          <w:top w:w="15" w:type="dxa"/>
          <w:left w:w="15" w:type="dxa"/>
          <w:bottom w:w="15" w:type="dxa"/>
          <w:right w:w="15" w:type="dxa"/>
        </w:tblCellMar>
        <w:tblLook w:val="04A0" w:firstRow="1" w:lastRow="0" w:firstColumn="1" w:lastColumn="0" w:noHBand="0" w:noVBand="1"/>
      </w:tblPr>
      <w:tblGrid>
        <w:gridCol w:w="3941"/>
        <w:gridCol w:w="5403"/>
      </w:tblGrid>
      <w:tr w:rsidR="00BA1111" w:rsidRPr="00BA1111" w14:paraId="33E8ABE9" w14:textId="77777777" w:rsidTr="00C0202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002060"/>
            <w:tcMar>
              <w:top w:w="105" w:type="dxa"/>
              <w:left w:w="15" w:type="dxa"/>
              <w:bottom w:w="105" w:type="dxa"/>
              <w:right w:w="225" w:type="dxa"/>
            </w:tcMar>
            <w:hideMark/>
          </w:tcPr>
          <w:p w14:paraId="117ACF18" w14:textId="77777777" w:rsidR="00BA1111" w:rsidRPr="00BA1111" w:rsidRDefault="00BA1111" w:rsidP="00C0202A">
            <w:pPr>
              <w:spacing w:before="0" w:after="0"/>
              <w:rPr>
                <w:rFonts w:asciiTheme="minorHAnsi" w:hAnsiTheme="minorHAnsi"/>
                <w:bCs/>
                <w:color w:val="FFFFFF" w:themeColor="background1"/>
                <w:szCs w:val="22"/>
              </w:rPr>
            </w:pPr>
            <w:r w:rsidRPr="00BA1111">
              <w:rPr>
                <w:rFonts w:asciiTheme="minorHAnsi" w:hAnsiTheme="minorHAnsi"/>
                <w:bCs/>
                <w:color w:val="FFFFFF" w:themeColor="background1"/>
                <w:szCs w:val="22"/>
              </w:rPr>
              <w:t>Setting Key</w:t>
            </w:r>
          </w:p>
        </w:tc>
        <w:tc>
          <w:tcPr>
            <w:tcW w:w="0" w:type="auto"/>
            <w:tcBorders>
              <w:top w:val="single" w:sz="6" w:space="0" w:color="DDDDDD"/>
              <w:left w:val="single" w:sz="6" w:space="0" w:color="DDDDDD"/>
              <w:bottom w:val="single" w:sz="6" w:space="0" w:color="DDDDDD"/>
              <w:right w:val="single" w:sz="6" w:space="0" w:color="DDDDDD"/>
            </w:tcBorders>
            <w:shd w:val="clear" w:color="auto" w:fill="002060"/>
            <w:tcMar>
              <w:top w:w="105" w:type="dxa"/>
              <w:left w:w="150" w:type="dxa"/>
              <w:bottom w:w="105" w:type="dxa"/>
              <w:right w:w="225" w:type="dxa"/>
            </w:tcMar>
            <w:hideMark/>
          </w:tcPr>
          <w:p w14:paraId="2F6795C0" w14:textId="77777777" w:rsidR="00BA1111" w:rsidRPr="00BA1111" w:rsidRDefault="00BA1111" w:rsidP="00BA1111">
            <w:pPr>
              <w:spacing w:before="0" w:after="0"/>
              <w:rPr>
                <w:rFonts w:asciiTheme="minorHAnsi" w:hAnsiTheme="minorHAnsi"/>
                <w:bCs/>
                <w:color w:val="FFFFFF" w:themeColor="background1"/>
                <w:szCs w:val="22"/>
              </w:rPr>
            </w:pPr>
            <w:r w:rsidRPr="00BA1111">
              <w:rPr>
                <w:rFonts w:asciiTheme="minorHAnsi" w:hAnsiTheme="minorHAnsi"/>
                <w:bCs/>
                <w:color w:val="FFFFFF" w:themeColor="background1"/>
                <w:szCs w:val="22"/>
              </w:rPr>
              <w:t>Description</w:t>
            </w:r>
          </w:p>
        </w:tc>
      </w:tr>
      <w:tr w:rsidR="00BA1111" w:rsidRPr="00BA1111" w14:paraId="725D7E96"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0017D63A" w14:textId="77777777" w:rsidR="00BA1111" w:rsidRPr="00BA1111" w:rsidRDefault="00BA1111" w:rsidP="00BA1111">
            <w:pPr>
              <w:spacing w:before="0" w:after="0"/>
              <w:rPr>
                <w:rFonts w:asciiTheme="minorHAnsi" w:hAnsiTheme="minorHAnsi"/>
                <w:szCs w:val="22"/>
              </w:rPr>
            </w:pPr>
            <w:r w:rsidRPr="00BA1111">
              <w:rPr>
                <w:rStyle w:val="Strong"/>
                <w:rFonts w:asciiTheme="minorHAnsi" w:hAnsiTheme="minorHAnsi"/>
                <w:szCs w:val="22"/>
              </w:rPr>
              <w:t>Logging:LogLevel:Default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2D82149C"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Specifies the logging level by default for system logging.</w:t>
            </w:r>
          </w:p>
        </w:tc>
      </w:tr>
      <w:tr w:rsidR="00BA1111" w:rsidRPr="00BA1111" w14:paraId="702E8455"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07CE26C6"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Logging:LogLevel:{namespace[classname]}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0AB22B29"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Specifies the logging level for a specific namespace within the source. Examples include: "System", and "Microsoft"</w:t>
            </w:r>
          </w:p>
        </w:tc>
      </w:tr>
      <w:tr w:rsidR="00BA1111" w:rsidRPr="00BA1111" w14:paraId="6639DB67"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439792CF"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Serilog:*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28E7F8A0"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configuration settings for Serilog. Refer to </w:t>
            </w:r>
            <w:hyperlink r:id="rId21" w:history="1">
              <w:r w:rsidRPr="00BA1111">
                <w:rPr>
                  <w:rStyle w:val="Hyperlink"/>
                  <w:rFonts w:asciiTheme="minorHAnsi" w:hAnsiTheme="minorHAnsi"/>
                  <w:color w:val="auto"/>
                  <w:szCs w:val="22"/>
                </w:rPr>
                <w:t>https://github.com/serilog/serilog-settings-configuration</w:t>
              </w:r>
            </w:hyperlink>
            <w:r w:rsidRPr="00BA1111">
              <w:rPr>
                <w:rFonts w:asciiTheme="minorHAnsi" w:hAnsiTheme="minorHAnsi"/>
                <w:szCs w:val="22"/>
              </w:rPr>
              <w:t> for documentation.</w:t>
            </w:r>
          </w:p>
        </w:tc>
      </w:tr>
      <w:tr w:rsidR="00BA1111" w:rsidRPr="00BA1111" w14:paraId="4D5B929D"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54A2F0FB" w14:textId="77777777" w:rsidR="00BA1111" w:rsidRPr="00BA1111" w:rsidRDefault="00BA1111" w:rsidP="00BA1111">
            <w:pPr>
              <w:spacing w:before="0" w:after="0"/>
              <w:rPr>
                <w:rFonts w:asciiTheme="minorHAnsi" w:hAnsiTheme="minorHAnsi"/>
                <w:szCs w:val="22"/>
              </w:rPr>
            </w:pPr>
            <w:r w:rsidRPr="00BA1111">
              <w:rPr>
                <w:rStyle w:val="Strong"/>
                <w:rFonts w:asciiTheme="minorHAnsi" w:hAnsiTheme="minorHAnsi"/>
                <w:szCs w:val="22"/>
              </w:rPr>
              <w:t>AllowedHosts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0A03C2F9"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See: </w:t>
            </w:r>
            <w:hyperlink r:id="rId22" w:anchor="host-filtering-1" w:history="1">
              <w:r w:rsidRPr="00BA1111">
                <w:rPr>
                  <w:rStyle w:val="Hyperlink"/>
                  <w:rFonts w:asciiTheme="minorHAnsi" w:hAnsiTheme="minorHAnsi"/>
                  <w:color w:val="auto"/>
                  <w:szCs w:val="22"/>
                </w:rPr>
                <w:t>https://docs.microsoft.com/en-us/aspnet/core/fundamentals/servers/kestrel?view=aspnetcore-2.2#host-filtering-1</w:t>
              </w:r>
            </w:hyperlink>
          </w:p>
        </w:tc>
      </w:tr>
      <w:tr w:rsidR="00BA1111" w:rsidRPr="00BA1111" w14:paraId="619CE13B"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4D1467CD"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PMNApiUrl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22DF0A5A"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url to the API for the CNDS PMN instance.</w:t>
            </w:r>
          </w:p>
        </w:tc>
      </w:tr>
      <w:tr w:rsidR="00BA1111" w:rsidRPr="00BA1111" w14:paraId="239EAF38"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5A7979A9"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PMNPortal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013D3173"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url to the SSO login endpoint of the CNDS PMN portal instance.</w:t>
            </w:r>
          </w:p>
        </w:tc>
      </w:tr>
      <w:tr w:rsidR="00BA1111" w:rsidRPr="00BA1111" w14:paraId="04C769BE"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19B4B1CB"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PMNoAuthKey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44156B6F"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oauth authentication key for interacting with the PMN single sign-on.</w:t>
            </w:r>
          </w:p>
        </w:tc>
      </w:tr>
      <w:tr w:rsidR="00BA1111" w:rsidRPr="00BA1111" w14:paraId="53408DFD"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713042BC"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PMNoAuthHash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637D26A6"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security hash for interacting with the PMN single sign-on.</w:t>
            </w:r>
          </w:p>
        </w:tc>
      </w:tr>
      <w:tr w:rsidR="00BA1111" w:rsidRPr="00BA1111" w14:paraId="548C3C36"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6E93FB06"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QlikServer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3E120666"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root domain of the Qlik server. Does not include the http scheme or trailing slash.</w:t>
            </w:r>
          </w:p>
        </w:tc>
      </w:tr>
      <w:tr w:rsidR="00BA1111" w:rsidRPr="00BA1111" w14:paraId="7696401B"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22EED68F"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QlikServerQPSPort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3FA9F7DA"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port of the QPS for the Qlik installation.</w:t>
            </w:r>
          </w:p>
        </w:tc>
      </w:tr>
      <w:tr w:rsidR="00BA1111" w:rsidRPr="00BA1111" w14:paraId="3FDDB3ED"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7D264ACF"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QlikQPSPrefix</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4110E2E8"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url prefix of the Qlik proxy</w:t>
            </w:r>
          </w:p>
        </w:tc>
      </w:tr>
      <w:tr w:rsidR="00BA1111" w:rsidRPr="00BA1111" w14:paraId="4A3580DA"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374C562D"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QlikUserDirectory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0692D657"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user directory for Qlik authentication.</w:t>
            </w:r>
          </w:p>
        </w:tc>
      </w:tr>
      <w:tr w:rsidR="00BA1111" w:rsidRPr="00BA1111" w14:paraId="7DA42A9F"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019CFC59"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QlikUserID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7E898AF1"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ID of the Qlik user DQM will use for impersonation.</w:t>
            </w:r>
          </w:p>
        </w:tc>
      </w:tr>
      <w:tr w:rsidR="00BA1111" w:rsidRPr="00BA1111" w14:paraId="56D8E61D"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1E0410DF"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QlikQPSCertThumbprint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1D07FF46"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thumbprint of the certificate used to validate the connection to the Qlik server</w:t>
            </w:r>
          </w:p>
        </w:tc>
      </w:tr>
      <w:tr w:rsidR="00BA1111" w:rsidRPr="00BA1111" w14:paraId="179EC068"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5A00BD87"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QlikCertLocation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6973B976"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certificate installation location, default is "LocalMachine"</w:t>
            </w:r>
          </w:p>
        </w:tc>
      </w:tr>
      <w:tr w:rsidR="00BA1111" w:rsidRPr="00BA1111" w14:paraId="1F669F70"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404815C5" w14:textId="77777777" w:rsidR="00BA1111" w:rsidRPr="00BA1111" w:rsidRDefault="00BA1111" w:rsidP="00BA1111">
            <w:pPr>
              <w:spacing w:before="0" w:after="0"/>
              <w:rPr>
                <w:rFonts w:asciiTheme="minorHAnsi" w:hAnsiTheme="minorHAnsi"/>
                <w:szCs w:val="22"/>
              </w:rPr>
            </w:pPr>
            <w:r w:rsidRPr="00BA1111">
              <w:rPr>
                <w:rStyle w:val="Strong"/>
                <w:rFonts w:asciiTheme="minorHAnsi" w:hAnsiTheme="minorHAnsi"/>
                <w:szCs w:val="22"/>
              </w:rPr>
              <w:t>ConnectionStrings:IdentityContextConnection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2878050E"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SQL Server connection string to the DQM database.</w:t>
            </w:r>
          </w:p>
        </w:tc>
      </w:tr>
      <w:tr w:rsidR="00BA1111" w:rsidRPr="00BA1111" w14:paraId="0E6AA47C"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3EFF4BC0"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Sync:ServiceKey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6309EA33"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authentication key used for the CNDS/DQM user synchronization service.</w:t>
            </w:r>
          </w:p>
        </w:tc>
      </w:tr>
      <w:tr w:rsidR="00BA1111" w:rsidRPr="00BA1111" w14:paraId="3DB42F2C"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2C34E97D" w14:textId="77777777" w:rsidR="00BA1111" w:rsidRPr="00BA1111" w:rsidRDefault="00BA1111" w:rsidP="00BA1111">
            <w:pPr>
              <w:spacing w:before="0" w:after="0"/>
              <w:rPr>
                <w:rFonts w:asciiTheme="minorHAnsi" w:hAnsiTheme="minorHAnsi"/>
                <w:szCs w:val="22"/>
              </w:rPr>
            </w:pPr>
            <w:r w:rsidRPr="00BA1111">
              <w:rPr>
                <w:rStyle w:val="Strong"/>
                <w:rFonts w:asciiTheme="minorHAnsi" w:hAnsiTheme="minorHAnsi"/>
                <w:szCs w:val="22"/>
              </w:rPr>
              <w:t>Files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04EE1BFB"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Configuration settings for file storage. Required settings depend upon the type of file storage.</w:t>
            </w:r>
          </w:p>
        </w:tc>
      </w:tr>
      <w:tr w:rsidR="00BA1111" w:rsidRPr="00BA1111" w14:paraId="726DBBDF"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44826D4C" w14:textId="77777777" w:rsidR="00BA1111" w:rsidRPr="00BA1111" w:rsidRDefault="00BA1111" w:rsidP="00BA1111">
            <w:pPr>
              <w:spacing w:before="0" w:after="0"/>
              <w:rPr>
                <w:rFonts w:asciiTheme="minorHAnsi" w:hAnsiTheme="minorHAnsi"/>
                <w:szCs w:val="22"/>
              </w:rPr>
            </w:pPr>
            <w:r w:rsidRPr="00BA1111">
              <w:rPr>
                <w:rStyle w:val="Strong"/>
                <w:rFonts w:asciiTheme="minorHAnsi" w:hAnsiTheme="minorHAnsi"/>
                <w:szCs w:val="22"/>
              </w:rPr>
              <w:t>Files:type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5AA7CCEE"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type of file storage provider to use. Default is local file storage. The provider type is specified as "class name, assembly name".</w:t>
            </w:r>
          </w:p>
        </w:tc>
      </w:tr>
      <w:tr w:rsidR="00BA1111" w:rsidRPr="00BA1111" w14:paraId="30BD8F8A"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76CD4C0D"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Files:UploadDirectory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3CEB7A3F"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path to the folder files should be saved. Required for LocalStorageFileService.</w:t>
            </w:r>
          </w:p>
        </w:tc>
      </w:tr>
      <w:tr w:rsidR="00BA1111" w:rsidRPr="00BA1111" w14:paraId="0D2977A0"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73387400"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Files:StorageConnectionString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57C72028"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connection string to the Azure storage account. Required for AzureBlobStorageFileService, and AzureFileStorageFileService.</w:t>
            </w:r>
          </w:p>
        </w:tc>
      </w:tr>
      <w:tr w:rsidR="00BA1111" w:rsidRPr="00BA1111" w14:paraId="0758AB6F"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0ADEE77B"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Files:FileStorageShare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24630F8F"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Azure storage share key. Required for AzureBlobStorageFilesService, and AzureFileStorageFileService.</w:t>
            </w:r>
          </w:p>
        </w:tc>
      </w:tr>
      <w:tr w:rsidR="00BA1111" w:rsidRPr="00BA1111" w14:paraId="153877FB"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6FB56390"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Files:DataLakeStorageAccountName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1CB98BE4"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Azure Data Lake storage account name. Required for AzureDataLakeFileService.</w:t>
            </w:r>
          </w:p>
        </w:tc>
      </w:tr>
      <w:tr w:rsidR="00BA1111" w:rsidRPr="00BA1111" w14:paraId="6E95864E"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325F9CF8"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Files:DataLakeStorageClientID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1915A632"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Azure Data Lake storage account client ID. Required for AzureDataLakeFileService.</w:t>
            </w:r>
          </w:p>
        </w:tc>
      </w:tr>
      <w:tr w:rsidR="00BA1111" w:rsidRPr="00BA1111" w14:paraId="54879BCB"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794E5CBD"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Files:DataLakeStorageClientSecret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4E48A8FC"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Azure Data Lake storage account client secret. Required for AzureDataLakeFileService.</w:t>
            </w:r>
          </w:p>
        </w:tc>
      </w:tr>
      <w:tr w:rsidR="00BA1111" w:rsidRPr="00BA1111" w14:paraId="4479B4A8"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7170A930"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Files:DataLakeStorageTenantID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0A178C9A"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Azure Data Lake storage account tenant ID. Required for AzureDataLakeFileService.</w:t>
            </w:r>
          </w:p>
        </w:tc>
      </w:tr>
      <w:tr w:rsidR="00BA1111" w:rsidRPr="00BA1111" w14:paraId="6CCDDB58" w14:textId="77777777" w:rsidTr="00BA1111">
        <w:tc>
          <w:tcPr>
            <w:tcW w:w="0" w:type="auto"/>
            <w:tcBorders>
              <w:top w:val="single" w:sz="6" w:space="0" w:color="DDDDDD"/>
              <w:left w:val="single" w:sz="6" w:space="0" w:color="DDDDDD"/>
              <w:bottom w:val="single" w:sz="6" w:space="0" w:color="DDDDDD"/>
              <w:right w:val="single" w:sz="6" w:space="0" w:color="DDDDDD"/>
            </w:tcBorders>
            <w:tcMar>
              <w:top w:w="105" w:type="dxa"/>
              <w:left w:w="15" w:type="dxa"/>
              <w:bottom w:w="105" w:type="dxa"/>
              <w:right w:w="150" w:type="dxa"/>
            </w:tcMar>
            <w:hideMark/>
          </w:tcPr>
          <w:p w14:paraId="0C145A2A"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Files:DataLakeStorageDirectory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03D3BB87" w14:textId="77777777" w:rsidR="00BA1111" w:rsidRPr="00BA1111" w:rsidRDefault="00BA1111" w:rsidP="00BA1111">
            <w:pPr>
              <w:spacing w:before="0" w:after="0"/>
              <w:rPr>
                <w:rFonts w:asciiTheme="minorHAnsi" w:hAnsiTheme="minorHAnsi"/>
                <w:szCs w:val="22"/>
              </w:rPr>
            </w:pPr>
            <w:r w:rsidRPr="00BA1111">
              <w:rPr>
                <w:rFonts w:asciiTheme="minorHAnsi" w:hAnsiTheme="minorHAnsi"/>
                <w:szCs w:val="22"/>
              </w:rPr>
              <w:t>The Azure Data Lake storage account directory name. Required for AzureDataLakeFileService.</w:t>
            </w:r>
          </w:p>
        </w:tc>
      </w:tr>
    </w:tbl>
    <w:p w14:paraId="665D9386" w14:textId="17615718" w:rsidR="00BA1111" w:rsidRDefault="00BA1111" w:rsidP="00BA1111">
      <w:pPr>
        <w:pStyle w:val="NormalWeb"/>
        <w:shd w:val="clear" w:color="auto" w:fill="FFFFFF"/>
        <w:spacing w:before="2" w:after="2"/>
        <w:rPr>
          <w:rFonts w:asciiTheme="minorHAnsi" w:hAnsiTheme="minorHAnsi" w:cs="Segoe UI"/>
          <w:sz w:val="22"/>
          <w:szCs w:val="22"/>
        </w:rPr>
      </w:pPr>
      <w:r w:rsidRPr="00BA1111">
        <w:rPr>
          <w:rFonts w:asciiTheme="minorHAnsi" w:hAnsiTheme="minorHAnsi" w:cs="Segoe UI"/>
          <w:sz w:val="22"/>
          <w:szCs w:val="22"/>
        </w:rPr>
        <w:t>* Settings that have their key in </w:t>
      </w:r>
      <w:r w:rsidRPr="00BA1111">
        <w:rPr>
          <w:rStyle w:val="Strong"/>
          <w:rFonts w:asciiTheme="minorHAnsi" w:hAnsiTheme="minorHAnsi" w:cs="Segoe UI"/>
          <w:sz w:val="22"/>
          <w:szCs w:val="22"/>
        </w:rPr>
        <w:t>bold</w:t>
      </w:r>
      <w:r w:rsidRPr="00BA1111">
        <w:rPr>
          <w:rFonts w:asciiTheme="minorHAnsi" w:hAnsiTheme="minorHAnsi" w:cs="Segoe UI"/>
          <w:sz w:val="22"/>
          <w:szCs w:val="22"/>
        </w:rPr>
        <w:t> are required. </w:t>
      </w:r>
    </w:p>
    <w:p w14:paraId="0C570492" w14:textId="77777777" w:rsidR="00BA1111" w:rsidRPr="00BA1111" w:rsidRDefault="00BA1111" w:rsidP="00BA1111">
      <w:pPr>
        <w:pStyle w:val="NormalWeb"/>
        <w:shd w:val="clear" w:color="auto" w:fill="FFFFFF"/>
        <w:spacing w:before="2" w:after="2"/>
        <w:rPr>
          <w:rFonts w:asciiTheme="minorHAnsi" w:hAnsiTheme="minorHAnsi" w:cs="Segoe UI"/>
          <w:sz w:val="22"/>
          <w:szCs w:val="22"/>
        </w:rPr>
      </w:pPr>
    </w:p>
    <w:p w14:paraId="1C2C6605" w14:textId="20071371" w:rsidR="00BA1111" w:rsidRPr="00BA1111" w:rsidRDefault="00BA1111" w:rsidP="00BA1111">
      <w:pPr>
        <w:pStyle w:val="Heading1"/>
        <w:spacing w:before="0" w:after="0"/>
      </w:pPr>
      <w:bookmarkStart w:id="26" w:name="_Toc27738361"/>
      <w:r>
        <w:t>developer set up</w:t>
      </w:r>
      <w:bookmarkEnd w:id="26"/>
    </w:p>
    <w:p w14:paraId="376347E5" w14:textId="77777777" w:rsidR="00BA1111" w:rsidRPr="00BA1111" w:rsidRDefault="00BA1111" w:rsidP="002D0CB2">
      <w:pPr>
        <w:pStyle w:val="Heading2"/>
        <w:numPr>
          <w:ilvl w:val="0"/>
          <w:numId w:val="30"/>
        </w:numPr>
      </w:pPr>
      <w:bookmarkStart w:id="27" w:name="_Toc27738362"/>
      <w:r w:rsidRPr="00BA1111">
        <w:t>DQM Application Requirements</w:t>
      </w:r>
      <w:bookmarkEnd w:id="27"/>
    </w:p>
    <w:p w14:paraId="76C9E5FE" w14:textId="77777777" w:rsidR="00BA1111" w:rsidRPr="00BA1111" w:rsidRDefault="00BA1111" w:rsidP="002D0CB2">
      <w:pPr>
        <w:numPr>
          <w:ilvl w:val="0"/>
          <w:numId w:val="27"/>
        </w:numPr>
        <w:spacing w:before="0" w:after="0"/>
      </w:pPr>
      <w:r w:rsidRPr="00BA1111">
        <w:t>Windows 10</w:t>
      </w:r>
    </w:p>
    <w:p w14:paraId="3A893E41" w14:textId="77777777" w:rsidR="00BA1111" w:rsidRPr="00BA1111" w:rsidRDefault="00BA1111" w:rsidP="002D0CB2">
      <w:pPr>
        <w:numPr>
          <w:ilvl w:val="0"/>
          <w:numId w:val="27"/>
        </w:numPr>
        <w:spacing w:before="0" w:after="0"/>
      </w:pPr>
      <w:r w:rsidRPr="00BA1111">
        <w:t>Microsoft Visual Studio 2017+, all editions supported</w:t>
      </w:r>
    </w:p>
    <w:p w14:paraId="3E261C8E" w14:textId="77777777" w:rsidR="00BA1111" w:rsidRPr="00BA1111" w:rsidRDefault="00BA1111" w:rsidP="002D0CB2">
      <w:pPr>
        <w:numPr>
          <w:ilvl w:val="0"/>
          <w:numId w:val="27"/>
        </w:numPr>
        <w:spacing w:before="0" w:after="0"/>
      </w:pPr>
      <w:r w:rsidRPr="00BA1111">
        <w:t>Microsoft SQL Server 2014 or greater</w:t>
      </w:r>
    </w:p>
    <w:p w14:paraId="57223E5D" w14:textId="77777777" w:rsidR="00BA1111" w:rsidRPr="00BA1111" w:rsidRDefault="00BA1111" w:rsidP="002D0CB2">
      <w:pPr>
        <w:numPr>
          <w:ilvl w:val="0"/>
          <w:numId w:val="27"/>
        </w:numPr>
        <w:spacing w:before="0" w:after="0"/>
      </w:pPr>
      <w:r w:rsidRPr="00BA1111">
        <w:t>WebPack Test Runner for Visual Studio by Mads Kristensen, not required but makes running WebPack builds much easier.</w:t>
      </w:r>
    </w:p>
    <w:p w14:paraId="57BF5A43" w14:textId="77777777" w:rsidR="00BA1111" w:rsidRPr="00BA1111" w:rsidRDefault="00BA1111" w:rsidP="002D0CB2">
      <w:pPr>
        <w:numPr>
          <w:ilvl w:val="0"/>
          <w:numId w:val="27"/>
        </w:numPr>
        <w:spacing w:before="0" w:after="0"/>
      </w:pPr>
      <w:r w:rsidRPr="00BA1111">
        <w:t>NodeJS</w:t>
      </w:r>
    </w:p>
    <w:p w14:paraId="62F6AC6E" w14:textId="77777777" w:rsidR="00BA1111" w:rsidRPr="00BA1111" w:rsidRDefault="00BA1111" w:rsidP="002D0CB2">
      <w:pPr>
        <w:numPr>
          <w:ilvl w:val="0"/>
          <w:numId w:val="27"/>
        </w:numPr>
        <w:spacing w:before="0" w:after="0"/>
      </w:pPr>
      <w:r w:rsidRPr="00BA1111">
        <w:t>Typescript SDK</w:t>
      </w:r>
    </w:p>
    <w:p w14:paraId="2C41EDF9" w14:textId="77777777" w:rsidR="00BA1111" w:rsidRPr="00BA1111" w:rsidRDefault="00BA1111" w:rsidP="002D0CB2">
      <w:pPr>
        <w:numPr>
          <w:ilvl w:val="0"/>
          <w:numId w:val="27"/>
        </w:numPr>
        <w:spacing w:before="0" w:after="0"/>
      </w:pPr>
      <w:r w:rsidRPr="00BA1111">
        <w:t>.NET Core 2.2 SDK</w:t>
      </w:r>
    </w:p>
    <w:p w14:paraId="78534684" w14:textId="7C164E3E" w:rsidR="00BA1111" w:rsidRPr="00BA1111" w:rsidRDefault="00497E38" w:rsidP="00497E38">
      <w:pPr>
        <w:pStyle w:val="Heading2"/>
      </w:pPr>
      <w:bookmarkStart w:id="28" w:name="_Toc27738363"/>
      <w:r>
        <w:t>DQM application instructions</w:t>
      </w:r>
      <w:bookmarkEnd w:id="28"/>
    </w:p>
    <w:p w14:paraId="2DC526B9" w14:textId="77777777" w:rsidR="00BA1111" w:rsidRPr="00BA1111" w:rsidRDefault="00BA1111" w:rsidP="002D0CB2">
      <w:pPr>
        <w:numPr>
          <w:ilvl w:val="0"/>
          <w:numId w:val="28"/>
        </w:numPr>
        <w:spacing w:before="0" w:after="0"/>
      </w:pPr>
      <w:r w:rsidRPr="00BA1111">
        <w:t>Install Visual Studio, and apply any updates.</w:t>
      </w:r>
    </w:p>
    <w:p w14:paraId="7F6B48EA" w14:textId="77777777" w:rsidR="00BA1111" w:rsidRPr="00BA1111" w:rsidRDefault="00BA1111" w:rsidP="002D0CB2">
      <w:pPr>
        <w:numPr>
          <w:ilvl w:val="1"/>
          <w:numId w:val="28"/>
        </w:numPr>
        <w:spacing w:before="0" w:after="0"/>
      </w:pPr>
      <w:r w:rsidRPr="00BA1111">
        <w:t>Confirm the ASP.NET and web development option has been selected</w:t>
      </w:r>
    </w:p>
    <w:p w14:paraId="51D944AC" w14:textId="77777777" w:rsidR="00BA1111" w:rsidRPr="00BA1111" w:rsidRDefault="00BA1111" w:rsidP="002D0CB2">
      <w:pPr>
        <w:numPr>
          <w:ilvl w:val="1"/>
          <w:numId w:val="28"/>
        </w:numPr>
        <w:spacing w:before="0" w:after="0"/>
      </w:pPr>
      <w:r w:rsidRPr="00BA1111">
        <w:t>Confirm that .NET Core 2.2 is selected if available.</w:t>
      </w:r>
    </w:p>
    <w:p w14:paraId="172C6A81" w14:textId="77777777" w:rsidR="00BA1111" w:rsidRPr="00BA1111" w:rsidRDefault="00BA1111" w:rsidP="002D0CB2">
      <w:pPr>
        <w:numPr>
          <w:ilvl w:val="0"/>
          <w:numId w:val="28"/>
        </w:numPr>
        <w:spacing w:before="0" w:after="0"/>
      </w:pPr>
      <w:r w:rsidRPr="00BA1111">
        <w:t>Install .NET Core SDK if not installed via Visual Studio.</w:t>
      </w:r>
    </w:p>
    <w:p w14:paraId="1DFE9F8C" w14:textId="77777777" w:rsidR="00BA1111" w:rsidRPr="00BA1111" w:rsidRDefault="00BA1111" w:rsidP="002D0CB2">
      <w:pPr>
        <w:numPr>
          <w:ilvl w:val="0"/>
          <w:numId w:val="28"/>
        </w:numPr>
        <w:spacing w:before="0" w:after="0"/>
      </w:pPr>
      <w:r w:rsidRPr="00BA1111">
        <w:t>Install SQL Server, and apply any updates. Make sure the current Windows User is authorized for the database, and Integrated Security is enabled.</w:t>
      </w:r>
    </w:p>
    <w:p w14:paraId="4C3B78AD" w14:textId="77777777" w:rsidR="00BA1111" w:rsidRPr="00BA1111" w:rsidRDefault="00BA1111" w:rsidP="002D0CB2">
      <w:pPr>
        <w:numPr>
          <w:ilvl w:val="0"/>
          <w:numId w:val="28"/>
        </w:numPr>
        <w:spacing w:before="0" w:after="0"/>
      </w:pPr>
      <w:r w:rsidRPr="00BA1111">
        <w:t>Install Typescript SDK found at </w:t>
      </w:r>
      <w:hyperlink r:id="rId23" w:anchor="download-links" w:history="1">
        <w:r w:rsidRPr="00BA1111">
          <w:rPr>
            <w:rStyle w:val="Hyperlink"/>
          </w:rPr>
          <w:t>https://www.typescriptlang.org/#download-links</w:t>
        </w:r>
      </w:hyperlink>
    </w:p>
    <w:p w14:paraId="2091753E" w14:textId="77777777" w:rsidR="00BA1111" w:rsidRPr="00BA1111" w:rsidRDefault="00BA1111" w:rsidP="002D0CB2">
      <w:pPr>
        <w:numPr>
          <w:ilvl w:val="0"/>
          <w:numId w:val="28"/>
        </w:numPr>
        <w:spacing w:before="0" w:after="0"/>
      </w:pPr>
      <w:r w:rsidRPr="00BA1111">
        <w:t>Install NodeJS found at </w:t>
      </w:r>
      <w:hyperlink r:id="rId24" w:history="1">
        <w:r w:rsidRPr="00BA1111">
          <w:rPr>
            <w:rStyle w:val="Hyperlink"/>
          </w:rPr>
          <w:t>https://nodejs.org/en/download/</w:t>
        </w:r>
      </w:hyperlink>
    </w:p>
    <w:p w14:paraId="074B90B0" w14:textId="77777777" w:rsidR="00BA1111" w:rsidRPr="00BA1111" w:rsidRDefault="00BA1111" w:rsidP="002D0CB2">
      <w:pPr>
        <w:numPr>
          <w:ilvl w:val="0"/>
          <w:numId w:val="28"/>
        </w:numPr>
        <w:spacing w:before="0" w:after="0"/>
      </w:pPr>
      <w:r w:rsidRPr="00BA1111">
        <w:t>Install the WebPack Test Runner from the Visual Studio Extensions gallery.</w:t>
      </w:r>
    </w:p>
    <w:p w14:paraId="78FA5626" w14:textId="77777777" w:rsidR="00BA1111" w:rsidRPr="00BA1111" w:rsidRDefault="00BA1111" w:rsidP="002D0CB2">
      <w:pPr>
        <w:numPr>
          <w:ilvl w:val="0"/>
          <w:numId w:val="28"/>
        </w:numPr>
        <w:spacing w:before="0" w:after="0"/>
      </w:pPr>
      <w:r w:rsidRPr="00BA1111">
        <w:t>If support for Qlik applications is required, install the Qlik certificate into the Local Computer store</w:t>
      </w:r>
    </w:p>
    <w:p w14:paraId="08858C8E" w14:textId="77777777" w:rsidR="00590609" w:rsidRDefault="00BA1111" w:rsidP="002D0CB2">
      <w:pPr>
        <w:numPr>
          <w:ilvl w:val="1"/>
          <w:numId w:val="28"/>
        </w:numPr>
        <w:spacing w:before="0" w:after="0"/>
      </w:pPr>
      <w:r w:rsidRPr="00BA1111">
        <w:t>Certificate and instructions are found in ~/QlikCert folder of the the source</w:t>
      </w:r>
    </w:p>
    <w:p w14:paraId="51803E50" w14:textId="77777777" w:rsidR="00590609" w:rsidRDefault="00BA1111" w:rsidP="002D0CB2">
      <w:pPr>
        <w:numPr>
          <w:ilvl w:val="0"/>
          <w:numId w:val="28"/>
        </w:numPr>
        <w:spacing w:before="0" w:after="0"/>
      </w:pPr>
      <w:r w:rsidRPr="00BA1111">
        <w:t>After installing the software dependencies and obtaining the source code for the application, the ASPE.DQM.sln can be opened using Visual Studio. Perform a </w:t>
      </w:r>
      <w:r w:rsidRPr="00BA1111">
        <w:rPr>
          <w:u w:val="single"/>
        </w:rPr>
        <w:t>build only</w:t>
      </w:r>
      <w:r w:rsidRPr="00BA1111">
        <w:t> of the solution and confirm all projects compiled successfully. Open the Task Runner Explorer panel from the "View =&gt; Other Windows" menu, under the webpack.config.js item expand "Run" and double click the "Run-Development" option. This will initiate the WebPack build which will compile the typescript, placing the output into the wwwroot/scripts folder of the web application.</w:t>
      </w:r>
    </w:p>
    <w:p w14:paraId="4917561A" w14:textId="77777777" w:rsidR="00590609" w:rsidRDefault="00BA1111" w:rsidP="002D0CB2">
      <w:pPr>
        <w:numPr>
          <w:ilvl w:val="0"/>
          <w:numId w:val="28"/>
        </w:numPr>
        <w:spacing w:before="0" w:after="0"/>
      </w:pPr>
      <w:r w:rsidRPr="00BA1111">
        <w:t>If an existing copy of the DQM database is available, restore the database to SQL Server with the name "ASPE_DQM".</w:t>
      </w:r>
    </w:p>
    <w:p w14:paraId="733407B4" w14:textId="77777777" w:rsidR="00590609" w:rsidRDefault="00BA1111" w:rsidP="002D0CB2">
      <w:pPr>
        <w:numPr>
          <w:ilvl w:val="0"/>
          <w:numId w:val="28"/>
        </w:numPr>
        <w:spacing w:before="0" w:after="0"/>
      </w:pPr>
      <w:r w:rsidRPr="00BA1111">
        <w:t>If starting without a copy of the DQM database, it can be created by running the migrations via the Package Manager Console in Visual Studio.</w:t>
      </w:r>
    </w:p>
    <w:p w14:paraId="715968A6" w14:textId="3F5D23D2" w:rsidR="00BA1111" w:rsidRPr="00BA1111" w:rsidRDefault="00BA1111" w:rsidP="002D0CB2">
      <w:pPr>
        <w:numPr>
          <w:ilvl w:val="0"/>
          <w:numId w:val="28"/>
        </w:numPr>
        <w:spacing w:before="0" w:after="0"/>
      </w:pPr>
      <w:r w:rsidRPr="00BA1111">
        <w:t>At this point the DQM web application can be launched using IIS Express via Visual Studio.</w:t>
      </w:r>
    </w:p>
    <w:p w14:paraId="0E109FD2" w14:textId="77777777" w:rsidR="00BA1111" w:rsidRPr="00BA1111" w:rsidRDefault="00BA1111" w:rsidP="00BA1111">
      <w:pPr>
        <w:spacing w:before="0" w:after="0"/>
      </w:pPr>
    </w:p>
    <w:p w14:paraId="2ECFE3FA" w14:textId="77777777" w:rsidR="00BA1111" w:rsidRPr="00BA1111" w:rsidRDefault="00BA1111" w:rsidP="00BA1111">
      <w:pPr>
        <w:pStyle w:val="Heading2"/>
      </w:pPr>
      <w:bookmarkStart w:id="29" w:name="_Toc27738364"/>
      <w:r w:rsidRPr="00BA1111">
        <w:t>PopMedNet Application Requirements</w:t>
      </w:r>
      <w:bookmarkEnd w:id="29"/>
    </w:p>
    <w:p w14:paraId="7869B97F" w14:textId="77777777" w:rsidR="00BA1111" w:rsidRPr="00BA1111" w:rsidRDefault="00BA1111" w:rsidP="00497E38">
      <w:pPr>
        <w:spacing w:before="0" w:after="0"/>
        <w:ind w:left="720"/>
      </w:pPr>
      <w:r w:rsidRPr="00BA1111">
        <w:t>For the DQM project, the final CNDS version was used. Any version greater than 6.2 of PopMedNet is compatible.</w:t>
      </w:r>
    </w:p>
    <w:p w14:paraId="0AFE2883" w14:textId="77777777" w:rsidR="00BA1111" w:rsidRPr="00BA1111" w:rsidRDefault="00BA1111" w:rsidP="00497E38">
      <w:pPr>
        <w:numPr>
          <w:ilvl w:val="0"/>
          <w:numId w:val="29"/>
        </w:numPr>
        <w:tabs>
          <w:tab w:val="clear" w:pos="720"/>
          <w:tab w:val="num" w:pos="1440"/>
        </w:tabs>
        <w:spacing w:before="0" w:after="0"/>
        <w:ind w:left="1440"/>
      </w:pPr>
      <w:r w:rsidRPr="00BA1111">
        <w:t>Windows 10</w:t>
      </w:r>
    </w:p>
    <w:p w14:paraId="5364E84E" w14:textId="77777777" w:rsidR="00BA1111" w:rsidRPr="00BA1111" w:rsidRDefault="00BA1111" w:rsidP="00497E38">
      <w:pPr>
        <w:numPr>
          <w:ilvl w:val="0"/>
          <w:numId w:val="29"/>
        </w:numPr>
        <w:tabs>
          <w:tab w:val="clear" w:pos="720"/>
          <w:tab w:val="num" w:pos="1440"/>
        </w:tabs>
        <w:spacing w:before="0" w:after="0"/>
        <w:ind w:left="1440"/>
      </w:pPr>
      <w:r w:rsidRPr="00BA1111">
        <w:t>Microsoft Visual Studio 2017+, all editions supported</w:t>
      </w:r>
    </w:p>
    <w:p w14:paraId="6130D372" w14:textId="77777777" w:rsidR="00BA1111" w:rsidRPr="00BA1111" w:rsidRDefault="00BA1111" w:rsidP="00497E38">
      <w:pPr>
        <w:numPr>
          <w:ilvl w:val="0"/>
          <w:numId w:val="29"/>
        </w:numPr>
        <w:tabs>
          <w:tab w:val="clear" w:pos="720"/>
          <w:tab w:val="num" w:pos="1440"/>
        </w:tabs>
        <w:spacing w:before="0" w:after="0"/>
        <w:ind w:left="1440"/>
      </w:pPr>
      <w:r w:rsidRPr="00BA1111">
        <w:t>Microsoft SQL Server 2014 or greater</w:t>
      </w:r>
    </w:p>
    <w:p w14:paraId="292CB7D3" w14:textId="77777777" w:rsidR="00BA1111" w:rsidRPr="00BA1111" w:rsidRDefault="00BA1111" w:rsidP="00497E38">
      <w:pPr>
        <w:numPr>
          <w:ilvl w:val="0"/>
          <w:numId w:val="29"/>
        </w:numPr>
        <w:tabs>
          <w:tab w:val="clear" w:pos="720"/>
          <w:tab w:val="num" w:pos="1440"/>
        </w:tabs>
        <w:spacing w:before="0" w:after="0"/>
        <w:ind w:left="1440"/>
      </w:pPr>
      <w:r w:rsidRPr="00BA1111">
        <w:t>Typescript SDK version 3.2</w:t>
      </w:r>
    </w:p>
    <w:p w14:paraId="3394D359" w14:textId="77777777" w:rsidR="00BA1111" w:rsidRPr="00BA1111" w:rsidRDefault="00BA1111" w:rsidP="00497E38">
      <w:pPr>
        <w:numPr>
          <w:ilvl w:val="0"/>
          <w:numId w:val="29"/>
        </w:numPr>
        <w:tabs>
          <w:tab w:val="clear" w:pos="720"/>
          <w:tab w:val="num" w:pos="1440"/>
        </w:tabs>
        <w:spacing w:before="0" w:after="0"/>
        <w:ind w:left="1440"/>
      </w:pPr>
      <w:r w:rsidRPr="00BA1111">
        <w:t>ASP.Net MVC 4 if the PopMedNet version is less than 6.12.0.0</w:t>
      </w:r>
    </w:p>
    <w:p w14:paraId="6F7CD1EC" w14:textId="77777777" w:rsidR="00BA1111" w:rsidRPr="00BA1111" w:rsidRDefault="00BA1111" w:rsidP="00497E38">
      <w:pPr>
        <w:numPr>
          <w:ilvl w:val="0"/>
          <w:numId w:val="29"/>
        </w:numPr>
        <w:tabs>
          <w:tab w:val="clear" w:pos="720"/>
          <w:tab w:val="num" w:pos="1440"/>
        </w:tabs>
        <w:spacing w:before="0" w:after="0"/>
        <w:ind w:left="1440"/>
      </w:pPr>
      <w:r w:rsidRPr="00BA1111">
        <w:t>RazorGenerator extension for Visual Studio (</w:t>
      </w:r>
      <w:hyperlink r:id="rId25" w:history="1">
        <w:r w:rsidRPr="00BA1111">
          <w:rPr>
            <w:rStyle w:val="Hyperlink"/>
          </w:rPr>
          <w:t>https://github.com/RazorGenerator/RazorGenerator</w:t>
        </w:r>
      </w:hyperlink>
      <w:r w:rsidRPr="00BA1111">
        <w:t>), only required if making changes to .cshtml files</w:t>
      </w:r>
    </w:p>
    <w:p w14:paraId="228E4DB6" w14:textId="77777777" w:rsidR="00BA1111" w:rsidRPr="00BA1111" w:rsidRDefault="00BA1111" w:rsidP="00497E38">
      <w:pPr>
        <w:numPr>
          <w:ilvl w:val="0"/>
          <w:numId w:val="29"/>
        </w:numPr>
        <w:tabs>
          <w:tab w:val="clear" w:pos="720"/>
          <w:tab w:val="num" w:pos="1440"/>
        </w:tabs>
        <w:spacing w:before="0" w:after="0"/>
        <w:ind w:left="1440"/>
      </w:pPr>
      <w:r w:rsidRPr="00BA1111">
        <w:t>Less compiler, only required if making changes to .less files</w:t>
      </w:r>
    </w:p>
    <w:p w14:paraId="48480613" w14:textId="77777777" w:rsidR="00BA1111" w:rsidRPr="00BA1111" w:rsidRDefault="00BA1111" w:rsidP="00497E38">
      <w:pPr>
        <w:numPr>
          <w:ilvl w:val="0"/>
          <w:numId w:val="29"/>
        </w:numPr>
        <w:tabs>
          <w:tab w:val="clear" w:pos="720"/>
          <w:tab w:val="num" w:pos="1440"/>
        </w:tabs>
        <w:spacing w:before="0" w:after="0"/>
        <w:ind w:left="1440"/>
      </w:pPr>
      <w:r w:rsidRPr="00BA1111">
        <w:t>.NET SDK 4.7.2</w:t>
      </w:r>
    </w:p>
    <w:p w14:paraId="0E1DE145" w14:textId="7EC4A9B7" w:rsidR="00BA1111" w:rsidRDefault="00BA1111" w:rsidP="00BA1111">
      <w:pPr>
        <w:spacing w:before="0" w:after="0"/>
        <w:ind w:left="360"/>
      </w:pPr>
    </w:p>
    <w:p w14:paraId="59AFC1CC" w14:textId="1070569B" w:rsidR="00497E38" w:rsidRPr="00BA1111" w:rsidRDefault="00497E38" w:rsidP="00497E38">
      <w:pPr>
        <w:pStyle w:val="Heading2"/>
      </w:pPr>
      <w:bookmarkStart w:id="30" w:name="_Toc27738365"/>
      <w:r>
        <w:t>popmednet application instructions</w:t>
      </w:r>
      <w:bookmarkEnd w:id="30"/>
    </w:p>
    <w:p w14:paraId="10355222" w14:textId="77777777" w:rsidR="007B4E08" w:rsidRDefault="007B4E08" w:rsidP="00497E38">
      <w:pPr>
        <w:pStyle w:val="ListNumbered4"/>
        <w:ind w:left="1170"/>
      </w:pPr>
      <w:r>
        <w:t>PopMedNet is used by DQM to manage User registration, and user permissions. No development is required for the usage and integration of PMN with DQM. The PMN instance can either be run via IIS Express using Visual Studio, or it can be compiled and deployed to an IIS instance.</w:t>
      </w:r>
    </w:p>
    <w:p w14:paraId="44F11FAA" w14:textId="77777777" w:rsidR="007B4E08" w:rsidRDefault="007B4E08" w:rsidP="00497E38">
      <w:pPr>
        <w:pStyle w:val="ListNumbered4"/>
        <w:ind w:left="1170"/>
      </w:pPr>
      <w:r>
        <w:t>After installing the software dependencies, and obtaining the source for the application, the PMN websites are ready to be built and optionally deployed.</w:t>
      </w:r>
    </w:p>
    <w:p w14:paraId="54C64936" w14:textId="04121660" w:rsidR="007B4E08" w:rsidRDefault="007B4E08" w:rsidP="00497E38">
      <w:pPr>
        <w:pStyle w:val="ListNumbered4"/>
        <w:ind w:left="1170"/>
      </w:pPr>
      <w:r>
        <w:t>Restore a compatible version of the PMN and CNDS databases to SQL Server, update the connection strings in the ConnectionStrings.config files found in the Lpp.Dns.Api, Lpp.Dns.Portal, and Lpp.CNDS.Api project folders. The ConnectionStrings.config can be created by making a copy of the ConnectionStrings-template.config file, and should not be added to source control.</w:t>
      </w:r>
    </w:p>
    <w:p w14:paraId="76FA3FF9" w14:textId="77777777" w:rsidR="007B4E08" w:rsidRDefault="007B4E08" w:rsidP="00497E38">
      <w:pPr>
        <w:pStyle w:val="ListNumbered4"/>
        <w:ind w:left="1170"/>
      </w:pPr>
      <w:r>
        <w:t>Open the Lpp.Dns.Api solution with Visual Studio and build the entire solution. Using the Package Manager Console in Visual Studio confirm the PMN database is up to date by executing any pending migrations.</w:t>
      </w:r>
    </w:p>
    <w:p w14:paraId="1A2FC632" w14:textId="77777777" w:rsidR="007B4E08" w:rsidRDefault="007B4E08" w:rsidP="00497E38">
      <w:pPr>
        <w:pStyle w:val="ListNumbered4"/>
        <w:ind w:left="1170"/>
      </w:pPr>
      <w:r>
        <w:t>Open the DistributedNetworkSolution solution with Visual Studio and build the entire solution.</w:t>
      </w:r>
    </w:p>
    <w:p w14:paraId="5902A9E4" w14:textId="77777777" w:rsidR="007B4E08" w:rsidRDefault="007B4E08" w:rsidP="00497E38">
      <w:pPr>
        <w:pStyle w:val="ListNumbered4"/>
        <w:ind w:left="1170"/>
      </w:pPr>
      <w:r>
        <w:t>Open the Lpp.CNDS solution with Visual Studio and build the entire solution. Using the Package Manager Console in Visual Studio confirm the CNDS database is up to date by executing any pending migrations.</w:t>
      </w:r>
    </w:p>
    <w:p w14:paraId="60969E89" w14:textId="6199A619" w:rsidR="007B4E08" w:rsidRDefault="007B4E08" w:rsidP="00497E38">
      <w:pPr>
        <w:pStyle w:val="ListNumbered4"/>
        <w:ind w:left="1170"/>
      </w:pPr>
      <w:r>
        <w:t>The CNDS website is only required if CNDS integration is part of the PMN instance being used. DQM does not have a dependency on CNDS, only PMN.</w:t>
      </w:r>
    </w:p>
    <w:p w14:paraId="5813D8BC" w14:textId="77777777" w:rsidR="007B4E08" w:rsidRDefault="007B4E08" w:rsidP="00497E38">
      <w:pPr>
        <w:pStyle w:val="ListNumbered4"/>
        <w:ind w:left="1170"/>
      </w:pPr>
      <w:r>
        <w:t>After confirming the solutions compile without errors, the websites can be run using IIS via Visual Studio or by publishing to a local folder and configuring websites in an IIS instance.</w:t>
      </w:r>
    </w:p>
    <w:p w14:paraId="3B365032" w14:textId="6085E01A" w:rsidR="007B4E08" w:rsidRDefault="007B4E08" w:rsidP="00497E38">
      <w:pPr>
        <w:pStyle w:val="ListNumbered4"/>
        <w:ind w:left="1170"/>
      </w:pPr>
      <w:r>
        <w:t xml:space="preserve">Depending upon how it is desired to run PMN; confirm that the correct url's are configured in the DQM appsettings.Development.json file. The PMNApiUrl value should be the root url of the PMN API website (i.e. http://localhost:24592), and the PMNPortal value should be the url to the ssologin action for the PMN Portal website (i.e. </w:t>
      </w:r>
      <w:hyperlink r:id="rId26" w:history="1">
        <w:r w:rsidRPr="006F6598">
          <w:rPr>
            <w:rStyle w:val="Hyperlink"/>
          </w:rPr>
          <w:t>http://localhost:60344/ssologin</w:t>
        </w:r>
      </w:hyperlink>
      <w:r>
        <w:t>).</w:t>
      </w:r>
    </w:p>
    <w:p w14:paraId="1EB3F6FD" w14:textId="47B877C2" w:rsidR="0002787C" w:rsidRDefault="007B4E08" w:rsidP="00497E38">
      <w:pPr>
        <w:pStyle w:val="ListNumbered4"/>
        <w:ind w:left="1170"/>
      </w:pPr>
      <w:r>
        <w:t>Confirm that the PMNoAuthKey and PMNoAuthHash values in the DQM configuration settings match the values specified in the Lpp.Dns.Portal/web.config for the settings SsoKey and SsoHash. The PMN SSO site does not need to be used, however DQM uses the SSO infrastructure in the PMN Portal site to enable cross-application authentication.</w:t>
      </w:r>
    </w:p>
    <w:p w14:paraId="0AD72FDC" w14:textId="7C53D15A" w:rsidR="00EC13F2" w:rsidRDefault="00EC13F2" w:rsidP="00EC13F2">
      <w:pPr>
        <w:pStyle w:val="ListNumbered4"/>
        <w:numPr>
          <w:ilvl w:val="0"/>
          <w:numId w:val="0"/>
        </w:numPr>
        <w:ind w:left="1368" w:hanging="360"/>
      </w:pPr>
    </w:p>
    <w:p w14:paraId="21AF016F" w14:textId="51D6D411" w:rsidR="00AE1411" w:rsidRDefault="00AE1411">
      <w:pPr>
        <w:widowControl/>
        <w:spacing w:before="0" w:after="200" w:line="276" w:lineRule="auto"/>
      </w:pPr>
      <w:r>
        <w:br w:type="page"/>
      </w:r>
    </w:p>
    <w:p w14:paraId="3DDBCDE6" w14:textId="77777777" w:rsidR="002479B2" w:rsidRDefault="002479B2" w:rsidP="002479B2">
      <w:pPr>
        <w:pStyle w:val="Heading1"/>
      </w:pPr>
      <w:bookmarkStart w:id="31" w:name="_Toc27738366"/>
      <w:r>
        <w:t>Appendix</w:t>
      </w:r>
      <w:bookmarkEnd w:id="31"/>
    </w:p>
    <w:p w14:paraId="3476B63D" w14:textId="522C8E34" w:rsidR="002479B2" w:rsidRDefault="002479B2" w:rsidP="002479B2">
      <w:pPr>
        <w:pStyle w:val="Heading2"/>
        <w:numPr>
          <w:ilvl w:val="0"/>
          <w:numId w:val="49"/>
        </w:numPr>
      </w:pPr>
      <w:bookmarkStart w:id="32" w:name="_Toc27738367"/>
      <w:r>
        <w:t>DQ</w:t>
      </w:r>
      <w:r w:rsidR="00647442">
        <w:t xml:space="preserve"> </w:t>
      </w:r>
      <w:r>
        <w:t>Metrics &amp; DQ</w:t>
      </w:r>
      <w:r w:rsidR="00647442">
        <w:t xml:space="preserve"> </w:t>
      </w:r>
      <w:r>
        <w:t>Measures Load Script Details</w:t>
      </w:r>
      <w:bookmarkEnd w:id="32"/>
    </w:p>
    <w:p w14:paraId="39927AB9" w14:textId="7D96BDBC" w:rsidR="00AE1411" w:rsidRDefault="00AE1411" w:rsidP="00AE1411">
      <w:r w:rsidRPr="00AE1411">
        <w:rPr>
          <w:rFonts w:ascii="Segoe UI" w:hAnsi="Segoe UI" w:cs="Segoe UI"/>
          <w:noProof/>
          <w:kern w:val="22"/>
          <w:szCs w:val="22"/>
          <w14:ligatures w14:val="standard"/>
        </w:rPr>
        <mc:AlternateContent>
          <mc:Choice Requires="wps">
            <w:drawing>
              <wp:anchor distT="0" distB="0" distL="114300" distR="114300" simplePos="0" relativeHeight="251663360" behindDoc="0" locked="1" layoutInCell="1" allowOverlap="1" wp14:anchorId="1888D5A6" wp14:editId="49169E42">
                <wp:simplePos x="0" y="0"/>
                <wp:positionH relativeFrom="margin">
                  <wp:posOffset>868680</wp:posOffset>
                </wp:positionH>
                <wp:positionV relativeFrom="page">
                  <wp:posOffset>6890385</wp:posOffset>
                </wp:positionV>
                <wp:extent cx="5615940" cy="1417955"/>
                <wp:effectExtent l="0" t="0" r="3810" b="1079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615940" cy="1417955"/>
                        </a:xfrm>
                        <a:prstGeom prst="rect">
                          <a:avLst/>
                        </a:prstGeom>
                        <a:noFill/>
                        <a:ln w="6350">
                          <a:noFill/>
                        </a:ln>
                        <a:effectLst/>
                      </wps:spPr>
                      <wps:txbx>
                        <w:txbxContent>
                          <w:p w14:paraId="72D0F7DF" w14:textId="5BA5A31E" w:rsidR="00DE56F4" w:rsidRPr="00AE1411" w:rsidRDefault="00DE56F4" w:rsidP="00AE1411">
                            <w:pPr>
                              <w:pStyle w:val="Title"/>
                              <w:jc w:val="right"/>
                              <w:rPr>
                                <w:color w:val="F79646" w:themeColor="accent6"/>
                              </w:rPr>
                            </w:pPr>
                            <w:r w:rsidRPr="00AE1411">
                              <w:rPr>
                                <w:color w:val="F79646" w:themeColor="accent6"/>
                              </w:rPr>
                              <w:t>Harvard Pilgrim Health Care</w:t>
                            </w:r>
                          </w:p>
                          <w:p w14:paraId="55C21893" w14:textId="77777777" w:rsidR="00DE56F4" w:rsidRPr="00201F63" w:rsidRDefault="00DE56F4" w:rsidP="00AE1411">
                            <w:pPr>
                              <w:jc w:val="right"/>
                              <w:rPr>
                                <w:sz w:val="40"/>
                                <w:szCs w:val="40"/>
                              </w:rPr>
                            </w:pPr>
                            <w:r>
                              <w:rPr>
                                <w:sz w:val="40"/>
                                <w:szCs w:val="40"/>
                              </w:rPr>
                              <w:t>DQMetrics &amp; DQMeasures Load Script Details</w:t>
                            </w:r>
                          </w:p>
                          <w:p w14:paraId="1235B545" w14:textId="77777777" w:rsidR="00DE56F4" w:rsidRPr="00201F63" w:rsidRDefault="00DE56F4" w:rsidP="00AE1411"/>
                          <w:p w14:paraId="3177C0D4" w14:textId="77777777" w:rsidR="00DE56F4" w:rsidRPr="00201F63" w:rsidRDefault="00DE56F4" w:rsidP="00AE1411"/>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88D5A6" id="_x0000_t202" coordsize="21600,21600" o:spt="202" path="m,l,21600r21600,l21600,xe">
                <v:stroke joinstyle="miter"/>
                <v:path gradientshapeok="t" o:connecttype="rect"/>
              </v:shapetype>
              <v:shape id="Text Box 37" o:spid="_x0000_s1026" type="#_x0000_t202" alt="Title and subtitle" style="position:absolute;margin-left:68.4pt;margin-top:542.55pt;width:442.2pt;height:111.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vEPQIAAG0EAAAOAAAAZHJzL2Uyb0RvYy54bWysVE1v2zAMvQ/YfxB0Xxy3TboGcYqsRYYB&#10;QVsgGXqWZSk2IImapMTOfv0o2U6HbqdhF5kiqcePR3p532lFTsL5BkxB88mUEmE4VI05FPT7fvPp&#10;MyU+MFMxBUYU9Cw8vV99/LBs7UJcQQ2qEo4giPGL1ha0DsEusszzWmjmJ2CFQaMEp1nAqztklWMt&#10;omuVXU2n86wFV1kHXHiP2sfeSFcJX0rBw7OUXgSiCoq5hXS6dJbxzFZLtjg4ZuuGD2mwf8hCs8Zg&#10;0AvUIwuMHF3zB5RuuAMPMkw46AykbLhINWA1+fRdNbuaWZFqweZ4e2mT/3+w/On04khTFfT6lhLD&#10;NHK0F10gX6AjUVUJz7Ff+yYoQZBH4o9liJfYutb6BSLsLGKEDp/gCIx6j8rYkU46Hb9YK0E7knC+&#10;ND4G4qiczfPZ3Q2aONrym/z2bjaLONnbc+t8+CpAkygU1CGzqeHstPWhdx1dYjQDm0apxK4ypC3o&#10;/Ho2TQ8uFgRXJvqKNCcDTCypTz1KoSu7oc4SqjOW6aCfIW/5psFUtsyHF+ZwaDB9XITwjIdUgCFh&#10;kCipwf38mz76I5dopaTFISyo/3FkTlCivhlkOU7sKLhRKEfBHPUD4FznuGKWJxEfuKBGUTrQr7gf&#10;6xgFTcxwjFXQchQfQr8KuF9crNfJCefSsrA1O8sjdGxQbOy+e2XODt0PSNwTjOPJFu9I6H17GtbH&#10;ALJJDMWG9l1EZuMFZzpxPOxfXJrf78nr7S+x+gUAAP//AwBQSwMEFAAGAAgAAAAhAJ3wJH/iAAAA&#10;DgEAAA8AAABkcnMvZG93bnJldi54bWxMj81OwzAQhO9IvIO1SNyonZRGURqnQlQIIXGgBXp2kiWJ&#10;GttR7PyUp2dzKrcdzWj2m3Q365aN2LvGGgnBSgBDU9iyMZWEr8+XhxiY88qUqrUGJVzQwS67vUlV&#10;UtrJHHA8+opRiXGJklB73yWcu6JGrdzKdmjI+7G9Vp5kX/GyVxOV65aHQkRcq8bQh1p1+FxjcT4O&#10;WsLHb/4dvZ+Gy7R/248HPL8Om2At5f3d/LQF5nH21zAs+IQOGTHldjClYy3pdUTong4RbwJgS0SE&#10;QQgsX0wRPwLPUv5/RvYHAAD//wMAUEsBAi0AFAAGAAgAAAAhALaDOJL+AAAA4QEAABMAAAAAAAAA&#10;AAAAAAAAAAAAAFtDb250ZW50X1R5cGVzXS54bWxQSwECLQAUAAYACAAAACEAOP0h/9YAAACUAQAA&#10;CwAAAAAAAAAAAAAAAAAvAQAAX3JlbHMvLnJlbHNQSwECLQAUAAYACAAAACEAcsbbxD0CAABtBAAA&#10;DgAAAAAAAAAAAAAAAAAuAgAAZHJzL2Uyb0RvYy54bWxQSwECLQAUAAYACAAAACEAnfAkf+IAAAAO&#10;AQAADwAAAAAAAAAAAAAAAACXBAAAZHJzL2Rvd25yZXYueG1sUEsFBgAAAAAEAAQA8wAAAKYFAAAA&#10;AA==&#10;" filled="f" stroked="f" strokeweight=".5pt">
                <v:textbox inset="0,0,0,0">
                  <w:txbxContent>
                    <w:p w14:paraId="72D0F7DF" w14:textId="5BA5A31E" w:rsidR="00DE56F4" w:rsidRPr="00AE1411" w:rsidRDefault="00DE56F4" w:rsidP="00AE1411">
                      <w:pPr>
                        <w:pStyle w:val="Title"/>
                        <w:jc w:val="right"/>
                        <w:rPr>
                          <w:color w:val="F79646" w:themeColor="accent6"/>
                        </w:rPr>
                      </w:pPr>
                      <w:r w:rsidRPr="00AE1411">
                        <w:rPr>
                          <w:color w:val="F79646" w:themeColor="accent6"/>
                        </w:rPr>
                        <w:t>Harvard Pilgrim Health Care</w:t>
                      </w:r>
                    </w:p>
                    <w:p w14:paraId="55C21893" w14:textId="77777777" w:rsidR="00DE56F4" w:rsidRPr="00201F63" w:rsidRDefault="00DE56F4" w:rsidP="00AE1411">
                      <w:pPr>
                        <w:jc w:val="right"/>
                        <w:rPr>
                          <w:sz w:val="40"/>
                          <w:szCs w:val="40"/>
                        </w:rPr>
                      </w:pPr>
                      <w:r>
                        <w:rPr>
                          <w:sz w:val="40"/>
                          <w:szCs w:val="40"/>
                        </w:rPr>
                        <w:t>DQMetrics &amp; DQMeasures Load Script Details</w:t>
                      </w:r>
                    </w:p>
                    <w:p w14:paraId="1235B545" w14:textId="77777777" w:rsidR="00DE56F4" w:rsidRPr="00201F63" w:rsidRDefault="00DE56F4" w:rsidP="00AE1411"/>
                    <w:p w14:paraId="3177C0D4" w14:textId="77777777" w:rsidR="00DE56F4" w:rsidRPr="00201F63" w:rsidRDefault="00DE56F4" w:rsidP="00AE1411"/>
                  </w:txbxContent>
                </v:textbox>
                <w10:wrap type="square" anchorx="margin" anchory="page"/>
                <w10:anchorlock/>
              </v:shape>
            </w:pict>
          </mc:Fallback>
        </mc:AlternateContent>
      </w:r>
      <w:r w:rsidRPr="005B22D1">
        <w:rPr>
          <w:rFonts w:ascii="Segoe UI" w:hAnsi="Segoe UI" w:cs="Segoe UI"/>
          <w:noProof/>
        </w:rPr>
        <mc:AlternateContent>
          <mc:Choice Requires="wpg">
            <w:drawing>
              <wp:anchor distT="0" distB="0" distL="114300" distR="114300" simplePos="0" relativeHeight="251659264" behindDoc="0" locked="1" layoutInCell="1" allowOverlap="1" wp14:anchorId="51293311" wp14:editId="00C2285A">
                <wp:simplePos x="0" y="0"/>
                <wp:positionH relativeFrom="page">
                  <wp:posOffset>838200</wp:posOffset>
                </wp:positionH>
                <wp:positionV relativeFrom="page">
                  <wp:posOffset>2118360</wp:posOffset>
                </wp:positionV>
                <wp:extent cx="172720" cy="7691120"/>
                <wp:effectExtent l="0" t="0" r="17780" b="24130"/>
                <wp:wrapNone/>
                <wp:docPr id="38" name="Group 38" descr="Decorative sidebar"/>
                <wp:cNvGraphicFramePr/>
                <a:graphic xmlns:a="http://schemas.openxmlformats.org/drawingml/2006/main">
                  <a:graphicData uri="http://schemas.microsoft.com/office/word/2010/wordprocessingGroup">
                    <wpg:wgp>
                      <wpg:cNvGrpSpPr/>
                      <wpg:grpSpPr>
                        <a:xfrm>
                          <a:off x="0" y="0"/>
                          <a:ext cx="172720" cy="7691120"/>
                          <a:chOff x="0" y="0"/>
                          <a:chExt cx="228600" cy="9144000"/>
                        </a:xfrm>
                      </wpg:grpSpPr>
                      <wps:wsp>
                        <wps:cNvPr id="39" name="Rectangle 39"/>
                        <wps:cNvSpPr/>
                        <wps:spPr>
                          <a:xfrm>
                            <a:off x="0" y="0"/>
                            <a:ext cx="228600" cy="878205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rgbClr val="FF80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35F5421" id="Group 38" o:spid="_x0000_s1026" alt="Decorative sidebar" style="position:absolute;margin-left:66pt;margin-top:166.8pt;width:13.6pt;height:605.6pt;z-index:251659264;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eCeawMAAEwLAAAOAAAAZHJzL2Uyb0RvYy54bWzsVllPGzEQfq/U/2D5vewBhGTFBkWhQZUi&#10;QEDFs+P1HqrXdm0nG/rrO/YeCYdoBVLVB142HttzfTPzxadn25qjDdOmkiLF0UGIERNUZpUoUvz9&#10;bvFljJGxRGSES8FS/MAMPpt+/nTaqITFspQ8YxqBEWGSRqW4tFYlQWBoyWpiDqRiAg5zqWtiQdRF&#10;kGnSgPWaB3EYjoJG6kxpSZkxsHveHuKpt5/njNqrPDfMIp5iiM36r/bflfsG01OSFJqosqJdGOQN&#10;UdSkEuB0MHVOLEFrXT0zVVdUSyNze0BlHcg8ryjzOUA2Ufgkmwst18rnUiRNoQaYANonOL3ZLL3c&#10;XGtUZSk+hEoJUkONvFvk5IwZCmCdMyo1sdWGIVNlbEW0w61RRQLqF1rdqmvdbRSt5KDY5rp2v5Ak&#10;2nrEHwbE2dYiCpvRSXwSQ10oHJ2MJlEEgi8JLaFuz9Ro+bVTjOPxKOwUJ9HRUQgCKAa928BFNwTT&#10;KOguswPQvA/A25Io5utiHAI9gJMewBtoOyIKztDhpEXK3xtgMokBxP4Wo/1UxyfjODx+nCpJlDb2&#10;gskauUWKNbj3zUg2S2NbVPorzqmRvMoWFede0MVqzjXaEDchYRyOeuuPrnHxNk0oiFOFcvRJ+5V9&#10;4MwZ5OKG5dB+0AqxD9kPPhsCIpQyYaP2qCQZa+M8hnIPYTqqcBq++t6gs5xDfoPtzkB/szXS224B&#10;6u47VeZ5Y1AOXwusVR40vGcp7KBcV0LqlwxwyKrz3N7vQWqhcSitZPYAvaVly1pG0UUFBV4SY6+J&#10;BpqC/gfqtVfwyblsUiy7FUal1L9e2nf3ofnhFKMGaC/F5ueaaIYR/yZgLPwsAU964ejYD6feP1nt&#10;n4h1PZfQNxGQvKJ+CTFpy/tlrmV9Dww9c17hiAgKvlNMre6FuW3pGDiestnMXwNuVMQuxa2izrhD&#10;1TXw3faeaNV1uQUOuZT9KJLkSbO3d52mkLO1lXnlJ2GHa4c30IKjsn/AD0eQf0uwO36APWgC5x54&#10;xPGDC9iopaQ/DBJyXgKNsJlRMNEOCNcwjy474VUuGU+iYyBHpwmN/QJ5duzStmJP2T1bvJtQFovx&#10;3qTu886fCGWxmEx2M77T/CCUD0L5/wnFPz/gyeb/k7rnpXsT7st+lneP4OlvAAAA//8DAFBLAwQU&#10;AAYACAAAACEAKuvMouIAAAAMAQAADwAAAGRycy9kb3ducmV2LnhtbEyPwWrDMBBE74X+g9hCb41s&#10;KwmJazmE0PYUCk0KJTfF2tgm1spYiu38feVTe9thh5k32WY0Deuxc7UlCfEsAoZUWF1TKeH7+P6y&#10;Aua8Iq0aSyjhjg42+eNDplJtB/rC/uBLFkLIpUpC5X2bcu6KCo1yM9sihd/Fdkb5ILuS604NIdw0&#10;PImiJTeqptBQqRZ3FRbXw81I+BjUsBXxW7+/Xnb303Hx+bOPUcrnp3H7Cszj6P/MMOEHdMgD09ne&#10;SDvWBC2SsMVLEEIsgU2OxToBdp6O+XwFPM/4/xH5LwAAAP//AwBQSwECLQAUAAYACAAAACEAtoM4&#10;kv4AAADhAQAAEwAAAAAAAAAAAAAAAAAAAAAAW0NvbnRlbnRfVHlwZXNdLnhtbFBLAQItABQABgAI&#10;AAAAIQA4/SH/1gAAAJQBAAALAAAAAAAAAAAAAAAAAC8BAABfcmVscy8ucmVsc1BLAQItABQABgAI&#10;AAAAIQBZTeCeawMAAEwLAAAOAAAAAAAAAAAAAAAAAC4CAABkcnMvZTJvRG9jLnhtbFBLAQItABQA&#10;BgAIAAAAIQAq68yi4gAAAAwBAAAPAAAAAAAAAAAAAAAAAMUFAABkcnMvZG93bnJldi54bWxQSwUG&#10;AAAAAAQABADzAAAA1A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LD5xAAAANsAAAAPAAAAZHJzL2Rvd25yZXYueG1sRI9Li8JA&#10;EITvC/6HoQVvOlHBR3SUZUHxsAc3vm9Npk2CmZ6QmdX4750FYY9FVX1FzZeNKcWdaldYVtDvRSCI&#10;U6sLzhTsd6vuBITzyBpLy6TgSQ6Wi9bHHGNtH/xD98RnIkDYxagg976KpXRpTgZdz1bEwbva2qAP&#10;ss6krvER4KaUgygaSYMFh4UcK/rKKb0lv0bB6XheO1skw8N3tL2MD3hKphtWqtNuPmcgPDX+P/xu&#10;b7SC4RT+voQfIBcvAAAA//8DAFBLAQItABQABgAIAAAAIQDb4fbL7gAAAIUBAAATAAAAAAAAAAAA&#10;AAAAAAAAAABbQ29udGVudF9UeXBlc10ueG1sUEsBAi0AFAAGAAgAAAAhAFr0LFu/AAAAFQEAAAsA&#10;AAAAAAAAAAAAAAAAHwEAAF9yZWxzLy5yZWxzUEsBAi0AFAAGAAgAAAAhAFo4sPnEAAAA2wAAAA8A&#10;AAAAAAAAAAAAAAAABwIAAGRycy9kb3ducmV2LnhtbFBLBQYAAAAAAwADALcAAAD4AgAAAAA=&#10;" fillcolor="#002060" strokecolor="#002060" strokeweight="2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7nwwAAANsAAAAPAAAAZHJzL2Rvd25yZXYueG1sRE9Na8JA&#10;EL0L/odlhN7MxlBtSV2D2BakxUNTEbwN2TFJzc6G7DZJ/333IHh8vO91NppG9NS52rKCRRSDIC6s&#10;rrlUcPx+nz+DcB5ZY2OZFPyRg2wznawx1XbgL+pzX4oQwi5FBZX3bSqlKyoy6CLbEgfuYjuDPsCu&#10;lLrDIYSbRiZxvJIGaw4NFba0q6i45r9GgSmaw3n12S+Tp59j+/b6caLkYpR6mI3bFxCeRn8X39x7&#10;reAxrA9fwg+Qm38AAAD//wMAUEsBAi0AFAAGAAgAAAAhANvh9svuAAAAhQEAABMAAAAAAAAAAAAA&#10;AAAAAAAAAFtDb250ZW50X1R5cGVzXS54bWxQSwECLQAUAAYACAAAACEAWvQsW78AAAAVAQAACwAA&#10;AAAAAAAAAAAAAAAfAQAAX3JlbHMvLnJlbHNQSwECLQAUAAYACAAAACEA5GZ+58MAAADbAAAADwAA&#10;AAAAAAAAAAAAAAAHAgAAZHJzL2Rvd25yZXYueG1sUEsFBgAAAAADAAMAtwAAAPcCAAAAAA==&#10;" fillcolor="#ff8000" strokecolor="#f90" strokeweight="2pt">
                  <v:path arrowok="t"/>
                  <o:lock v:ext="edit" aspectratio="t"/>
                </v:rect>
                <w10:wrap anchorx="page" anchory="page"/>
                <w10:anchorlock/>
              </v:group>
            </w:pict>
          </mc:Fallback>
        </mc:AlternateContent>
      </w:r>
    </w:p>
    <w:p w14:paraId="1B9804FD" w14:textId="1AF9D44E" w:rsidR="00AE1411" w:rsidRDefault="002479B2" w:rsidP="00AE1411">
      <w:r w:rsidRPr="005B22D1">
        <w:rPr>
          <w:rFonts w:ascii="Segoe UI" w:hAnsi="Segoe UI" w:cs="Segoe UI"/>
          <w:noProof/>
        </w:rPr>
        <w:drawing>
          <wp:anchor distT="0" distB="0" distL="114300" distR="114300" simplePos="0" relativeHeight="251661312" behindDoc="0" locked="0" layoutInCell="1" allowOverlap="1" wp14:anchorId="3407D576" wp14:editId="241450ED">
            <wp:simplePos x="0" y="0"/>
            <wp:positionH relativeFrom="column">
              <wp:posOffset>198120</wp:posOffset>
            </wp:positionH>
            <wp:positionV relativeFrom="paragraph">
              <wp:posOffset>111125</wp:posOffset>
            </wp:positionV>
            <wp:extent cx="3114675" cy="124587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8Logo.jpg"/>
                    <pic:cNvPicPr/>
                  </pic:nvPicPr>
                  <pic:blipFill>
                    <a:blip r:embed="rId27"/>
                    <a:stretch>
                      <a:fillRect/>
                    </a:stretch>
                  </pic:blipFill>
                  <pic:spPr>
                    <a:xfrm>
                      <a:off x="0" y="0"/>
                      <a:ext cx="3114675" cy="1245870"/>
                    </a:xfrm>
                    <a:prstGeom prst="rect">
                      <a:avLst/>
                    </a:prstGeom>
                  </pic:spPr>
                </pic:pic>
              </a:graphicData>
            </a:graphic>
          </wp:anchor>
        </w:drawing>
      </w:r>
    </w:p>
    <w:p w14:paraId="6680E9FF" w14:textId="7A9DC176" w:rsidR="00AE1411" w:rsidRDefault="00AE1411" w:rsidP="00AE1411"/>
    <w:p w14:paraId="1113C64E" w14:textId="3EAB4A52" w:rsidR="00AE1411" w:rsidRDefault="00AE1411" w:rsidP="00AE1411"/>
    <w:p w14:paraId="4C4EF72B" w14:textId="0C6CFC20" w:rsidR="00AE1411" w:rsidRDefault="00AE1411" w:rsidP="00AE1411"/>
    <w:p w14:paraId="4C110063" w14:textId="4348A89C" w:rsidR="00AE1411" w:rsidRDefault="00AE1411" w:rsidP="00AE1411"/>
    <w:p w14:paraId="55794FEC" w14:textId="29FBF61D" w:rsidR="00AE1411" w:rsidRDefault="00AE1411" w:rsidP="00AE1411"/>
    <w:p w14:paraId="421D8728" w14:textId="01D6F475" w:rsidR="00AE1411" w:rsidRDefault="00AE1411" w:rsidP="00AE1411"/>
    <w:p w14:paraId="2E6CE7B3" w14:textId="2301848A" w:rsidR="00AE1411" w:rsidRDefault="00AE1411" w:rsidP="00AE1411"/>
    <w:p w14:paraId="0C4669B1" w14:textId="045170B0" w:rsidR="00AE1411" w:rsidRDefault="00AE1411" w:rsidP="00AE1411"/>
    <w:p w14:paraId="435CCB0E" w14:textId="59E6BDFD" w:rsidR="00AE1411" w:rsidRDefault="00AE1411" w:rsidP="00AE1411"/>
    <w:p w14:paraId="04136DF4" w14:textId="786DD159" w:rsidR="00AE1411" w:rsidRDefault="00AE1411" w:rsidP="00AE1411"/>
    <w:p w14:paraId="28054DE0" w14:textId="6E895EAB" w:rsidR="00AE1411" w:rsidRDefault="00AE1411" w:rsidP="00AE1411"/>
    <w:p w14:paraId="2701AD39" w14:textId="065F3B27" w:rsidR="00AE1411" w:rsidRDefault="00AE1411" w:rsidP="00AE1411"/>
    <w:p w14:paraId="0E6CF9AC" w14:textId="05B2FF4C" w:rsidR="00AE1411" w:rsidRDefault="00AE1411" w:rsidP="00AE1411"/>
    <w:p w14:paraId="3EF8C8D9" w14:textId="693DF62F" w:rsidR="00AE1411" w:rsidRDefault="00AE1411" w:rsidP="00AE1411"/>
    <w:p w14:paraId="091A629D" w14:textId="5445C5F9" w:rsidR="00AE1411" w:rsidRDefault="00AE1411" w:rsidP="00AE1411"/>
    <w:p w14:paraId="13C8D05B" w14:textId="19EDDFF1" w:rsidR="00AE1411" w:rsidRDefault="00AE1411" w:rsidP="00AE1411"/>
    <w:p w14:paraId="55B4F2D2" w14:textId="19D44D11" w:rsidR="00AE1411" w:rsidRDefault="00AE1411" w:rsidP="00AE1411"/>
    <w:p w14:paraId="009D3270" w14:textId="29A49B13" w:rsidR="00AE1411" w:rsidRDefault="00AE1411" w:rsidP="00AE1411"/>
    <w:p w14:paraId="2ADDFE13" w14:textId="2168D989" w:rsidR="00AE1411" w:rsidRDefault="00AE1411" w:rsidP="00AE1411"/>
    <w:p w14:paraId="4E6E288F" w14:textId="7316D897" w:rsidR="00AE1411" w:rsidRDefault="00AE1411" w:rsidP="00AE1411"/>
    <w:p w14:paraId="70C64ACD" w14:textId="125834E3" w:rsidR="00AE1411" w:rsidRDefault="00AE1411" w:rsidP="00AE1411"/>
    <w:p w14:paraId="5CF1B3B1" w14:textId="77777777" w:rsidR="00647442" w:rsidRDefault="00647442" w:rsidP="00AE1411"/>
    <w:p w14:paraId="1E4E8926" w14:textId="45F04B7A" w:rsidR="00AE1411" w:rsidRDefault="00AE1411" w:rsidP="00AE1411"/>
    <w:p w14:paraId="2E8C5B8B" w14:textId="1C7AE4C7" w:rsidR="00AE1411" w:rsidRDefault="00AE1411" w:rsidP="00AE1411">
      <w:r w:rsidRPr="005B22D1">
        <w:rPr>
          <w:rFonts w:ascii="Segoe UI" w:hAnsi="Segoe UI" w:cs="Segoe UI"/>
          <w:noProof/>
        </w:rPr>
        <mc:AlternateContent>
          <mc:Choice Requires="wps">
            <w:drawing>
              <wp:anchor distT="0" distB="0" distL="114300" distR="114300" simplePos="0" relativeHeight="251667456" behindDoc="0" locked="0" layoutInCell="1" allowOverlap="1" wp14:anchorId="56A8409B" wp14:editId="79CB58D8">
                <wp:simplePos x="0" y="0"/>
                <wp:positionH relativeFrom="column">
                  <wp:posOffset>3559810</wp:posOffset>
                </wp:positionH>
                <wp:positionV relativeFrom="paragraph">
                  <wp:posOffset>10160</wp:posOffset>
                </wp:positionV>
                <wp:extent cx="3064510" cy="3587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06451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4"/>
                              </w:rPr>
                              <w:alias w:val="Date"/>
                              <w:tag w:val=""/>
                              <w:id w:val="91754147"/>
                              <w:dataBinding w:prefixMappings="xmlns:ns0='http://schemas.microsoft.com/office/2006/coverPageProps' " w:xpath="/ns0:CoverPageProperties[1]/ns0:PublishDate[1]" w:storeItemID="{55AF091B-3C7A-41E3-B477-F2FDAA23CFDA}"/>
                              <w:date w:fullDate="2019-10-16T00:00:00Z">
                                <w:dateFormat w:val="MMMM d, yyyy"/>
                                <w:lid w:val="en-US"/>
                                <w:storeMappedDataAs w:val="dateTime"/>
                                <w:calendar w:val="gregorian"/>
                              </w:date>
                            </w:sdtPr>
                            <w:sdtEndPr/>
                            <w:sdtContent>
                              <w:p w14:paraId="2A0124AA" w14:textId="7CA95D17" w:rsidR="00DE56F4" w:rsidRPr="00AE1411" w:rsidRDefault="00DE56F4" w:rsidP="00AE1411">
                                <w:pPr>
                                  <w:pStyle w:val="Subtitle"/>
                                  <w:rPr>
                                    <w:sz w:val="24"/>
                                  </w:rPr>
                                </w:pPr>
                                <w:r w:rsidRPr="00AE1411">
                                  <w:rPr>
                                    <w:sz w:val="24"/>
                                  </w:rPr>
                                  <w:t>October 16, 2019</w:t>
                                </w:r>
                              </w:p>
                            </w:sdtContent>
                          </w:sdt>
                          <w:p w14:paraId="08E85B89" w14:textId="77777777" w:rsidR="00DE56F4" w:rsidRDefault="00DE56F4" w:rsidP="00AE14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8409B" id="Text Box 10" o:spid="_x0000_s1027" type="#_x0000_t202" style="position:absolute;margin-left:280.3pt;margin-top:.8pt;width:241.3pt;height: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9NXfgIAAGsFAAAOAAAAZHJzL2Uyb0RvYy54bWysVF1P2zAUfZ+0/2D5faSFFlhFijoQ0yQ0&#10;0GDi2XVsGs3x9Wy3Tffrd+wkpWJ7YdpLcn3v8fH9vrhsG8M2yoeabMnHRyPOlJVU1fa55N8fbz6c&#10;cxaisJUwZFXJdyrwy/n7dxdbN1PHtCJTKc9AYsNs60q+itHNiiLIlWpEOCKnLIyafCMijv65qLzY&#10;gr0xxfFodFpsyVfOk1QhQHvdGfk882utZLzTOqjITMnhW8xfn7/L9C3mF2L27IVb1bJ3Q/yDF42o&#10;LR7dU12LKNja139QNbX0FEjHI0lNQVrXUuUYEM149Cqah5VwKseC5AS3T1P4f7Ty6+bes7pC7ZAe&#10;KxrU6FG1kX2ilkGF/GxdmAH24ACMLfTADvoAZQq71b5JfwTEYAfVbp/dxCahPBmdTqbpFQnbyfT8&#10;7GyaaIqX286H+FlRw5JQco/q5aSKzW2IHXSApMcs3dTG5Aoay7YlPz2ZjvKFvQXkxiasyr3Q06SI&#10;Os+zFHdGJYyx35RGLnIASZG7UF0ZzzYC/SOkVDbm2DMv0Aml4cRbLvb4F6/ecrmLY3iZbNxfbmpL&#10;Pkf/yu3qx+Cy7vDI+UHcSYztsu2aYCjskqod6u2pm5jg5E2NotyKEO+Fx4igjhj7eIePNoTkUy9x&#10;tiL/62/6hEfnwsrZFiNX8vBzLbzizHyx6OmP48kEtDEfJtOzYxz8oWV5aLHr5opQlTEWjJNZTPho&#10;BlF7ap6wHRbpVZiElXi75HEQr2K3CLBdpFosMghT6US8tQ9OJupUpNRyj+2T8K7vy4iO/krDcIrZ&#10;q/bssOmmpcU6kq5z76Y8d1nt84+Jzt3fb5+0Mg7PGfWyI+e/AQAA//8DAFBLAwQUAAYACAAAACEA&#10;4bZu/t8AAAAJAQAADwAAAGRycy9kb3ducmV2LnhtbEyPwWrDMAyG74O+g1Fht9VutoaQxSklUAZj&#10;O7TrZTcndpMwW85it8329FNP60mI7+fXp2I9OcvOZgy9RwnLhQBmsPG6x1bC4WP7kAELUaFW1qOR&#10;8GMCrMvZXaFy7S+4M+d9bBmVYMiVhC7GIec8NJ1xKiz8YJDY0Y9ORVrHlutRXajcWZ4IkXKneqQL&#10;nRpM1Znma39yEl6r7bva1YnLfm318nbcDN+Hz5WU9/Np8wwsmin+h+GqT+pQklPtT6gDsxJWqUgp&#10;SoDGlYunxwRYTSRbAi8LfvtB+QcAAP//AwBQSwECLQAUAAYACAAAACEAtoM4kv4AAADhAQAAEwAA&#10;AAAAAAAAAAAAAAAAAAAAW0NvbnRlbnRfVHlwZXNdLnhtbFBLAQItABQABgAIAAAAIQA4/SH/1gAA&#10;AJQBAAALAAAAAAAAAAAAAAAAAC8BAABfcmVscy8ucmVsc1BLAQItABQABgAIAAAAIQAxN9NXfgIA&#10;AGsFAAAOAAAAAAAAAAAAAAAAAC4CAABkcnMvZTJvRG9jLnhtbFBLAQItABQABgAIAAAAIQDhtm7+&#10;3wAAAAkBAAAPAAAAAAAAAAAAAAAAANgEAABkcnMvZG93bnJldi54bWxQSwUGAAAAAAQABADzAAAA&#10;5AUAAAAA&#10;" filled="f" stroked="f" strokeweight=".5pt">
                <v:textbox>
                  <w:txbxContent>
                    <w:sdt>
                      <w:sdtPr>
                        <w:rPr>
                          <w:sz w:val="24"/>
                        </w:rPr>
                        <w:alias w:val="Date"/>
                        <w:tag w:val=""/>
                        <w:id w:val="91754147"/>
                        <w:dataBinding w:prefixMappings="xmlns:ns0='http://schemas.microsoft.com/office/2006/coverPageProps' " w:xpath="/ns0:CoverPageProperties[1]/ns0:PublishDate[1]" w:storeItemID="{55AF091B-3C7A-41E3-B477-F2FDAA23CFDA}"/>
                        <w:date w:fullDate="2019-10-16T00:00:00Z">
                          <w:dateFormat w:val="MMMM d, yyyy"/>
                          <w:lid w:val="en-US"/>
                          <w:storeMappedDataAs w:val="dateTime"/>
                          <w:calendar w:val="gregorian"/>
                        </w:date>
                      </w:sdtPr>
                      <w:sdtEndPr/>
                      <w:sdtContent>
                        <w:p w14:paraId="2A0124AA" w14:textId="7CA95D17" w:rsidR="00DE56F4" w:rsidRPr="00AE1411" w:rsidRDefault="00DE56F4" w:rsidP="00AE1411">
                          <w:pPr>
                            <w:pStyle w:val="Subtitle"/>
                            <w:rPr>
                              <w:sz w:val="24"/>
                            </w:rPr>
                          </w:pPr>
                          <w:r w:rsidRPr="00AE1411">
                            <w:rPr>
                              <w:sz w:val="24"/>
                            </w:rPr>
                            <w:t>October 16, 2019</w:t>
                          </w:r>
                        </w:p>
                      </w:sdtContent>
                    </w:sdt>
                    <w:p w14:paraId="08E85B89" w14:textId="77777777" w:rsidR="00DE56F4" w:rsidRDefault="00DE56F4" w:rsidP="00AE1411"/>
                  </w:txbxContent>
                </v:textbox>
              </v:shape>
            </w:pict>
          </mc:Fallback>
        </mc:AlternateContent>
      </w:r>
    </w:p>
    <w:p w14:paraId="01BE1545" w14:textId="05584687" w:rsidR="00AE1411" w:rsidRDefault="00AE1411" w:rsidP="00AE1411"/>
    <w:p w14:paraId="269664C3" w14:textId="77777777" w:rsidR="00EF12A3" w:rsidRDefault="00EF12A3" w:rsidP="00AE1411"/>
    <w:p w14:paraId="3C880780" w14:textId="70C37080" w:rsidR="00AE1411" w:rsidRDefault="00AE1411" w:rsidP="00AE1411">
      <w:r w:rsidRPr="005B22D1">
        <w:rPr>
          <w:rFonts w:ascii="Segoe UI" w:hAnsi="Segoe UI" w:cs="Segoe UI"/>
          <w:noProof/>
        </w:rPr>
        <mc:AlternateContent>
          <mc:Choice Requires="wps">
            <w:drawing>
              <wp:anchor distT="0" distB="0" distL="114300" distR="114300" simplePos="0" relativeHeight="251669504" behindDoc="0" locked="1" layoutInCell="1" allowOverlap="1" wp14:anchorId="14BFD471" wp14:editId="7CF8436E">
                <wp:simplePos x="0" y="0"/>
                <wp:positionH relativeFrom="margin">
                  <wp:align>right</wp:align>
                </wp:positionH>
                <wp:positionV relativeFrom="margin">
                  <wp:align>bottom</wp:align>
                </wp:positionV>
                <wp:extent cx="3825875" cy="819150"/>
                <wp:effectExtent l="0" t="0" r="3175" b="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825875" cy="819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1BF568" w14:textId="0249CED9" w:rsidR="00DE56F4" w:rsidRPr="004151E3" w:rsidRDefault="00DE56F4" w:rsidP="00AE1411">
                            <w:pPr>
                              <w:pStyle w:val="Contactinfo"/>
                              <w:ind w:left="0" w:right="69"/>
                              <w:rPr>
                                <w:sz w:val="24"/>
                                <w:szCs w:val="24"/>
                              </w:rPr>
                            </w:pPr>
                            <w:r>
                              <w:rPr>
                                <w:sz w:val="24"/>
                                <w:szCs w:val="24"/>
                              </w:rPr>
                              <w:t xml:space="preserve">written </w:t>
                            </w:r>
                            <w:r w:rsidRPr="004151E3">
                              <w:rPr>
                                <w:sz w:val="24"/>
                                <w:szCs w:val="24"/>
                              </w:rPr>
                              <w:t xml:space="preserve">by: </w:t>
                            </w:r>
                            <w:sdt>
                              <w:sdtPr>
                                <w:rPr>
                                  <w:sz w:val="24"/>
                                  <w:szCs w:val="24"/>
                                </w:rPr>
                                <w:alias w:val="Your Name"/>
                                <w:tag w:val=""/>
                                <w:id w:val="-1048827159"/>
                                <w:dataBinding w:prefixMappings="xmlns:ns0='http://purl.org/dc/elements/1.1/' xmlns:ns1='http://schemas.openxmlformats.org/package/2006/metadata/core-properties' " w:xpath="/ns1:coreProperties[1]/ns0:creator[1]" w:storeItemID="{6C3C8BC8-F283-45AE-878A-BAB7291924A1}"/>
                                <w:text/>
                              </w:sdtPr>
                              <w:sdtEndPr/>
                              <w:sdtContent>
                                <w:r>
                                  <w:rPr>
                                    <w:sz w:val="24"/>
                                    <w:szCs w:val="24"/>
                                  </w:rPr>
                                  <w:t>Chris domain</w:t>
                                </w:r>
                              </w:sdtContent>
                            </w:sdt>
                          </w:p>
                          <w:p w14:paraId="58A2988E" w14:textId="72CA65D6" w:rsidR="00DE56F4" w:rsidRPr="004151E3" w:rsidRDefault="000444BD" w:rsidP="00AE1411">
                            <w:pPr>
                              <w:pStyle w:val="Contactinfo"/>
                              <w:ind w:right="69"/>
                              <w:rPr>
                                <w:sz w:val="24"/>
                                <w:szCs w:val="24"/>
                              </w:rPr>
                            </w:pPr>
                            <w:sdt>
                              <w:sdtPr>
                                <w:rPr>
                                  <w:sz w:val="24"/>
                                  <w:szCs w:val="24"/>
                                </w:rPr>
                                <w:alias w:val="Company Address"/>
                                <w:tag w:val=""/>
                                <w:id w:val="-2094156756"/>
                                <w:dataBinding w:prefixMappings="xmlns:ns0='http://schemas.microsoft.com/office/2006/coverPageProps' " w:xpath="/ns0:CoverPageProperties[1]/ns0:CompanyAddress[1]" w:storeItemID="{55AF091B-3C7A-41E3-B477-F2FDAA23CFDA}"/>
                                <w:text/>
                              </w:sdtPr>
                              <w:sdtEndPr/>
                              <w:sdtContent>
                                <w:r w:rsidR="00DE56F4">
                                  <w:rPr>
                                    <w:sz w:val="24"/>
                                    <w:szCs w:val="24"/>
                                  </w:rPr>
                                  <w:t>cdomain@analytics8.com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4BFD471" id="Text Box 35" o:spid="_x0000_s1028" type="#_x0000_t202" alt="Presenter, company name and address" style="position:absolute;margin-left:250.05pt;margin-top:0;width:301.25pt;height:64.5pt;z-index:25166950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HlkgIAAIcFAAAOAAAAZHJzL2Uyb0RvYy54bWysVE1PGzEQvVfqf7B8btkkCJpGbFAKoqqE&#10;ABUqzo7XJqt6Pa7tJJv++j57dxNKe6HqxTs7X56Z9zxn521j2Eb5UJMt+fhoxJmykqraPpX828PV&#10;+ylnIQpbCUNWlXynAj+fv31ztnUzNaEVmUp5hiQ2zLau5KsY3awoglypRoQjcsrCqMk3IuLXPxWV&#10;F1tkb0wxGY1Oiy35ynmSKgRoLzsjn+f8WisZb7UOKjJTctQW8+nzuUxnMT8Tsycv3KqWfRniH6po&#10;RG1x6T7VpYiCrX39R6qmlp4C6XgkqSlI61qq3AO6GY9edHO/Ek7lXjCc4PZjCv8vrbzZ3HlWVyU/&#10;PuHMigYYPag2sk/UsqSqVJCY151XQdmo/DuGwp2wu+zMgCwTVQVrSLPcujBDynuHpLFFDnBi0Aco&#10;04ha7Zv0RfMMdqCy2yORbpZQHk8nJ9MPuF7CNh1/HJ9kqIpDtPMhflbUsCSU3APpDIDYXIeISuA6&#10;uKTLLF3VxmS0jWXbkp8eI+VvFkQYmzQq86ZPkzrqKs9S3BmVfIz9qjTmlhtIisxYdWE82whwTUiJ&#10;ceXec154Jy+NIl4T2PsfqnpNcNfHcDPZuA9uaks+d/+i7Or7ULLu/DHIZ30nMbbLNhNmMgC7pGoH&#10;vD11rys4eVUDlGsR4p3weE6AGCsi3uLQhjB86iXOVuR//k2f/MFyWDnb4nmWPPxYC684M18s+J/e&#10;8iD4QVgOgl03FwQUxlg+TmYRAT6aQdSemkdsjkW6BSZhJe4q+XIQL2K3JLB5pFosslMmfry2906m&#10;1AmURLGH9lF41/MwgsE3NDxcMXtBx843RVparCPpOnM1zbWbYj9vvPZM4X4zpXXy/D97Hfbn/BcA&#10;AAD//wMAUEsDBBQABgAIAAAAIQASm7bf3QAAAAUBAAAPAAAAZHJzL2Rvd25yZXYueG1sTI9PS8NA&#10;EMXvgt9hGcGb3TTSYGM2RSwiggdbredNdkxCs7Mhu/lTP71jL3p5MLzHe7/JNrNtxYi9bxwpWC4i&#10;EEilMw1VCj7en27uQPigyejWESo4oYdNfnmR6dS4iXY47kMluIR8qhXUIXSplL6s0Wq/cB0Se1+u&#10;tzrw2VfS9HrictvKOIoSaXVDvFDrDh9rLI/7wSp4+y4OyevncJq2L9txh8fnYbW8Ver6an64BxFw&#10;Dn9h+MVndMiZqXADGS9aBfxIOCt7SRSvQBQcitcRyDyT/+nzHwAAAP//AwBQSwECLQAUAAYACAAA&#10;ACEAtoM4kv4AAADhAQAAEwAAAAAAAAAAAAAAAAAAAAAAW0NvbnRlbnRfVHlwZXNdLnhtbFBLAQIt&#10;ABQABgAIAAAAIQA4/SH/1gAAAJQBAAALAAAAAAAAAAAAAAAAAC8BAABfcmVscy8ucmVsc1BLAQIt&#10;ABQABgAIAAAAIQAMlhHlkgIAAIcFAAAOAAAAAAAAAAAAAAAAAC4CAABkcnMvZTJvRG9jLnhtbFBL&#10;AQItABQABgAIAAAAIQASm7bf3QAAAAUBAAAPAAAAAAAAAAAAAAAAAOwEAABkcnMvZG93bnJldi54&#10;bWxQSwUGAAAAAAQABADzAAAA9gUAAAAA&#10;" filled="f" stroked="f" strokeweight=".5pt">
                <v:textbox inset="0,0,0,0">
                  <w:txbxContent>
                    <w:p w14:paraId="711BF568" w14:textId="0249CED9" w:rsidR="00DE56F4" w:rsidRPr="004151E3" w:rsidRDefault="00DE56F4" w:rsidP="00AE1411">
                      <w:pPr>
                        <w:pStyle w:val="Contactinfo"/>
                        <w:ind w:left="0" w:right="69"/>
                        <w:rPr>
                          <w:sz w:val="24"/>
                          <w:szCs w:val="24"/>
                        </w:rPr>
                      </w:pPr>
                      <w:r>
                        <w:rPr>
                          <w:sz w:val="24"/>
                          <w:szCs w:val="24"/>
                        </w:rPr>
                        <w:t xml:space="preserve">written </w:t>
                      </w:r>
                      <w:r w:rsidRPr="004151E3">
                        <w:rPr>
                          <w:sz w:val="24"/>
                          <w:szCs w:val="24"/>
                        </w:rPr>
                        <w:t xml:space="preserve">by: </w:t>
                      </w:r>
                      <w:sdt>
                        <w:sdtPr>
                          <w:rPr>
                            <w:sz w:val="24"/>
                            <w:szCs w:val="24"/>
                          </w:rPr>
                          <w:alias w:val="Your Name"/>
                          <w:tag w:val=""/>
                          <w:id w:val="-1048827159"/>
                          <w:dataBinding w:prefixMappings="xmlns:ns0='http://purl.org/dc/elements/1.1/' xmlns:ns1='http://schemas.openxmlformats.org/package/2006/metadata/core-properties' " w:xpath="/ns1:coreProperties[1]/ns0:creator[1]" w:storeItemID="{6C3C8BC8-F283-45AE-878A-BAB7291924A1}"/>
                          <w:text/>
                        </w:sdtPr>
                        <w:sdtEndPr/>
                        <w:sdtContent>
                          <w:r>
                            <w:rPr>
                              <w:sz w:val="24"/>
                              <w:szCs w:val="24"/>
                            </w:rPr>
                            <w:t>Chris domain</w:t>
                          </w:r>
                        </w:sdtContent>
                      </w:sdt>
                    </w:p>
                    <w:p w14:paraId="58A2988E" w14:textId="72CA65D6" w:rsidR="00DE56F4" w:rsidRPr="004151E3" w:rsidRDefault="00094950" w:rsidP="00AE1411">
                      <w:pPr>
                        <w:pStyle w:val="Contactinfo"/>
                        <w:ind w:right="69"/>
                        <w:rPr>
                          <w:sz w:val="24"/>
                          <w:szCs w:val="24"/>
                        </w:rPr>
                      </w:pPr>
                      <w:sdt>
                        <w:sdtPr>
                          <w:rPr>
                            <w:sz w:val="24"/>
                            <w:szCs w:val="24"/>
                          </w:rPr>
                          <w:alias w:val="Company Address"/>
                          <w:tag w:val=""/>
                          <w:id w:val="-2094156756"/>
                          <w:dataBinding w:prefixMappings="xmlns:ns0='http://schemas.microsoft.com/office/2006/coverPageProps' " w:xpath="/ns0:CoverPageProperties[1]/ns0:CompanyAddress[1]" w:storeItemID="{55AF091B-3C7A-41E3-B477-F2FDAA23CFDA}"/>
                          <w:text/>
                        </w:sdtPr>
                        <w:sdtEndPr/>
                        <w:sdtContent>
                          <w:r w:rsidR="00DE56F4">
                            <w:rPr>
                              <w:sz w:val="24"/>
                              <w:szCs w:val="24"/>
                            </w:rPr>
                            <w:t>cdomain@analytics8.com</w:t>
                          </w:r>
                        </w:sdtContent>
                      </w:sdt>
                    </w:p>
                  </w:txbxContent>
                </v:textbox>
                <w10:wrap type="square" anchorx="margin" anchory="margin"/>
                <w10:anchorlock/>
              </v:shape>
            </w:pict>
          </mc:Fallback>
        </mc:AlternateContent>
      </w:r>
    </w:p>
    <w:p w14:paraId="03C5E2BA" w14:textId="1C6DF03A" w:rsidR="00AE1411" w:rsidRPr="00EF12A3" w:rsidRDefault="00EF12A3" w:rsidP="00EF12A3">
      <w:pPr>
        <w:rPr>
          <w:rFonts w:ascii="Segoe UI" w:hAnsi="Segoe UI" w:cs="Segoe UI"/>
          <w:b/>
          <w:color w:val="F79646" w:themeColor="accent6"/>
          <w:sz w:val="24"/>
        </w:rPr>
      </w:pPr>
      <w:bookmarkStart w:id="33" w:name="_Toc437935243"/>
      <w:r w:rsidRPr="00EF12A3">
        <w:rPr>
          <w:rFonts w:ascii="Segoe UI" w:hAnsi="Segoe UI" w:cs="Segoe UI"/>
          <w:b/>
          <w:color w:val="F79646" w:themeColor="accent6"/>
          <w:sz w:val="24"/>
        </w:rPr>
        <w:t>REVISION HISTORY</w:t>
      </w:r>
    </w:p>
    <w:tbl>
      <w:tblPr>
        <w:tblStyle w:val="TableGridLigh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8"/>
        <w:gridCol w:w="1683"/>
        <w:gridCol w:w="3647"/>
        <w:gridCol w:w="2332"/>
      </w:tblGrid>
      <w:tr w:rsidR="00AE1411" w:rsidRPr="007A2CD9" w14:paraId="1219FC50" w14:textId="77777777" w:rsidTr="00647442">
        <w:trPr>
          <w:trHeight w:val="144"/>
        </w:trPr>
        <w:tc>
          <w:tcPr>
            <w:tcW w:w="1705" w:type="dxa"/>
            <w:shd w:val="clear" w:color="auto" w:fill="D9D9D9" w:themeFill="background1" w:themeFillShade="D9"/>
            <w:vAlign w:val="center"/>
          </w:tcPr>
          <w:p w14:paraId="5997B729" w14:textId="77777777" w:rsidR="00AE1411" w:rsidRPr="007A2CD9" w:rsidRDefault="00AE1411" w:rsidP="00647442">
            <w:pPr>
              <w:spacing w:before="0"/>
              <w:rPr>
                <w:rFonts w:ascii="Segoe UI" w:hAnsi="Segoe UI" w:cs="Segoe UI"/>
                <w:b/>
                <w:sz w:val="20"/>
                <w:szCs w:val="20"/>
              </w:rPr>
            </w:pPr>
            <w:r w:rsidRPr="007A2CD9">
              <w:rPr>
                <w:rFonts w:ascii="Segoe UI" w:hAnsi="Segoe UI" w:cs="Segoe UI"/>
                <w:b/>
                <w:sz w:val="20"/>
                <w:szCs w:val="20"/>
              </w:rPr>
              <w:t>Date</w:t>
            </w:r>
          </w:p>
        </w:tc>
        <w:tc>
          <w:tcPr>
            <w:tcW w:w="1710" w:type="dxa"/>
            <w:shd w:val="clear" w:color="auto" w:fill="D9D9D9" w:themeFill="background1" w:themeFillShade="D9"/>
            <w:vAlign w:val="center"/>
          </w:tcPr>
          <w:p w14:paraId="2C5A8593" w14:textId="77777777" w:rsidR="00AE1411" w:rsidRPr="007A2CD9" w:rsidRDefault="00AE1411" w:rsidP="00647442">
            <w:pPr>
              <w:spacing w:before="0"/>
              <w:jc w:val="center"/>
              <w:rPr>
                <w:rFonts w:ascii="Segoe UI" w:hAnsi="Segoe UI" w:cs="Segoe UI"/>
                <w:b/>
                <w:sz w:val="20"/>
                <w:szCs w:val="20"/>
              </w:rPr>
            </w:pPr>
            <w:r w:rsidRPr="007A2CD9">
              <w:rPr>
                <w:rFonts w:ascii="Segoe UI" w:hAnsi="Segoe UI" w:cs="Segoe UI"/>
                <w:b/>
                <w:sz w:val="20"/>
                <w:szCs w:val="20"/>
              </w:rPr>
              <w:t>Version</w:t>
            </w:r>
          </w:p>
        </w:tc>
        <w:tc>
          <w:tcPr>
            <w:tcW w:w="3732" w:type="dxa"/>
            <w:shd w:val="clear" w:color="auto" w:fill="D9D9D9" w:themeFill="background1" w:themeFillShade="D9"/>
            <w:vAlign w:val="center"/>
          </w:tcPr>
          <w:p w14:paraId="27C31E89" w14:textId="77777777" w:rsidR="00AE1411" w:rsidRPr="007A2CD9" w:rsidRDefault="00AE1411" w:rsidP="00647442">
            <w:pPr>
              <w:spacing w:before="0"/>
              <w:jc w:val="center"/>
              <w:rPr>
                <w:rFonts w:ascii="Segoe UI" w:hAnsi="Segoe UI" w:cs="Segoe UI"/>
                <w:b/>
                <w:sz w:val="20"/>
                <w:szCs w:val="20"/>
              </w:rPr>
            </w:pPr>
            <w:r w:rsidRPr="007A2CD9">
              <w:rPr>
                <w:rFonts w:ascii="Segoe UI" w:hAnsi="Segoe UI" w:cs="Segoe UI"/>
                <w:b/>
                <w:sz w:val="20"/>
                <w:szCs w:val="20"/>
              </w:rPr>
              <w:t>Description</w:t>
            </w:r>
          </w:p>
        </w:tc>
        <w:tc>
          <w:tcPr>
            <w:tcW w:w="2383" w:type="dxa"/>
            <w:shd w:val="clear" w:color="auto" w:fill="D9D9D9" w:themeFill="background1" w:themeFillShade="D9"/>
            <w:vAlign w:val="center"/>
          </w:tcPr>
          <w:p w14:paraId="03774836" w14:textId="77777777" w:rsidR="00AE1411" w:rsidRPr="007A2CD9" w:rsidRDefault="00AE1411" w:rsidP="00647442">
            <w:pPr>
              <w:spacing w:before="0"/>
              <w:jc w:val="center"/>
              <w:rPr>
                <w:rFonts w:ascii="Segoe UI" w:hAnsi="Segoe UI" w:cs="Segoe UI"/>
                <w:b/>
                <w:sz w:val="20"/>
                <w:szCs w:val="20"/>
              </w:rPr>
            </w:pPr>
            <w:r w:rsidRPr="007A2CD9">
              <w:rPr>
                <w:rFonts w:ascii="Segoe UI" w:hAnsi="Segoe UI" w:cs="Segoe UI"/>
                <w:b/>
                <w:sz w:val="20"/>
                <w:szCs w:val="20"/>
              </w:rPr>
              <w:t>Author</w:t>
            </w:r>
          </w:p>
        </w:tc>
      </w:tr>
      <w:tr w:rsidR="00AE1411" w:rsidRPr="007A2CD9" w14:paraId="4959C7B7" w14:textId="77777777" w:rsidTr="00647442">
        <w:trPr>
          <w:trHeight w:val="144"/>
        </w:trPr>
        <w:tc>
          <w:tcPr>
            <w:tcW w:w="1705" w:type="dxa"/>
            <w:vAlign w:val="center"/>
          </w:tcPr>
          <w:p w14:paraId="09F1417D" w14:textId="77777777" w:rsidR="00AE1411" w:rsidRPr="007A2CD9" w:rsidRDefault="00AE1411" w:rsidP="00647442">
            <w:pPr>
              <w:spacing w:before="0"/>
              <w:rPr>
                <w:rFonts w:ascii="Segoe UI" w:hAnsi="Segoe UI" w:cs="Segoe UI"/>
                <w:sz w:val="20"/>
                <w:szCs w:val="20"/>
              </w:rPr>
            </w:pPr>
            <w:r>
              <w:rPr>
                <w:rFonts w:ascii="Segoe UI" w:hAnsi="Segoe UI" w:cs="Segoe UI"/>
                <w:sz w:val="20"/>
                <w:szCs w:val="20"/>
              </w:rPr>
              <w:t>10/16/2019</w:t>
            </w:r>
          </w:p>
        </w:tc>
        <w:tc>
          <w:tcPr>
            <w:tcW w:w="1710" w:type="dxa"/>
            <w:vAlign w:val="center"/>
          </w:tcPr>
          <w:p w14:paraId="076A0346" w14:textId="77777777" w:rsidR="00AE1411" w:rsidRDefault="00AE1411" w:rsidP="00647442">
            <w:pPr>
              <w:spacing w:before="0"/>
              <w:jc w:val="center"/>
              <w:rPr>
                <w:rFonts w:cs="Segoe UI"/>
              </w:rPr>
            </w:pPr>
            <w:r>
              <w:rPr>
                <w:rFonts w:cs="Segoe UI"/>
              </w:rPr>
              <w:t>1.0</w:t>
            </w:r>
          </w:p>
        </w:tc>
        <w:tc>
          <w:tcPr>
            <w:tcW w:w="3732" w:type="dxa"/>
            <w:vAlign w:val="center"/>
          </w:tcPr>
          <w:p w14:paraId="090C4403" w14:textId="77777777" w:rsidR="00AE1411" w:rsidRDefault="00AE1411" w:rsidP="00647442">
            <w:pPr>
              <w:spacing w:before="0"/>
              <w:rPr>
                <w:rFonts w:cs="Segoe UI"/>
              </w:rPr>
            </w:pPr>
            <w:r>
              <w:rPr>
                <w:rFonts w:cs="Segoe UI"/>
              </w:rPr>
              <w:t>Initial Document Creation</w:t>
            </w:r>
          </w:p>
        </w:tc>
        <w:tc>
          <w:tcPr>
            <w:tcW w:w="2383" w:type="dxa"/>
            <w:vAlign w:val="center"/>
          </w:tcPr>
          <w:p w14:paraId="3699E7AE" w14:textId="77777777" w:rsidR="00AE1411" w:rsidRDefault="00AE1411" w:rsidP="00647442">
            <w:pPr>
              <w:spacing w:before="0"/>
              <w:rPr>
                <w:rFonts w:cs="Segoe UI"/>
              </w:rPr>
            </w:pPr>
            <w:r>
              <w:rPr>
                <w:rFonts w:cs="Segoe UI"/>
              </w:rPr>
              <w:t>Chris Domain</w:t>
            </w:r>
          </w:p>
        </w:tc>
      </w:tr>
    </w:tbl>
    <w:p w14:paraId="144F9897" w14:textId="77777777" w:rsidR="00AE1411" w:rsidRPr="00B103FB" w:rsidRDefault="00AE1411" w:rsidP="00AE1411"/>
    <w:p w14:paraId="4C9D9BEA" w14:textId="69AC75D3" w:rsidR="00AE1411" w:rsidRPr="00EF12A3" w:rsidRDefault="00EF12A3" w:rsidP="00EF12A3">
      <w:pPr>
        <w:rPr>
          <w:rFonts w:ascii="Segoe UI" w:hAnsi="Segoe UI" w:cs="Segoe UI"/>
          <w:b/>
          <w:color w:val="F79646" w:themeColor="accent6"/>
          <w:sz w:val="24"/>
        </w:rPr>
      </w:pPr>
      <w:r w:rsidRPr="00EF12A3">
        <w:rPr>
          <w:rFonts w:ascii="Segoe UI" w:hAnsi="Segoe UI" w:cs="Segoe UI"/>
          <w:b/>
          <w:color w:val="F79646" w:themeColor="accent6"/>
          <w:sz w:val="24"/>
        </w:rPr>
        <w:t>DOCUMENT OVERVIEW</w:t>
      </w:r>
    </w:p>
    <w:p w14:paraId="55734FA6" w14:textId="77777777" w:rsidR="00AE1411" w:rsidRDefault="00AE1411" w:rsidP="00AE1411">
      <w:pPr>
        <w:spacing w:before="0"/>
        <w:jc w:val="both"/>
      </w:pPr>
      <w:r>
        <w:t>This document provides details on all the load scripts used in the DQMetrics Final and DQMeasures final applications. For each app I will be describing what each script is being used for and how it affects the final application.</w:t>
      </w:r>
    </w:p>
    <w:p w14:paraId="43C385DF" w14:textId="77777777" w:rsidR="00AE1411" w:rsidRPr="00EF12A3" w:rsidRDefault="00AE1411" w:rsidP="00AE1411">
      <w:pPr>
        <w:spacing w:before="0"/>
        <w:jc w:val="both"/>
        <w:rPr>
          <w:rFonts w:ascii="Segoe UI" w:hAnsi="Segoe UI" w:cs="Segoe UI"/>
          <w:b/>
          <w:color w:val="F79646" w:themeColor="accent6"/>
          <w:sz w:val="24"/>
        </w:rPr>
      </w:pPr>
    </w:p>
    <w:p w14:paraId="3EF38B70" w14:textId="5E257025" w:rsidR="00AE1411" w:rsidRPr="00EF12A3" w:rsidRDefault="00EF12A3" w:rsidP="00EF12A3">
      <w:pPr>
        <w:rPr>
          <w:rFonts w:ascii="Segoe UI" w:hAnsi="Segoe UI" w:cs="Segoe UI"/>
          <w:b/>
          <w:color w:val="F79646" w:themeColor="accent6"/>
          <w:sz w:val="24"/>
        </w:rPr>
      </w:pPr>
      <w:r w:rsidRPr="00EF12A3">
        <w:rPr>
          <w:rFonts w:ascii="Segoe UI" w:hAnsi="Segoe UI" w:cs="Segoe UI"/>
          <w:b/>
          <w:color w:val="F79646" w:themeColor="accent6"/>
          <w:sz w:val="24"/>
        </w:rPr>
        <w:t>DQ METRICS APPLICATION</w:t>
      </w:r>
    </w:p>
    <w:p w14:paraId="4821A83C" w14:textId="5B3FDA94" w:rsidR="00AE1411" w:rsidRPr="00647442" w:rsidRDefault="00AE1411" w:rsidP="00AE1411">
      <w:pPr>
        <w:spacing w:before="0"/>
        <w:rPr>
          <w:b/>
          <w:bCs/>
          <w:sz w:val="28"/>
          <w:szCs w:val="28"/>
        </w:rPr>
      </w:pPr>
      <w:r w:rsidRPr="00516508">
        <w:rPr>
          <w:b/>
          <w:bCs/>
          <w:sz w:val="28"/>
          <w:szCs w:val="28"/>
        </w:rPr>
        <w:t>API/REST Connections:</w:t>
      </w:r>
    </w:p>
    <w:p w14:paraId="4E3FECAC" w14:textId="77777777" w:rsidR="00AE1411" w:rsidRDefault="00AE1411" w:rsidP="00AE1411">
      <w:pPr>
        <w:spacing w:before="0"/>
        <w:ind w:firstLine="720"/>
      </w:pPr>
      <w:r>
        <w:t>The DQMetrics Application pulls data from five separate API’s using five rest connectors. Below I’ve listed the names of the rest connectors as well as the API URL’s that they are connected to:</w:t>
      </w:r>
    </w:p>
    <w:p w14:paraId="05676B63" w14:textId="77777777" w:rsidR="00AE1411" w:rsidRDefault="00AE1411" w:rsidP="00AE1411">
      <w:pPr>
        <w:spacing w:before="0"/>
      </w:pPr>
    </w:p>
    <w:p w14:paraId="6B8F73D4" w14:textId="77777777" w:rsidR="00AE1411" w:rsidRDefault="00AE1411" w:rsidP="00AE1411">
      <w:pPr>
        <w:spacing w:before="0"/>
      </w:pPr>
      <w:r>
        <w:t>REST_METRICS:</w:t>
      </w:r>
      <w:hyperlink r:id="rId28" w:history="1">
        <w:r w:rsidRPr="0016282E">
          <w:rPr>
            <w:rStyle w:val="Hyperlink"/>
            <w:rFonts w:ascii="Arial" w:hAnsi="Arial" w:cs="Arial"/>
            <w:sz w:val="23"/>
            <w:szCs w:val="23"/>
            <w:shd w:val="clear" w:color="auto" w:fill="F8F8F8"/>
          </w:rPr>
          <w:t>https://dataquality.healthdatacollaboration.net/api/qlik-export/metrics</w:t>
        </w:r>
      </w:hyperlink>
    </w:p>
    <w:p w14:paraId="795B7510" w14:textId="77777777" w:rsidR="00AE1411" w:rsidRDefault="00AE1411" w:rsidP="00AE1411">
      <w:pPr>
        <w:spacing w:before="0"/>
      </w:pPr>
      <w:r>
        <w:t>REST_HARMONIZATION_CATEGORIES:</w:t>
      </w:r>
      <w:hyperlink r:id="rId29" w:history="1">
        <w:r w:rsidRPr="0016282E">
          <w:rPr>
            <w:rStyle w:val="Hyperlink"/>
            <w:rFonts w:ascii="Arial" w:hAnsi="Arial" w:cs="Arial"/>
            <w:sz w:val="23"/>
            <w:szCs w:val="23"/>
            <w:shd w:val="clear" w:color="auto" w:fill="F8F8F8"/>
          </w:rPr>
          <w:t>https://dataquality.healthdatacollaboration.net/api/qlik-export/data-quality-harmonization-categories</w:t>
        </w:r>
      </w:hyperlink>
    </w:p>
    <w:p w14:paraId="44A6DA21" w14:textId="77777777" w:rsidR="00AE1411" w:rsidRDefault="00AE1411" w:rsidP="00AE1411">
      <w:pPr>
        <w:spacing w:before="0"/>
      </w:pPr>
      <w:r>
        <w:t>REST_RESULTS_TYPES:</w:t>
      </w:r>
      <w:hyperlink r:id="rId30" w:tgtFrame="_blank" w:history="1">
        <w:r>
          <w:rPr>
            <w:rStyle w:val="Hyperlink"/>
            <w:rFonts w:ascii="Arial" w:hAnsi="Arial" w:cs="Arial"/>
            <w:sz w:val="23"/>
            <w:szCs w:val="23"/>
            <w:shd w:val="clear" w:color="auto" w:fill="F8F8F8"/>
          </w:rPr>
          <w:t>https://dataquality.healthdatacollaboration.net/api/qlik-export/results-types</w:t>
        </w:r>
      </w:hyperlink>
    </w:p>
    <w:p w14:paraId="500AEC71" w14:textId="77777777" w:rsidR="00AE1411" w:rsidRDefault="00AE1411" w:rsidP="00AE1411">
      <w:pPr>
        <w:spacing w:before="0"/>
      </w:pPr>
      <w:r>
        <w:t>REST_DOMAINS:</w:t>
      </w:r>
      <w:hyperlink r:id="rId31" w:tgtFrame="_blank" w:history="1">
        <w:r>
          <w:rPr>
            <w:rStyle w:val="Hyperlink"/>
            <w:rFonts w:ascii="Arial" w:hAnsi="Arial" w:cs="Arial"/>
            <w:sz w:val="23"/>
            <w:szCs w:val="23"/>
            <w:shd w:val="clear" w:color="auto" w:fill="F8F8F8"/>
          </w:rPr>
          <w:t>https://dataquality.healthdatacollaboration.net/api/qlik-export/domains</w:t>
        </w:r>
      </w:hyperlink>
      <w:r>
        <w:br/>
        <w:t>REST_STATUSES:</w:t>
      </w:r>
      <w:r w:rsidRPr="00F96E9E">
        <w:t xml:space="preserve"> </w:t>
      </w:r>
      <w:hyperlink r:id="rId32" w:tgtFrame="_blank" w:history="1">
        <w:r>
          <w:rPr>
            <w:rStyle w:val="Hyperlink"/>
            <w:rFonts w:ascii="Arial" w:hAnsi="Arial" w:cs="Arial"/>
            <w:sz w:val="23"/>
            <w:szCs w:val="23"/>
            <w:shd w:val="clear" w:color="auto" w:fill="F8F8F8"/>
          </w:rPr>
          <w:t>https://dataquality.healthdatacollaboration.net/api/qlik-export/metric-statuses</w:t>
        </w:r>
      </w:hyperlink>
    </w:p>
    <w:p w14:paraId="4E1D9DB1" w14:textId="77777777" w:rsidR="00AE1411" w:rsidRDefault="00AE1411" w:rsidP="00AE1411">
      <w:pPr>
        <w:spacing w:before="0"/>
      </w:pPr>
    </w:p>
    <w:p w14:paraId="254521B3" w14:textId="3BB15747" w:rsidR="00AE1411" w:rsidRDefault="00AE1411" w:rsidP="00AE1411">
      <w:pPr>
        <w:spacing w:before="0"/>
      </w:pPr>
      <w:r>
        <w:t>From here on out I will be referring to the connections by their rest connector names.</w:t>
      </w:r>
    </w:p>
    <w:p w14:paraId="682AA72B" w14:textId="77777777" w:rsidR="00AE1411" w:rsidRDefault="00AE1411" w:rsidP="00AE1411">
      <w:pPr>
        <w:spacing w:before="0"/>
      </w:pPr>
    </w:p>
    <w:p w14:paraId="593E12A0" w14:textId="77777777" w:rsidR="00647442" w:rsidRDefault="00647442" w:rsidP="00AE1411">
      <w:pPr>
        <w:spacing w:before="0"/>
        <w:rPr>
          <w:b/>
          <w:bCs/>
          <w:sz w:val="28"/>
          <w:szCs w:val="28"/>
        </w:rPr>
      </w:pPr>
    </w:p>
    <w:p w14:paraId="43B96995" w14:textId="77777777" w:rsidR="00647442" w:rsidRDefault="00647442" w:rsidP="00AE1411">
      <w:pPr>
        <w:spacing w:before="0"/>
        <w:rPr>
          <w:b/>
          <w:bCs/>
          <w:sz w:val="28"/>
          <w:szCs w:val="28"/>
        </w:rPr>
      </w:pPr>
    </w:p>
    <w:p w14:paraId="13FC7A13" w14:textId="77777777" w:rsidR="00647442" w:rsidRDefault="00647442" w:rsidP="00AE1411">
      <w:pPr>
        <w:spacing w:before="0"/>
        <w:rPr>
          <w:b/>
          <w:bCs/>
          <w:sz w:val="28"/>
          <w:szCs w:val="28"/>
        </w:rPr>
      </w:pPr>
    </w:p>
    <w:p w14:paraId="5AFF6A9C" w14:textId="77777777" w:rsidR="00647442" w:rsidRDefault="00647442" w:rsidP="00AE1411">
      <w:pPr>
        <w:spacing w:before="0"/>
        <w:rPr>
          <w:b/>
          <w:bCs/>
          <w:sz w:val="28"/>
          <w:szCs w:val="28"/>
        </w:rPr>
      </w:pPr>
    </w:p>
    <w:p w14:paraId="71F3DC49" w14:textId="77777777" w:rsidR="00647442" w:rsidRDefault="00647442" w:rsidP="00AE1411">
      <w:pPr>
        <w:spacing w:before="0"/>
        <w:rPr>
          <w:b/>
          <w:bCs/>
          <w:sz w:val="28"/>
          <w:szCs w:val="28"/>
        </w:rPr>
      </w:pPr>
    </w:p>
    <w:p w14:paraId="23B50D8D" w14:textId="77777777" w:rsidR="00EF12A3" w:rsidRDefault="00EF12A3" w:rsidP="00AE1411">
      <w:pPr>
        <w:spacing w:before="0"/>
        <w:rPr>
          <w:b/>
          <w:bCs/>
          <w:sz w:val="28"/>
          <w:szCs w:val="28"/>
        </w:rPr>
      </w:pPr>
    </w:p>
    <w:p w14:paraId="475BFFFA" w14:textId="1775F7ED" w:rsidR="00AE1411" w:rsidRPr="00516508" w:rsidRDefault="00AE1411" w:rsidP="00AE1411">
      <w:pPr>
        <w:spacing w:before="0"/>
        <w:rPr>
          <w:b/>
          <w:bCs/>
          <w:sz w:val="28"/>
          <w:szCs w:val="28"/>
        </w:rPr>
      </w:pPr>
      <w:r>
        <w:rPr>
          <w:b/>
          <w:bCs/>
          <w:sz w:val="28"/>
          <w:szCs w:val="28"/>
        </w:rPr>
        <w:t>Load Script Overview:</w:t>
      </w:r>
    </w:p>
    <w:p w14:paraId="2F77EE1E" w14:textId="77777777" w:rsidR="00AE1411" w:rsidRDefault="00AE1411" w:rsidP="00AE1411">
      <w:pPr>
        <w:spacing w:before="0"/>
      </w:pPr>
      <w:r>
        <w:rPr>
          <w:noProof/>
        </w:rPr>
        <w:drawing>
          <wp:anchor distT="0" distB="0" distL="114300" distR="114300" simplePos="0" relativeHeight="251665408" behindDoc="0" locked="0" layoutInCell="1" allowOverlap="1" wp14:anchorId="09A6C9DB" wp14:editId="5EC2E8A6">
            <wp:simplePos x="914400" y="6521450"/>
            <wp:positionH relativeFrom="column">
              <wp:align>left</wp:align>
            </wp:positionH>
            <wp:positionV relativeFrom="paragraph">
              <wp:align>top</wp:align>
            </wp:positionV>
            <wp:extent cx="1536700" cy="22541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6700" cy="2254150"/>
                    </a:xfrm>
                    <a:prstGeom prst="rect">
                      <a:avLst/>
                    </a:prstGeom>
                    <a:noFill/>
                    <a:ln>
                      <a:noFill/>
                    </a:ln>
                  </pic:spPr>
                </pic:pic>
              </a:graphicData>
            </a:graphic>
          </wp:anchor>
        </w:drawing>
      </w:r>
      <w:r>
        <w:br w:type="textWrapping" w:clear="all"/>
      </w:r>
    </w:p>
    <w:p w14:paraId="26F6B5A3" w14:textId="77777777" w:rsidR="00AE1411" w:rsidRDefault="00AE1411" w:rsidP="00AE1411">
      <w:pPr>
        <w:spacing w:before="0"/>
        <w:ind w:firstLine="720"/>
      </w:pPr>
      <w:r>
        <w:t xml:space="preserve">The DQMetrics script is broken up into eight sections. </w:t>
      </w:r>
      <w:r w:rsidRPr="00516508">
        <w:rPr>
          <w:b/>
          <w:bCs/>
        </w:rPr>
        <w:t>Main</w:t>
      </w:r>
      <w:r>
        <w:t xml:space="preserve"> initializes the qlik sense settings. </w:t>
      </w:r>
      <w:r w:rsidRPr="00516508">
        <w:rPr>
          <w:b/>
          <w:bCs/>
        </w:rPr>
        <w:t xml:space="preserve">Metric Load Script </w:t>
      </w:r>
      <w:r>
        <w:t xml:space="preserve">connects using the REST_METRIC connector, it pulls in seven tables: Root, Author, User, Statuses, Categories, Domains, and Documents. </w:t>
      </w:r>
      <w:r w:rsidRPr="00516508">
        <w:rPr>
          <w:b/>
          <w:bCs/>
        </w:rPr>
        <w:t>----Harmonization</w:t>
      </w:r>
      <w:r>
        <w:rPr>
          <w:b/>
          <w:bCs/>
        </w:rPr>
        <w:t xml:space="preserve"> </w:t>
      </w:r>
      <w:r w:rsidRPr="00516508">
        <w:rPr>
          <w:b/>
          <w:bCs/>
        </w:rPr>
        <w:t>Categories</w:t>
      </w:r>
      <w:r>
        <w:rPr>
          <w:b/>
          <w:bCs/>
        </w:rPr>
        <w:t xml:space="preserve"> </w:t>
      </w:r>
      <w:r>
        <w:t xml:space="preserve">connects using the      </w:t>
      </w:r>
    </w:p>
    <w:p w14:paraId="61A305A8" w14:textId="77777777" w:rsidR="00AE1411" w:rsidRDefault="00AE1411" w:rsidP="00AE1411">
      <w:pPr>
        <w:spacing w:before="0"/>
      </w:pPr>
      <w:r>
        <w:t xml:space="preserve">REST_HARMONIZATION_CATEGORIES connector, it pulls in one table: HarmonizationCategories. </w:t>
      </w:r>
      <w:r w:rsidRPr="00516508">
        <w:rPr>
          <w:b/>
          <w:bCs/>
        </w:rPr>
        <w:t>----Result Type</w:t>
      </w:r>
      <w:r>
        <w:rPr>
          <w:b/>
          <w:bCs/>
        </w:rPr>
        <w:t xml:space="preserve"> </w:t>
      </w:r>
      <w:r>
        <w:t xml:space="preserve">uses the REST_RESULT_TYPES connector, it pulls in one table: ResultType. </w:t>
      </w:r>
      <w:r w:rsidRPr="00516508">
        <w:rPr>
          <w:b/>
          <w:bCs/>
        </w:rPr>
        <w:t>----</w:t>
      </w:r>
      <w:r>
        <w:rPr>
          <w:b/>
          <w:bCs/>
        </w:rPr>
        <w:t xml:space="preserve">Domain </w:t>
      </w:r>
      <w:r>
        <w:t xml:space="preserve">uses the REST_DOMAINS connector, it pulls in one table: Domain. </w:t>
      </w:r>
      <w:r w:rsidRPr="00516508">
        <w:rPr>
          <w:b/>
          <w:bCs/>
        </w:rPr>
        <w:t>----</w:t>
      </w:r>
      <w:r>
        <w:rPr>
          <w:b/>
          <w:bCs/>
        </w:rPr>
        <w:t xml:space="preserve">Status </w:t>
      </w:r>
      <w:r>
        <w:t xml:space="preserve">uses the REST_STATUSES connector, it pulls in one table: Status. </w:t>
      </w:r>
      <w:r w:rsidRPr="00685CA4">
        <w:rPr>
          <w:b/>
          <w:bCs/>
        </w:rPr>
        <w:t>Master Calendar</w:t>
      </w:r>
      <w:r>
        <w:t xml:space="preserve"> creates and additional table MasterCalender used for date visualizations. Finally </w:t>
      </w:r>
      <w:r w:rsidRPr="00685CA4">
        <w:rPr>
          <w:b/>
          <w:bCs/>
        </w:rPr>
        <w:t>Exit</w:t>
      </w:r>
      <w:r>
        <w:t xml:space="preserve"> just contains the Exit Script to stop the script.</w:t>
      </w:r>
    </w:p>
    <w:p w14:paraId="461CD6E5" w14:textId="77777777" w:rsidR="00AE1411" w:rsidRDefault="00AE1411" w:rsidP="00AE1411">
      <w:pPr>
        <w:spacing w:before="0"/>
      </w:pPr>
    </w:p>
    <w:p w14:paraId="5B6CF95D" w14:textId="77777777" w:rsidR="00AE1411" w:rsidRDefault="00AE1411" w:rsidP="00AE1411">
      <w:pPr>
        <w:spacing w:before="0"/>
      </w:pPr>
      <w:r>
        <w:t>The final data model looks like this:</w:t>
      </w:r>
    </w:p>
    <w:p w14:paraId="7EA74D62" w14:textId="77777777" w:rsidR="00AE1411" w:rsidRDefault="00AE1411" w:rsidP="00AE1411">
      <w:pPr>
        <w:spacing w:before="0"/>
      </w:pPr>
    </w:p>
    <w:p w14:paraId="73509851" w14:textId="77777777" w:rsidR="00AE1411" w:rsidRDefault="00AE1411" w:rsidP="00AE1411">
      <w:pPr>
        <w:spacing w:before="0"/>
      </w:pPr>
      <w:r>
        <w:rPr>
          <w:noProof/>
        </w:rPr>
        <w:drawing>
          <wp:inline distT="0" distB="0" distL="0" distR="0" wp14:anchorId="69D96B00" wp14:editId="54EAC74D">
            <wp:extent cx="6051550" cy="4343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1550" cy="4343400"/>
                    </a:xfrm>
                    <a:prstGeom prst="rect">
                      <a:avLst/>
                    </a:prstGeom>
                    <a:noFill/>
                    <a:ln>
                      <a:noFill/>
                    </a:ln>
                  </pic:spPr>
                </pic:pic>
              </a:graphicData>
            </a:graphic>
          </wp:inline>
        </w:drawing>
      </w:r>
    </w:p>
    <w:p w14:paraId="75F05508" w14:textId="77777777" w:rsidR="00AE1411" w:rsidRDefault="00AE1411" w:rsidP="00AE1411">
      <w:pPr>
        <w:spacing w:before="0"/>
      </w:pPr>
    </w:p>
    <w:p w14:paraId="1FFB0C9E" w14:textId="77777777" w:rsidR="00AE1411" w:rsidRDefault="00AE1411" w:rsidP="00AE1411">
      <w:pPr>
        <w:spacing w:before="0"/>
      </w:pPr>
    </w:p>
    <w:p w14:paraId="7D1FD4D9" w14:textId="77777777" w:rsidR="00AE1411" w:rsidRDefault="00AE1411" w:rsidP="00AE1411">
      <w:pPr>
        <w:spacing w:before="0"/>
      </w:pPr>
    </w:p>
    <w:p w14:paraId="493585AA" w14:textId="77777777" w:rsidR="00AE1411" w:rsidRDefault="00AE1411" w:rsidP="00AE1411">
      <w:pPr>
        <w:spacing w:before="0"/>
      </w:pPr>
    </w:p>
    <w:p w14:paraId="255595EA" w14:textId="77777777" w:rsidR="00AE1411" w:rsidRDefault="00AE1411" w:rsidP="00AE1411">
      <w:pPr>
        <w:spacing w:before="0"/>
      </w:pPr>
    </w:p>
    <w:p w14:paraId="5F64EC9A" w14:textId="77777777" w:rsidR="00AE1411" w:rsidRDefault="00AE1411" w:rsidP="00AE1411">
      <w:pPr>
        <w:spacing w:before="0"/>
      </w:pPr>
    </w:p>
    <w:p w14:paraId="3DD5AB6F" w14:textId="77777777" w:rsidR="00AE1411" w:rsidRDefault="00AE1411" w:rsidP="00AE1411">
      <w:pPr>
        <w:spacing w:before="0"/>
      </w:pPr>
    </w:p>
    <w:p w14:paraId="491E92D9" w14:textId="77777777" w:rsidR="00AE1411" w:rsidRDefault="00AE1411" w:rsidP="00AE1411">
      <w:pPr>
        <w:spacing w:before="0"/>
      </w:pPr>
    </w:p>
    <w:p w14:paraId="34F45A49" w14:textId="77777777" w:rsidR="00AE1411" w:rsidRDefault="00AE1411" w:rsidP="00AE1411">
      <w:pPr>
        <w:spacing w:before="0"/>
      </w:pPr>
    </w:p>
    <w:p w14:paraId="1D3878FD" w14:textId="77777777" w:rsidR="00AE1411" w:rsidRDefault="00AE1411" w:rsidP="00AE1411">
      <w:pPr>
        <w:spacing w:before="0"/>
      </w:pPr>
    </w:p>
    <w:p w14:paraId="1A864CEA" w14:textId="77777777" w:rsidR="00AE1411" w:rsidRDefault="00AE1411" w:rsidP="00AE1411">
      <w:pPr>
        <w:spacing w:before="0"/>
      </w:pPr>
    </w:p>
    <w:p w14:paraId="2D418008" w14:textId="77777777" w:rsidR="00AE1411" w:rsidRDefault="00AE1411" w:rsidP="00AE1411">
      <w:pPr>
        <w:spacing w:before="0"/>
      </w:pPr>
    </w:p>
    <w:p w14:paraId="239876D3" w14:textId="77777777" w:rsidR="00647442" w:rsidRDefault="00647442" w:rsidP="00AE1411">
      <w:pPr>
        <w:spacing w:before="0"/>
        <w:rPr>
          <w:b/>
          <w:bCs/>
          <w:sz w:val="28"/>
          <w:szCs w:val="28"/>
        </w:rPr>
      </w:pPr>
      <w:bookmarkStart w:id="34" w:name="_Hlk22110222"/>
    </w:p>
    <w:p w14:paraId="64B4FE33" w14:textId="2B134423" w:rsidR="00AE1411" w:rsidRPr="00647442" w:rsidRDefault="00AE1411" w:rsidP="00AE1411">
      <w:pPr>
        <w:spacing w:before="0"/>
        <w:rPr>
          <w:b/>
          <w:bCs/>
          <w:sz w:val="28"/>
          <w:szCs w:val="28"/>
        </w:rPr>
      </w:pPr>
      <w:r>
        <w:rPr>
          <w:b/>
          <w:bCs/>
          <w:sz w:val="28"/>
          <w:szCs w:val="28"/>
        </w:rPr>
        <w:t>Metric Load Script:</w:t>
      </w:r>
    </w:p>
    <w:p w14:paraId="0E88E364" w14:textId="77777777" w:rsidR="00AE1411" w:rsidRDefault="00AE1411" w:rsidP="00AE1411">
      <w:pPr>
        <w:spacing w:before="0"/>
        <w:ind w:firstLine="720"/>
      </w:pPr>
      <w:r>
        <w:t xml:space="preserve">In this section all the data from REST_METRICS is pulled into a temporary table named </w:t>
      </w:r>
    </w:p>
    <w:p w14:paraId="34882648" w14:textId="77777777" w:rsidR="00AE1411" w:rsidRDefault="00AE1411" w:rsidP="00AE1411">
      <w:pPr>
        <w:spacing w:before="0"/>
      </w:pPr>
      <w:r>
        <w:t>RestConnectorMasterTable</w:t>
      </w:r>
      <w:bookmarkEnd w:id="34"/>
      <w:r>
        <w:t>, the seven final tables are created using resident loads from the master table. Once the seven final tables are created the RestConnectorMasterTable is dropped. In this section the only editing done mostly is by renaming fields. In the Root, Categories, Domains, Statuses, and Documents tables I have renamed their key values to %key_values, this is how the supporting tables are linked to the Root table. At the bottom of the Root table you will see “1 AS RecordCounter”, the one measure in this application (# Metrics) sums this field to get the count of Metrics. Summing is more efficient than counting in qlik.</w:t>
      </w:r>
    </w:p>
    <w:p w14:paraId="66315F69" w14:textId="77777777" w:rsidR="00AE1411" w:rsidRDefault="00AE1411" w:rsidP="00AE1411">
      <w:pPr>
        <w:spacing w:before="0"/>
      </w:pPr>
    </w:p>
    <w:p w14:paraId="0F263562" w14:textId="77777777" w:rsidR="00AE1411" w:rsidRDefault="00AE1411" w:rsidP="00AE1411">
      <w:pPr>
        <w:spacing w:before="0"/>
      </w:pPr>
      <w:r>
        <w:rPr>
          <w:noProof/>
        </w:rPr>
        <w:drawing>
          <wp:inline distT="0" distB="0" distL="0" distR="0" wp14:anchorId="4DECA8D1" wp14:editId="0B153D95">
            <wp:extent cx="2683710" cy="2317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886" cy="2332584"/>
                    </a:xfrm>
                    <a:prstGeom prst="rect">
                      <a:avLst/>
                    </a:prstGeom>
                    <a:noFill/>
                    <a:ln>
                      <a:noFill/>
                    </a:ln>
                  </pic:spPr>
                </pic:pic>
              </a:graphicData>
            </a:graphic>
          </wp:inline>
        </w:drawing>
      </w:r>
      <w:r>
        <w:t xml:space="preserve"> </w:t>
      </w:r>
    </w:p>
    <w:p w14:paraId="47DABC34" w14:textId="77777777" w:rsidR="00AE1411" w:rsidRDefault="00AE1411" w:rsidP="00AE1411">
      <w:pPr>
        <w:spacing w:before="0"/>
      </w:pPr>
    </w:p>
    <w:p w14:paraId="2D72FB4C" w14:textId="77777777" w:rsidR="00AE1411" w:rsidRDefault="00AE1411" w:rsidP="00AE1411">
      <w:pPr>
        <w:spacing w:before="0"/>
        <w:ind w:firstLine="720"/>
      </w:pPr>
      <w:r>
        <w:t>The only other additions to this section is the creation of the Author and User tables. I created these tables as a distinct load so all the Authors/Users can be visualized in one place. Knowing this information helps with visualization creation as well as for filtering, the tables look like this:</w:t>
      </w:r>
    </w:p>
    <w:p w14:paraId="2F1F555F" w14:textId="77777777" w:rsidR="00AE1411" w:rsidRDefault="00AE1411" w:rsidP="00AE1411">
      <w:pPr>
        <w:spacing w:before="0"/>
      </w:pPr>
    </w:p>
    <w:p w14:paraId="601AF148" w14:textId="3A011716" w:rsidR="00AE1411" w:rsidRDefault="007705BC" w:rsidP="00AE1411">
      <w:pPr>
        <w:spacing w:before="0"/>
      </w:pPr>
      <w:r>
        <w:rPr>
          <w:noProof/>
        </w:rPr>
        <w:drawing>
          <wp:inline distT="0" distB="0" distL="0" distR="0" wp14:anchorId="56DF7750" wp14:editId="5BB1596E">
            <wp:extent cx="5943600" cy="2165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65985"/>
                    </a:xfrm>
                    <a:prstGeom prst="rect">
                      <a:avLst/>
                    </a:prstGeom>
                  </pic:spPr>
                </pic:pic>
              </a:graphicData>
            </a:graphic>
          </wp:inline>
        </w:drawing>
      </w:r>
    </w:p>
    <w:p w14:paraId="65858704" w14:textId="77777777" w:rsidR="00AE1411" w:rsidRDefault="00AE1411" w:rsidP="00AE1411">
      <w:pPr>
        <w:spacing w:before="0"/>
      </w:pPr>
      <w:r>
        <w:t>This section alone is responsible for this portion of the data model:</w:t>
      </w:r>
    </w:p>
    <w:p w14:paraId="4E998E67" w14:textId="77777777" w:rsidR="00AE1411" w:rsidRDefault="00AE1411" w:rsidP="00AE1411">
      <w:pPr>
        <w:spacing w:before="0"/>
      </w:pPr>
    </w:p>
    <w:p w14:paraId="73F8D91C" w14:textId="77777777" w:rsidR="00AE1411" w:rsidRDefault="00AE1411" w:rsidP="00AE1411">
      <w:pPr>
        <w:spacing w:before="0"/>
      </w:pPr>
      <w:r>
        <w:rPr>
          <w:noProof/>
        </w:rPr>
        <w:drawing>
          <wp:inline distT="0" distB="0" distL="0" distR="0" wp14:anchorId="28A168FE" wp14:editId="5345A30D">
            <wp:extent cx="5029200" cy="36269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978" cy="3635422"/>
                    </a:xfrm>
                    <a:prstGeom prst="rect">
                      <a:avLst/>
                    </a:prstGeom>
                    <a:noFill/>
                    <a:ln>
                      <a:noFill/>
                    </a:ln>
                  </pic:spPr>
                </pic:pic>
              </a:graphicData>
            </a:graphic>
          </wp:inline>
        </w:drawing>
      </w:r>
    </w:p>
    <w:p w14:paraId="2CAE0341" w14:textId="77777777" w:rsidR="00AE1411" w:rsidRDefault="00AE1411" w:rsidP="00AE1411">
      <w:pPr>
        <w:spacing w:before="0"/>
      </w:pPr>
    </w:p>
    <w:p w14:paraId="15697744" w14:textId="1D29B122" w:rsidR="00AE1411" w:rsidRDefault="00AE1411" w:rsidP="00AE1411">
      <w:pPr>
        <w:spacing w:before="0"/>
      </w:pPr>
      <w:r>
        <w:t xml:space="preserve">The rest of the sections are supporting tables used for filtering and visualization enhancement. </w:t>
      </w:r>
    </w:p>
    <w:p w14:paraId="0A112554" w14:textId="77777777" w:rsidR="00AE1411" w:rsidRPr="00516508" w:rsidRDefault="00AE1411" w:rsidP="00AE1411">
      <w:pPr>
        <w:spacing w:before="0"/>
      </w:pPr>
    </w:p>
    <w:p w14:paraId="4ED1AEC7" w14:textId="77777777" w:rsidR="00AE1411" w:rsidRPr="00516508" w:rsidRDefault="00AE1411" w:rsidP="00AE1411">
      <w:pPr>
        <w:spacing w:before="0"/>
        <w:rPr>
          <w:b/>
          <w:bCs/>
          <w:sz w:val="28"/>
          <w:szCs w:val="28"/>
        </w:rPr>
      </w:pPr>
      <w:r>
        <w:rPr>
          <w:b/>
          <w:bCs/>
          <w:sz w:val="28"/>
          <w:szCs w:val="28"/>
        </w:rPr>
        <w:t>The ‘----’ Indented Sections:</w:t>
      </w:r>
    </w:p>
    <w:p w14:paraId="5D2AE906" w14:textId="77777777" w:rsidR="00AE1411" w:rsidRDefault="00AE1411" w:rsidP="00AE1411">
      <w:pPr>
        <w:spacing w:before="0"/>
      </w:pPr>
    </w:p>
    <w:p w14:paraId="523A7820" w14:textId="77777777" w:rsidR="00AE1411" w:rsidRDefault="00AE1411" w:rsidP="00AE1411">
      <w:pPr>
        <w:spacing w:before="0"/>
        <w:rPr>
          <w:rFonts w:ascii="Arial" w:hAnsi="Arial" w:cs="Arial"/>
          <w:color w:val="1D1C1D"/>
          <w:sz w:val="23"/>
          <w:szCs w:val="23"/>
        </w:rPr>
      </w:pPr>
      <w:r>
        <w:rPr>
          <w:rFonts w:ascii="Arial" w:hAnsi="Arial" w:cs="Arial"/>
          <w:noProof/>
          <w:color w:val="1D1C1D"/>
          <w:sz w:val="23"/>
          <w:szCs w:val="23"/>
        </w:rPr>
        <w:drawing>
          <wp:inline distT="0" distB="0" distL="0" distR="0" wp14:anchorId="318D0E34" wp14:editId="0B66AAA0">
            <wp:extent cx="20637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3750" cy="1466850"/>
                    </a:xfrm>
                    <a:prstGeom prst="rect">
                      <a:avLst/>
                    </a:prstGeom>
                    <a:noFill/>
                    <a:ln>
                      <a:noFill/>
                    </a:ln>
                  </pic:spPr>
                </pic:pic>
              </a:graphicData>
            </a:graphic>
          </wp:inline>
        </w:drawing>
      </w:r>
    </w:p>
    <w:p w14:paraId="281F4183" w14:textId="77777777" w:rsidR="00AE1411" w:rsidRDefault="00AE1411" w:rsidP="00AE1411">
      <w:pPr>
        <w:spacing w:before="0"/>
        <w:rPr>
          <w:rFonts w:ascii="Arial" w:hAnsi="Arial" w:cs="Arial"/>
          <w:color w:val="1D1C1D"/>
          <w:sz w:val="23"/>
          <w:szCs w:val="23"/>
        </w:rPr>
      </w:pPr>
    </w:p>
    <w:p w14:paraId="522108EB" w14:textId="6F8D8793" w:rsidR="00AE1411" w:rsidRPr="00A032C7" w:rsidRDefault="00AE1411" w:rsidP="00AE1411">
      <w:pPr>
        <w:spacing w:before="0"/>
        <w:ind w:firstLine="720"/>
        <w:rPr>
          <w:rFonts w:cstheme="minorHAnsi"/>
          <w:color w:val="1D1C1D"/>
        </w:rPr>
      </w:pPr>
      <w:r w:rsidRPr="00A032C7">
        <w:rPr>
          <w:rFonts w:cstheme="minorHAnsi"/>
          <w:color w:val="1D1C1D"/>
        </w:rPr>
        <w:t>The four sections</w:t>
      </w:r>
      <w:r>
        <w:rPr>
          <w:rFonts w:cstheme="minorHAnsi"/>
          <w:color w:val="1D1C1D"/>
        </w:rPr>
        <w:t xml:space="preserve"> above pull data from the other four rest connectors: </w:t>
      </w:r>
      <w:r>
        <w:t>REST_HARMONIZATION_CATEGORIES, REST_RESULTS_TYPES,</w:t>
      </w:r>
      <w:r>
        <w:rPr>
          <w:rFonts w:cstheme="minorHAnsi"/>
          <w:color w:val="1D1C1D"/>
        </w:rPr>
        <w:t xml:space="preserve"> </w:t>
      </w:r>
      <w:r>
        <w:t xml:space="preserve">REST_DOMAINS, REST_STATUSES. Each one comes with two fields, [id] and [title] (harmonization categories has an extra for subcategory). The [title]s are renamed to what their value represents and the [id]s are renamed to match the ID in the metric tables: DomainID, StatusID, etc. </w:t>
      </w:r>
    </w:p>
    <w:p w14:paraId="58600067" w14:textId="77777777" w:rsidR="00AE1411" w:rsidRDefault="00AE1411" w:rsidP="00AE1411">
      <w:pPr>
        <w:spacing w:before="0"/>
      </w:pPr>
    </w:p>
    <w:bookmarkEnd w:id="33"/>
    <w:p w14:paraId="75FC51DF" w14:textId="77777777" w:rsidR="00AE1411" w:rsidRDefault="00AE1411" w:rsidP="00AE1411">
      <w:pPr>
        <w:spacing w:before="0"/>
      </w:pPr>
      <w:r>
        <w:rPr>
          <w:noProof/>
        </w:rPr>
        <w:drawing>
          <wp:inline distT="0" distB="0" distL="0" distR="0" wp14:anchorId="7CAC6568" wp14:editId="7CBB4A34">
            <wp:extent cx="5283200" cy="285342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0434" cy="2868135"/>
                    </a:xfrm>
                    <a:prstGeom prst="rect">
                      <a:avLst/>
                    </a:prstGeom>
                    <a:noFill/>
                    <a:ln>
                      <a:noFill/>
                    </a:ln>
                  </pic:spPr>
                </pic:pic>
              </a:graphicData>
            </a:graphic>
          </wp:inline>
        </w:drawing>
      </w:r>
    </w:p>
    <w:p w14:paraId="6BDDCBC6" w14:textId="77777777" w:rsidR="00AE1411" w:rsidRDefault="00AE1411" w:rsidP="00AE1411">
      <w:pPr>
        <w:spacing w:before="0"/>
      </w:pPr>
    </w:p>
    <w:p w14:paraId="36DF5D32" w14:textId="77777777" w:rsidR="00AE1411" w:rsidRDefault="00AE1411" w:rsidP="00AE1411">
      <w:pPr>
        <w:spacing w:before="0"/>
        <w:ind w:firstLine="720"/>
      </w:pPr>
      <w:r>
        <w:t xml:space="preserve">As seen above in the data model, these tables sit on the peripheral of the schema connected by their renamed ID’s. They exist to show all the possible values a given category, domain, or status can be regardless if those values exist in the metrics data. These tables allow us to have a complete view of possible values and is important when it comes to filtering and creating visuals later on. </w:t>
      </w:r>
    </w:p>
    <w:p w14:paraId="568FB4C7" w14:textId="77777777" w:rsidR="00AE1411" w:rsidRDefault="00AE1411" w:rsidP="00AE1411">
      <w:pPr>
        <w:spacing w:before="0"/>
      </w:pPr>
    </w:p>
    <w:p w14:paraId="28854907" w14:textId="2396F4B6" w:rsidR="00AE1411" w:rsidRPr="00647442" w:rsidRDefault="00AE1411" w:rsidP="00AE1411">
      <w:pPr>
        <w:spacing w:before="0"/>
        <w:rPr>
          <w:b/>
          <w:bCs/>
          <w:sz w:val="28"/>
          <w:szCs w:val="28"/>
        </w:rPr>
      </w:pPr>
      <w:r>
        <w:rPr>
          <w:b/>
          <w:bCs/>
          <w:sz w:val="28"/>
          <w:szCs w:val="28"/>
        </w:rPr>
        <w:t>Master Calendar:</w:t>
      </w:r>
    </w:p>
    <w:p w14:paraId="1C4F5641" w14:textId="77777777" w:rsidR="00AE1411" w:rsidRDefault="00AE1411" w:rsidP="00AE1411">
      <w:pPr>
        <w:spacing w:before="0"/>
      </w:pPr>
      <w:r>
        <w:t xml:space="preserve">The master calendar is the last section in the metric script. It’s connected to the Root table by the CreatedOn date field. The way it works is by finding the minimum and maximum date in the CreatedOn dataset. It then fills in a table with every single day between the min and max date to create a full date dataset. </w:t>
      </w:r>
    </w:p>
    <w:p w14:paraId="2AACC4BF" w14:textId="77777777" w:rsidR="00AE1411" w:rsidRDefault="00AE1411" w:rsidP="00AE1411">
      <w:pPr>
        <w:spacing w:before="0"/>
      </w:pPr>
    </w:p>
    <w:p w14:paraId="410491A7" w14:textId="77777777" w:rsidR="00AE1411" w:rsidRDefault="00AE1411" w:rsidP="00AE1411">
      <w:pPr>
        <w:spacing w:before="0"/>
      </w:pPr>
      <w:r>
        <w:rPr>
          <w:noProof/>
        </w:rPr>
        <w:drawing>
          <wp:inline distT="0" distB="0" distL="0" distR="0" wp14:anchorId="381A9DCF" wp14:editId="117D7DB7">
            <wp:extent cx="4781550" cy="2327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3164" cy="2333144"/>
                    </a:xfrm>
                    <a:prstGeom prst="rect">
                      <a:avLst/>
                    </a:prstGeom>
                    <a:noFill/>
                    <a:ln>
                      <a:noFill/>
                    </a:ln>
                  </pic:spPr>
                </pic:pic>
              </a:graphicData>
            </a:graphic>
          </wp:inline>
        </w:drawing>
      </w:r>
    </w:p>
    <w:p w14:paraId="03B4A31E" w14:textId="77777777" w:rsidR="00AE1411" w:rsidRDefault="00AE1411" w:rsidP="00AE1411">
      <w:pPr>
        <w:spacing w:before="0"/>
      </w:pPr>
    </w:p>
    <w:p w14:paraId="43E27942" w14:textId="77777777" w:rsidR="00AE1411" w:rsidRDefault="00AE1411" w:rsidP="00AE1411">
      <w:pPr>
        <w:spacing w:before="0"/>
      </w:pPr>
    </w:p>
    <w:p w14:paraId="6252BE21" w14:textId="77777777" w:rsidR="00AE1411" w:rsidRDefault="00AE1411" w:rsidP="00AE1411">
      <w:pPr>
        <w:spacing w:before="0"/>
      </w:pPr>
      <w:r>
        <w:tab/>
        <w:t>The rest of the script is just for formatting. The reason we use a master calendar is so we have all the date values in a given time regardless of whether or not data was gathered on that day. In the application we use the master calendar CreatedOn value in our visualizations instead of the one from the root table. It allows line charts or any other chart of date vs value to be distributed properly across a time span instead of clumping the dates together.</w:t>
      </w:r>
    </w:p>
    <w:p w14:paraId="1B54DA12" w14:textId="77777777" w:rsidR="00AE1411" w:rsidRDefault="00AE1411" w:rsidP="00AE1411">
      <w:pPr>
        <w:spacing w:before="0"/>
      </w:pPr>
    </w:p>
    <w:p w14:paraId="213EB577" w14:textId="77777777" w:rsidR="00AE1411" w:rsidRDefault="00AE1411" w:rsidP="00AE1411">
      <w:pPr>
        <w:spacing w:before="0"/>
      </w:pPr>
      <w:r>
        <w:rPr>
          <w:noProof/>
        </w:rPr>
        <w:drawing>
          <wp:inline distT="0" distB="0" distL="0" distR="0" wp14:anchorId="515FAAE4" wp14:editId="5E2BDDBE">
            <wp:extent cx="3403600" cy="22796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3600" cy="2279650"/>
                    </a:xfrm>
                    <a:prstGeom prst="rect">
                      <a:avLst/>
                    </a:prstGeom>
                    <a:noFill/>
                    <a:ln>
                      <a:noFill/>
                    </a:ln>
                  </pic:spPr>
                </pic:pic>
              </a:graphicData>
            </a:graphic>
          </wp:inline>
        </w:drawing>
      </w:r>
    </w:p>
    <w:p w14:paraId="7DC4504C" w14:textId="77777777" w:rsidR="00AE1411" w:rsidRDefault="00AE1411" w:rsidP="00AE1411">
      <w:pPr>
        <w:spacing w:before="0"/>
      </w:pPr>
    </w:p>
    <w:p w14:paraId="6F496B0B" w14:textId="77777777" w:rsidR="00AE1411" w:rsidRDefault="00AE1411" w:rsidP="00AE1411">
      <w:pPr>
        <w:spacing w:before="0"/>
      </w:pPr>
    </w:p>
    <w:p w14:paraId="030865CD" w14:textId="7136A994" w:rsidR="00AE1411" w:rsidRPr="00647442" w:rsidRDefault="00AE1411" w:rsidP="00AE1411">
      <w:pPr>
        <w:spacing w:before="0"/>
        <w:rPr>
          <w:b/>
          <w:bCs/>
          <w:sz w:val="28"/>
          <w:szCs w:val="28"/>
        </w:rPr>
      </w:pPr>
      <w:r>
        <w:rPr>
          <w:b/>
          <w:bCs/>
          <w:sz w:val="28"/>
          <w:szCs w:val="28"/>
        </w:rPr>
        <w:t>In Analysis:</w:t>
      </w:r>
    </w:p>
    <w:p w14:paraId="44E0D86C" w14:textId="59148D32" w:rsidR="00AE1411" w:rsidRDefault="00AE1411" w:rsidP="00647442">
      <w:pPr>
        <w:spacing w:before="0"/>
        <w:ind w:firstLine="720"/>
      </w:pPr>
      <w:r>
        <w:t>All the fields used to create visualizations in this application I have made as master dimensions and measures. When editing a sheet in qlik sense you can go to the left side of the screen and click on master items below the fields tab. There are seven master dimensions and one master measure. They are the only fields I used to create every visual in this app.</w:t>
      </w:r>
    </w:p>
    <w:p w14:paraId="63AF71EE" w14:textId="77777777" w:rsidR="00EF12A3" w:rsidRDefault="00EF12A3" w:rsidP="00EF12A3"/>
    <w:p w14:paraId="00DB8B0B" w14:textId="10487CCC" w:rsidR="00AE1411" w:rsidRPr="00EF12A3" w:rsidRDefault="00EF12A3" w:rsidP="00EF12A3">
      <w:pPr>
        <w:rPr>
          <w:rFonts w:ascii="Segoe UI" w:hAnsi="Segoe UI" w:cs="Segoe UI"/>
          <w:b/>
          <w:color w:val="F79646" w:themeColor="accent6"/>
          <w:sz w:val="24"/>
        </w:rPr>
      </w:pPr>
      <w:r w:rsidRPr="00EF12A3">
        <w:rPr>
          <w:rFonts w:ascii="Segoe UI" w:hAnsi="Segoe UI" w:cs="Segoe UI"/>
          <w:b/>
          <w:color w:val="F79646" w:themeColor="accent6"/>
          <w:sz w:val="24"/>
        </w:rPr>
        <w:t>DQ MEASURES APPLICATION</w:t>
      </w:r>
    </w:p>
    <w:p w14:paraId="0739EF41" w14:textId="699E185B" w:rsidR="00AE1411" w:rsidRPr="00EF12A3" w:rsidRDefault="00AE1411" w:rsidP="00AE1411">
      <w:pPr>
        <w:spacing w:before="0"/>
        <w:rPr>
          <w:b/>
          <w:bCs/>
          <w:sz w:val="28"/>
          <w:szCs w:val="28"/>
        </w:rPr>
      </w:pPr>
      <w:r w:rsidRPr="00516508">
        <w:rPr>
          <w:b/>
          <w:bCs/>
          <w:sz w:val="28"/>
          <w:szCs w:val="28"/>
        </w:rPr>
        <w:t>API/REST Connection:</w:t>
      </w:r>
    </w:p>
    <w:p w14:paraId="0BA05D72" w14:textId="71194C0C" w:rsidR="00AE1411" w:rsidRDefault="00AE1411" w:rsidP="00EF12A3">
      <w:pPr>
        <w:spacing w:before="0"/>
        <w:ind w:firstLine="720"/>
      </w:pPr>
      <w:r>
        <w:t>The DQMeasures Application pulls data from one API. The rest connector name and API URL are listed below:</w:t>
      </w:r>
    </w:p>
    <w:p w14:paraId="03F0FB78" w14:textId="0479AFE1" w:rsidR="00AE1411" w:rsidRPr="00647442" w:rsidRDefault="00AE1411" w:rsidP="00AE1411">
      <w:pPr>
        <w:spacing w:before="0"/>
      </w:pPr>
      <w:r>
        <w:t>REST_MEASURES_BY_METRICS:</w:t>
      </w:r>
      <w:hyperlink r:id="rId42" w:tgtFrame="_blank" w:history="1">
        <w:r>
          <w:rPr>
            <w:rStyle w:val="Hyperlink"/>
            <w:rFonts w:ascii="Arial" w:hAnsi="Arial" w:cs="Arial"/>
            <w:sz w:val="23"/>
            <w:szCs w:val="23"/>
            <w:shd w:val="clear" w:color="auto" w:fill="F8F8F8"/>
          </w:rPr>
          <w:t>https://dataquality.healthdatacollaboration.net/api/qlik-export/measures-by-metric</w:t>
        </w:r>
      </w:hyperlink>
    </w:p>
    <w:p w14:paraId="4EEBD12E" w14:textId="77777777" w:rsidR="00AE1411" w:rsidRDefault="00AE1411" w:rsidP="00AE1411">
      <w:pPr>
        <w:spacing w:before="0"/>
        <w:rPr>
          <w:b/>
          <w:bCs/>
          <w:sz w:val="28"/>
          <w:szCs w:val="28"/>
        </w:rPr>
      </w:pPr>
    </w:p>
    <w:p w14:paraId="47C4C074" w14:textId="77777777" w:rsidR="00AE1411" w:rsidRPr="00516508" w:rsidRDefault="00AE1411" w:rsidP="00AE1411">
      <w:pPr>
        <w:spacing w:before="0"/>
        <w:rPr>
          <w:b/>
          <w:bCs/>
          <w:sz w:val="28"/>
          <w:szCs w:val="28"/>
        </w:rPr>
      </w:pPr>
      <w:r>
        <w:rPr>
          <w:b/>
          <w:bCs/>
          <w:sz w:val="28"/>
          <w:szCs w:val="28"/>
        </w:rPr>
        <w:t>Load Script Overview:</w:t>
      </w:r>
    </w:p>
    <w:p w14:paraId="62180DD0" w14:textId="77777777" w:rsidR="00AE1411" w:rsidRDefault="00AE1411" w:rsidP="00AE1411">
      <w:pPr>
        <w:spacing w:before="0"/>
      </w:pPr>
      <w:r>
        <w:rPr>
          <w:noProof/>
        </w:rPr>
        <w:drawing>
          <wp:inline distT="0" distB="0" distL="0" distR="0" wp14:anchorId="53E6B7F6" wp14:editId="552C2E75">
            <wp:extent cx="1447800" cy="1758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7800" cy="1758950"/>
                    </a:xfrm>
                    <a:prstGeom prst="rect">
                      <a:avLst/>
                    </a:prstGeom>
                    <a:noFill/>
                    <a:ln>
                      <a:noFill/>
                    </a:ln>
                  </pic:spPr>
                </pic:pic>
              </a:graphicData>
            </a:graphic>
          </wp:inline>
        </w:drawing>
      </w:r>
    </w:p>
    <w:p w14:paraId="4FD6BF13" w14:textId="77777777" w:rsidR="00AE1411" w:rsidRDefault="00AE1411" w:rsidP="00AE1411">
      <w:pPr>
        <w:spacing w:before="0"/>
      </w:pPr>
    </w:p>
    <w:p w14:paraId="7C6D25EC" w14:textId="77777777" w:rsidR="00AE1411" w:rsidRDefault="00AE1411" w:rsidP="00AE1411">
      <w:pPr>
        <w:spacing w:before="0"/>
        <w:ind w:firstLine="720"/>
      </w:pPr>
      <w:r>
        <w:t xml:space="preserve">The DQMeasures script is broken up into five sections. </w:t>
      </w:r>
      <w:r w:rsidRPr="00516508">
        <w:rPr>
          <w:b/>
          <w:bCs/>
        </w:rPr>
        <w:t>Main</w:t>
      </w:r>
      <w:r>
        <w:t xml:space="preserve"> initializes the qlik sense settings. </w:t>
      </w:r>
      <w:r w:rsidRPr="00516508">
        <w:rPr>
          <w:b/>
          <w:bCs/>
        </w:rPr>
        <w:t>Me</w:t>
      </w:r>
      <w:r>
        <w:rPr>
          <w:b/>
          <w:bCs/>
        </w:rPr>
        <w:t>asures</w:t>
      </w:r>
      <w:r w:rsidRPr="00516508">
        <w:rPr>
          <w:b/>
          <w:bCs/>
        </w:rPr>
        <w:t xml:space="preserve"> </w:t>
      </w:r>
      <w:r>
        <w:t xml:space="preserve">connects using the REST_MEASURES_BY_METRIC connector, it pulls in three tables: Root, Metadata, and MeasuresMaster. </w:t>
      </w:r>
      <w:r>
        <w:rPr>
          <w:b/>
          <w:bCs/>
        </w:rPr>
        <w:t xml:space="preserve">Mapping Tables </w:t>
      </w:r>
      <w:r>
        <w:t xml:space="preserve">contains all the mapping tables used in Measure Drill Down. </w:t>
      </w:r>
      <w:r>
        <w:rPr>
          <w:b/>
          <w:bCs/>
        </w:rPr>
        <w:t xml:space="preserve">Measure Drill Down </w:t>
      </w:r>
      <w:r>
        <w:t xml:space="preserve">are resident tables based off the MeasuresMaster table, and are used to create visualizations focused on a particular type of measure. Finally </w:t>
      </w:r>
      <w:r w:rsidRPr="00685CA4">
        <w:rPr>
          <w:b/>
          <w:bCs/>
        </w:rPr>
        <w:t>Exit</w:t>
      </w:r>
      <w:r>
        <w:t xml:space="preserve"> just contains the Exit Script to stop the script.</w:t>
      </w:r>
    </w:p>
    <w:p w14:paraId="0254CFC4" w14:textId="77777777" w:rsidR="00AE1411" w:rsidRDefault="00AE1411" w:rsidP="00AE1411">
      <w:pPr>
        <w:spacing w:before="0"/>
      </w:pPr>
    </w:p>
    <w:p w14:paraId="0AB33D97" w14:textId="77777777" w:rsidR="00AE1411" w:rsidRDefault="00AE1411" w:rsidP="00AE1411">
      <w:pPr>
        <w:spacing w:before="0"/>
        <w:rPr>
          <w:b/>
          <w:bCs/>
          <w:sz w:val="28"/>
          <w:szCs w:val="28"/>
        </w:rPr>
      </w:pPr>
      <w:r>
        <w:rPr>
          <w:b/>
          <w:bCs/>
          <w:sz w:val="28"/>
          <w:szCs w:val="28"/>
        </w:rPr>
        <w:t>Measures Section:</w:t>
      </w:r>
    </w:p>
    <w:p w14:paraId="194E83DB" w14:textId="77777777" w:rsidR="00AE1411" w:rsidRDefault="00AE1411" w:rsidP="00AE1411">
      <w:pPr>
        <w:spacing w:before="0"/>
        <w:ind w:firstLine="720"/>
      </w:pPr>
      <w:r>
        <w:t>In this section the three main tables are pulled into qlik, most of the editing here is just renaming fields but there are a few important things to note.</w:t>
      </w:r>
    </w:p>
    <w:p w14:paraId="7425234A" w14:textId="77777777" w:rsidR="00AE1411" w:rsidRDefault="00AE1411" w:rsidP="00AE1411">
      <w:pPr>
        <w:pStyle w:val="ListParagraph"/>
        <w:widowControl/>
        <w:numPr>
          <w:ilvl w:val="0"/>
          <w:numId w:val="48"/>
        </w:numPr>
        <w:spacing w:before="0" w:after="0"/>
        <w:contextualSpacing w:val="0"/>
        <w:rPr>
          <w:rFonts w:asciiTheme="minorHAnsi" w:hAnsiTheme="minorHAnsi" w:cstheme="minorHAnsi"/>
        </w:rPr>
      </w:pPr>
      <w:r w:rsidRPr="00D41AFC">
        <w:rPr>
          <w:rFonts w:asciiTheme="minorHAnsi" w:hAnsiTheme="minorHAnsi" w:cstheme="minorHAnsi"/>
        </w:rPr>
        <w:t xml:space="preserve">The </w:t>
      </w:r>
      <w:r>
        <w:rPr>
          <w:rFonts w:asciiTheme="minorHAnsi" w:hAnsiTheme="minorHAnsi" w:cstheme="minorHAnsi"/>
        </w:rPr>
        <w:t>R</w:t>
      </w:r>
      <w:r w:rsidRPr="00D41AFC">
        <w:rPr>
          <w:rFonts w:asciiTheme="minorHAnsi" w:hAnsiTheme="minorHAnsi" w:cstheme="minorHAnsi"/>
        </w:rPr>
        <w:t>oot t</w:t>
      </w:r>
      <w:r>
        <w:rPr>
          <w:rFonts w:asciiTheme="minorHAnsi" w:hAnsiTheme="minorHAnsi" w:cstheme="minorHAnsi"/>
        </w:rPr>
        <w:t>able which contains all the measure types is connected to the Metadata table by a field I have named %key_root, and the Metadata table is connected to all the rest of the tables including the MeasuresMaster table by a field I have named %key_measures.</w:t>
      </w:r>
    </w:p>
    <w:p w14:paraId="4FC7CE6C" w14:textId="77777777" w:rsidR="00AE1411" w:rsidRDefault="00AE1411" w:rsidP="00AE1411">
      <w:pPr>
        <w:pStyle w:val="ListParagraph"/>
        <w:widowControl/>
        <w:numPr>
          <w:ilvl w:val="0"/>
          <w:numId w:val="48"/>
        </w:numPr>
        <w:spacing w:before="0" w:after="0"/>
        <w:contextualSpacing w:val="0"/>
        <w:rPr>
          <w:rFonts w:asciiTheme="minorHAnsi" w:hAnsiTheme="minorHAnsi" w:cstheme="minorHAnsi"/>
        </w:rPr>
      </w:pPr>
      <w:r>
        <w:rPr>
          <w:rFonts w:asciiTheme="minorHAnsi" w:hAnsiTheme="minorHAnsi" w:cstheme="minorHAnsi"/>
        </w:rPr>
        <w:t xml:space="preserve">To be able to divide up the MeasuresMaster table I needed to map the %key_root value to the MeasuresMaster table, and I have renamed that field to RootValue. This is what the Root_map table it for, it is not seen in the final data model. </w:t>
      </w:r>
    </w:p>
    <w:p w14:paraId="3F46E31F" w14:textId="77777777" w:rsidR="00AE1411" w:rsidRDefault="00AE1411" w:rsidP="00AE1411">
      <w:pPr>
        <w:pStyle w:val="ListParagraph"/>
        <w:rPr>
          <w:rFonts w:asciiTheme="minorHAnsi" w:hAnsiTheme="minorHAnsi" w:cstheme="minorHAnsi"/>
        </w:rPr>
      </w:pPr>
    </w:p>
    <w:p w14:paraId="1D83E698" w14:textId="77777777" w:rsidR="00AE1411" w:rsidRDefault="00AE1411" w:rsidP="00AE1411">
      <w:pPr>
        <w:pStyle w:val="ListParagraph"/>
        <w:rPr>
          <w:rFonts w:asciiTheme="minorHAnsi" w:hAnsiTheme="minorHAnsi" w:cstheme="minorHAnsi"/>
        </w:rPr>
      </w:pPr>
      <w:r>
        <w:rPr>
          <w:rFonts w:asciiTheme="minorHAnsi" w:hAnsiTheme="minorHAnsi" w:cstheme="minorHAnsi"/>
          <w:noProof/>
        </w:rPr>
        <w:drawing>
          <wp:inline distT="0" distB="0" distL="0" distR="0" wp14:anchorId="1AFF3365" wp14:editId="4B636AF4">
            <wp:extent cx="2753798" cy="1098550"/>
            <wp:effectExtent l="0" t="0" r="889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6456" cy="1099611"/>
                    </a:xfrm>
                    <a:prstGeom prst="rect">
                      <a:avLst/>
                    </a:prstGeom>
                    <a:noFill/>
                    <a:ln>
                      <a:noFill/>
                    </a:ln>
                  </pic:spPr>
                </pic:pic>
              </a:graphicData>
            </a:graphic>
          </wp:inline>
        </w:drawing>
      </w:r>
    </w:p>
    <w:p w14:paraId="68320FE3" w14:textId="77777777" w:rsidR="00AE1411" w:rsidRDefault="00AE1411" w:rsidP="00AE1411">
      <w:pPr>
        <w:pStyle w:val="ListParagraph"/>
        <w:rPr>
          <w:rFonts w:asciiTheme="minorHAnsi" w:hAnsiTheme="minorHAnsi" w:cstheme="minorHAnsi"/>
        </w:rPr>
      </w:pPr>
    </w:p>
    <w:p w14:paraId="639859EB" w14:textId="77777777" w:rsidR="00AE1411" w:rsidRDefault="00AE1411" w:rsidP="00AE1411">
      <w:pPr>
        <w:pStyle w:val="ListParagraph"/>
        <w:widowControl/>
        <w:numPr>
          <w:ilvl w:val="0"/>
          <w:numId w:val="48"/>
        </w:numPr>
        <w:spacing w:before="0" w:after="0"/>
        <w:contextualSpacing w:val="0"/>
        <w:rPr>
          <w:rFonts w:asciiTheme="minorHAnsi" w:hAnsiTheme="minorHAnsi" w:cstheme="minorHAnsi"/>
        </w:rPr>
      </w:pPr>
      <w:r>
        <w:rPr>
          <w:rFonts w:asciiTheme="minorHAnsi" w:hAnsiTheme="minorHAnsi" w:cstheme="minorHAnsi"/>
        </w:rPr>
        <w:t>Likewise there is a Suspended_Map table which maps the [suspendedOn] date value from the Metadata table to the MeasuresMaster table. This allowed me to write a condition at the bottom of the Metadata and MeasuresMaster tables that states only records which have not been suspend are pulled into qlik. If someone suspends a record in the website then when the app is refreshed that record will no longer appear in the app. Allows junk data to be cleaned by the end user.</w:t>
      </w:r>
    </w:p>
    <w:p w14:paraId="66BE8022" w14:textId="77777777" w:rsidR="00AE1411" w:rsidRDefault="00AE1411" w:rsidP="00AE1411">
      <w:pPr>
        <w:pStyle w:val="ListParagraph"/>
        <w:rPr>
          <w:rFonts w:asciiTheme="minorHAnsi" w:hAnsiTheme="minorHAnsi" w:cstheme="minorHAnsi"/>
        </w:rPr>
      </w:pPr>
      <w:r>
        <w:rPr>
          <w:rFonts w:asciiTheme="minorHAnsi" w:hAnsiTheme="minorHAnsi" w:cstheme="minorHAnsi"/>
          <w:noProof/>
        </w:rPr>
        <w:drawing>
          <wp:inline distT="0" distB="0" distL="0" distR="0" wp14:anchorId="400AF47F" wp14:editId="7F528E84">
            <wp:extent cx="3155950" cy="151405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78828" cy="1525033"/>
                    </a:xfrm>
                    <a:prstGeom prst="rect">
                      <a:avLst/>
                    </a:prstGeom>
                    <a:noFill/>
                    <a:ln>
                      <a:noFill/>
                    </a:ln>
                  </pic:spPr>
                </pic:pic>
              </a:graphicData>
            </a:graphic>
          </wp:inline>
        </w:drawing>
      </w:r>
    </w:p>
    <w:p w14:paraId="35468A8B" w14:textId="77777777" w:rsidR="00AE1411" w:rsidRDefault="00AE1411" w:rsidP="00AE1411">
      <w:pPr>
        <w:pStyle w:val="ListParagraph"/>
        <w:rPr>
          <w:rFonts w:asciiTheme="minorHAnsi" w:hAnsiTheme="minorHAnsi" w:cstheme="minorHAnsi"/>
        </w:rPr>
      </w:pPr>
    </w:p>
    <w:p w14:paraId="6E3DC970" w14:textId="77777777" w:rsidR="00AE1411" w:rsidRDefault="00AE1411" w:rsidP="00AE1411">
      <w:pPr>
        <w:pStyle w:val="ListParagraph"/>
        <w:widowControl/>
        <w:numPr>
          <w:ilvl w:val="0"/>
          <w:numId w:val="48"/>
        </w:numPr>
        <w:spacing w:before="0" w:after="0"/>
        <w:contextualSpacing w:val="0"/>
        <w:rPr>
          <w:rFonts w:asciiTheme="minorHAnsi" w:hAnsiTheme="minorHAnsi" w:cstheme="minorHAnsi"/>
        </w:rPr>
      </w:pPr>
      <w:r>
        <w:rPr>
          <w:rFonts w:asciiTheme="minorHAnsi" w:hAnsiTheme="minorHAnsi" w:cstheme="minorHAnsi"/>
        </w:rPr>
        <w:t>The final notable thing in this section is that I added counter values in the Metadata table and MeasureMaster table. In the analysis these values are summed to create the # Rows and # Submissions master measures.</w:t>
      </w:r>
    </w:p>
    <w:p w14:paraId="5365D0D0" w14:textId="77777777" w:rsidR="00AE1411" w:rsidRPr="00CD61B8" w:rsidRDefault="00AE1411" w:rsidP="00AE1411">
      <w:pPr>
        <w:rPr>
          <w:rFonts w:cstheme="minorHAnsi"/>
        </w:rPr>
      </w:pPr>
    </w:p>
    <w:p w14:paraId="57A06A5E" w14:textId="4B5CEFC1" w:rsidR="00AE1411" w:rsidRDefault="00AE1411" w:rsidP="00AE1411">
      <w:pPr>
        <w:spacing w:before="0"/>
        <w:rPr>
          <w:b/>
          <w:bCs/>
          <w:sz w:val="28"/>
          <w:szCs w:val="28"/>
        </w:rPr>
      </w:pPr>
      <w:r>
        <w:rPr>
          <w:b/>
          <w:bCs/>
          <w:sz w:val="28"/>
          <w:szCs w:val="28"/>
        </w:rPr>
        <w:t>Mapping Tables:</w:t>
      </w:r>
    </w:p>
    <w:p w14:paraId="401D6CBE" w14:textId="77777777" w:rsidR="00AE1411" w:rsidRDefault="00AE1411" w:rsidP="00AE1411">
      <w:pPr>
        <w:spacing w:before="0"/>
      </w:pPr>
      <w:r>
        <w:rPr>
          <w:b/>
          <w:bCs/>
        </w:rPr>
        <w:tab/>
      </w:r>
      <w:r w:rsidRPr="00CD61B8">
        <w:t>This section</w:t>
      </w:r>
      <w:r>
        <w:t xml:space="preserve"> contains five additional mapping tables that are used by the tables in the Measure Drill Down section. This application has a lot of filters that are based in the Metadata table. When creating visualizations we can easily pull the fields directly from the Metadata table to filter our data but it presents a slight problem. For example if we wanted to filter by Organization for RX Counts Per Year data and we pulled the Organization field for the filter directly from the Metadata table it will show every single Organization for any type of submissions as options. Even if those Organizations have no submissions for RX Counts Per Year. When the organization is mapped to RX Counts Per year then used as a filter then only Organizations that have submissions for RX Count will appear in the filter.</w:t>
      </w:r>
    </w:p>
    <w:p w14:paraId="43E191A3" w14:textId="77777777" w:rsidR="00AE1411" w:rsidRPr="00CD61B8" w:rsidRDefault="00AE1411" w:rsidP="00AE1411">
      <w:pPr>
        <w:spacing w:before="0"/>
      </w:pPr>
    </w:p>
    <w:p w14:paraId="00772F5A" w14:textId="1465B38B" w:rsidR="00AE1411" w:rsidRDefault="00AE1411" w:rsidP="00AE1411">
      <w:pPr>
        <w:spacing w:before="0"/>
        <w:rPr>
          <w:b/>
          <w:bCs/>
          <w:sz w:val="28"/>
          <w:szCs w:val="28"/>
        </w:rPr>
      </w:pPr>
      <w:r>
        <w:rPr>
          <w:b/>
          <w:bCs/>
          <w:sz w:val="28"/>
          <w:szCs w:val="28"/>
        </w:rPr>
        <w:t>Measure Drill Down</w:t>
      </w:r>
      <w:r w:rsidR="00647442">
        <w:rPr>
          <w:b/>
          <w:bCs/>
          <w:sz w:val="28"/>
          <w:szCs w:val="28"/>
        </w:rPr>
        <w:t>:</w:t>
      </w:r>
    </w:p>
    <w:p w14:paraId="7760456A" w14:textId="77777777" w:rsidR="00AE1411" w:rsidRDefault="00AE1411" w:rsidP="00AE1411">
      <w:pPr>
        <w:spacing w:before="0"/>
      </w:pPr>
      <w:r>
        <w:rPr>
          <w:b/>
          <w:bCs/>
        </w:rPr>
        <w:tab/>
      </w:r>
      <w:r w:rsidRPr="00CD61B8">
        <w:t>This section</w:t>
      </w:r>
      <w:r>
        <w:t xml:space="preserve"> pulls data from the MeasuresMasters by filtering on the RootValue mentioned early. Five tables are created here for five focus areas: Age Distribution, Average Number of Scripts Per Patient Per Year, Prostate Cancer By Sex Per Year, Encounter Type By Year Month, and RX Days Supply Distribution. These tables utilize the maps from the previous sections for filter values. Whenever there was multiple data in a single column I split it using the subfield() function.</w:t>
      </w:r>
    </w:p>
    <w:p w14:paraId="4353FCC7" w14:textId="77777777" w:rsidR="00AE1411" w:rsidRDefault="00AE1411" w:rsidP="00AE1411">
      <w:pPr>
        <w:spacing w:before="0"/>
      </w:pPr>
    </w:p>
    <w:p w14:paraId="08153AAF" w14:textId="77777777" w:rsidR="00AE1411" w:rsidRDefault="00AE1411" w:rsidP="00AE1411">
      <w:pPr>
        <w:spacing w:before="0"/>
      </w:pPr>
      <w:r>
        <w:t>The resulting data model looks like this:</w:t>
      </w:r>
    </w:p>
    <w:p w14:paraId="3178FDA1" w14:textId="77777777" w:rsidR="00AE1411" w:rsidRPr="003C04D3" w:rsidRDefault="00AE1411" w:rsidP="00AE1411">
      <w:pPr>
        <w:spacing w:before="0"/>
      </w:pPr>
      <w:r>
        <w:rPr>
          <w:b/>
          <w:bCs/>
          <w:noProof/>
          <w:sz w:val="28"/>
          <w:szCs w:val="28"/>
        </w:rPr>
        <w:drawing>
          <wp:inline distT="0" distB="0" distL="0" distR="0" wp14:anchorId="1D324AC0" wp14:editId="6B83D6DA">
            <wp:extent cx="4330700" cy="213357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42429" cy="2139352"/>
                    </a:xfrm>
                    <a:prstGeom prst="rect">
                      <a:avLst/>
                    </a:prstGeom>
                    <a:noFill/>
                    <a:ln>
                      <a:noFill/>
                    </a:ln>
                  </pic:spPr>
                </pic:pic>
              </a:graphicData>
            </a:graphic>
          </wp:inline>
        </w:drawing>
      </w:r>
    </w:p>
    <w:p w14:paraId="3928A2D3" w14:textId="479B8249" w:rsidR="00AE1411" w:rsidRDefault="00AE1411">
      <w:pPr>
        <w:widowControl/>
        <w:spacing w:before="0" w:after="200" w:line="276" w:lineRule="auto"/>
      </w:pPr>
      <w:r>
        <w:br w:type="page"/>
      </w:r>
    </w:p>
    <w:p w14:paraId="33E1F885" w14:textId="6B81F635" w:rsidR="00AE1411" w:rsidRDefault="00AE1411" w:rsidP="00EA2370">
      <w:pPr>
        <w:pStyle w:val="Heading2"/>
      </w:pPr>
      <w:bookmarkStart w:id="35" w:name="_Toc27738368"/>
      <w:r>
        <w:t>Registering a sheet in the dqm site</w:t>
      </w:r>
      <w:bookmarkEnd w:id="35"/>
    </w:p>
    <w:p w14:paraId="32C3E8DF" w14:textId="20C9703B" w:rsidR="00AE1411" w:rsidRDefault="00AE1411" w:rsidP="00AE1411"/>
    <w:p w14:paraId="694E3C8A" w14:textId="77777777" w:rsidR="00AE1411" w:rsidRDefault="00AE1411" w:rsidP="00AE1411">
      <w:r w:rsidRPr="00AE1411">
        <w:rPr>
          <w:rFonts w:ascii="Segoe UI" w:hAnsi="Segoe UI" w:cs="Segoe UI"/>
          <w:noProof/>
          <w:kern w:val="22"/>
          <w:szCs w:val="22"/>
          <w14:ligatures w14:val="standard"/>
        </w:rPr>
        <mc:AlternateContent>
          <mc:Choice Requires="wps">
            <w:drawing>
              <wp:anchor distT="0" distB="0" distL="114300" distR="114300" simplePos="0" relativeHeight="251673600" behindDoc="0" locked="1" layoutInCell="1" allowOverlap="1" wp14:anchorId="4E14546B" wp14:editId="7CF75ED7">
                <wp:simplePos x="0" y="0"/>
                <wp:positionH relativeFrom="margin">
                  <wp:posOffset>868680</wp:posOffset>
                </wp:positionH>
                <wp:positionV relativeFrom="page">
                  <wp:posOffset>6890385</wp:posOffset>
                </wp:positionV>
                <wp:extent cx="5615940" cy="1417955"/>
                <wp:effectExtent l="0" t="0" r="3810" b="10795"/>
                <wp:wrapSquare wrapText="bothSides"/>
                <wp:docPr id="42" name="Text Box 42" descr="Title and subtitle"/>
                <wp:cNvGraphicFramePr/>
                <a:graphic xmlns:a="http://schemas.openxmlformats.org/drawingml/2006/main">
                  <a:graphicData uri="http://schemas.microsoft.com/office/word/2010/wordprocessingShape">
                    <wps:wsp>
                      <wps:cNvSpPr txBox="1"/>
                      <wps:spPr>
                        <a:xfrm>
                          <a:off x="0" y="0"/>
                          <a:ext cx="5615940" cy="1417955"/>
                        </a:xfrm>
                        <a:prstGeom prst="rect">
                          <a:avLst/>
                        </a:prstGeom>
                        <a:noFill/>
                        <a:ln w="6350">
                          <a:noFill/>
                        </a:ln>
                        <a:effectLst/>
                      </wps:spPr>
                      <wps:txbx>
                        <w:txbxContent>
                          <w:p w14:paraId="2CA513CE" w14:textId="77777777" w:rsidR="00DE56F4" w:rsidRPr="00AE1411" w:rsidRDefault="00DE56F4" w:rsidP="00AE1411">
                            <w:pPr>
                              <w:pStyle w:val="Title"/>
                              <w:jc w:val="right"/>
                              <w:rPr>
                                <w:color w:val="F79646" w:themeColor="accent6"/>
                              </w:rPr>
                            </w:pPr>
                            <w:r w:rsidRPr="00AE1411">
                              <w:rPr>
                                <w:color w:val="F79646" w:themeColor="accent6"/>
                              </w:rPr>
                              <w:t>Harvard Pilgrim Health Care</w:t>
                            </w:r>
                          </w:p>
                          <w:p w14:paraId="15BB6996" w14:textId="77777777" w:rsidR="00DE56F4" w:rsidRDefault="00DE56F4" w:rsidP="00AE1411">
                            <w:pPr>
                              <w:jc w:val="right"/>
                              <w:rPr>
                                <w:sz w:val="40"/>
                                <w:szCs w:val="40"/>
                              </w:rPr>
                            </w:pPr>
                            <w:r>
                              <w:rPr>
                                <w:sz w:val="40"/>
                                <w:szCs w:val="40"/>
                              </w:rPr>
                              <w:t>Registering a sheet in the DQM site</w:t>
                            </w:r>
                          </w:p>
                          <w:p w14:paraId="10CD8398" w14:textId="77777777" w:rsidR="00DE56F4" w:rsidRPr="00201F63" w:rsidRDefault="00DE56F4" w:rsidP="00AE1411"/>
                          <w:p w14:paraId="373E0675" w14:textId="77777777" w:rsidR="00DE56F4" w:rsidRPr="00201F63" w:rsidRDefault="00DE56F4" w:rsidP="00AE1411"/>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14546B" id="Text Box 42" o:spid="_x0000_s1029" type="#_x0000_t202" alt="Title and subtitle" style="position:absolute;margin-left:68.4pt;margin-top:542.55pt;width:442.2pt;height:111.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yZQAIAAHQEAAAOAAAAZHJzL2Uyb0RvYy54bWysVFFv2yAQfp+0/4B4XxynSdZGcaqsVaZJ&#10;UVspmfqMMcRImGNAYme/fgeO06nb07QXfHDHd9z33Xl53zWanITzCkxB89GYEmE4VMocCvp9v/l0&#10;S4kPzFRMgxEFPQtP71cfPyxbuxATqEFXwhEEMX7R2oLWIdhFlnlei4b5EVhh0CnBNSzg1h2yyrEW&#10;0RudTcbjedaCq6wDLrzH08feSVcJX0rBw7OUXgSiC4pvC2l1aS3jmq2WbHFwzNaKX57B/uEVDVMG&#10;k16hHllg5OjUH1CN4g48yDDi0GQgpeIi1YDV5ON31exqZkWqBcnx9kqT/3+w/On04oiqCjqdUGJY&#10;gxrtRRfIF+hIPKqE58jXXgUtCOpI/LEMcROpa61fIMLOIkbo8Aq2wHDu8TAy0knXxC/WStCPIpyv&#10;xMdEHA9n83x2N0UXR18+zT/fzWYRJ3u7bp0PXwU0JBoFdahsIpydtj70oUNIzGZgo7RO6mpD2oLO&#10;b2bjdOHqQXBtYqxIfXKBiSX1T49W6MousXMzlFVCdcZqHfSt5C3fKHzRlvnwwhz2DlaB8xCecZEa&#10;MDNcLEpqcD//dh7jUVL0UtJiLxbU/zgyJyjR3wyKHRt3MNxglINhjs0DYHvnOGmWJxMvuKAHUzpo&#10;XnFM1jELupjhmKug5WA+hH4icMy4WK9TELanZWFrdpZH6MhT5HffvTJnLyIE1O8Jhi5li3da9LG9&#10;GutjAKmSUJHXnkUUOG6wtZPUlzGMs/P7PkW9/SxWvwAAAP//AwBQSwMEFAAGAAgAAAAhAJ3wJH/i&#10;AAAADgEAAA8AAABkcnMvZG93bnJldi54bWxMj81OwzAQhO9IvIO1SNyonZRGURqnQlQIIXGgBXp2&#10;kiWJGttR7PyUp2dzKrcdzWj2m3Q365aN2LvGGgnBSgBDU9iyMZWEr8+XhxiY88qUqrUGJVzQwS67&#10;vUlVUtrJHHA8+opRiXGJklB73yWcu6JGrdzKdmjI+7G9Vp5kX/GyVxOV65aHQkRcq8bQh1p1+Fxj&#10;cT4OWsLHb/4dvZ+Gy7R/248HPL8Om2At5f3d/LQF5nH21zAs+IQOGTHldjClYy3pdUTong4RbwJg&#10;S0SEQQgsX0wRPwLPUv5/RvYHAAD//wMAUEsBAi0AFAAGAAgAAAAhALaDOJL+AAAA4QEAABMAAAAA&#10;AAAAAAAAAAAAAAAAAFtDb250ZW50X1R5cGVzXS54bWxQSwECLQAUAAYACAAAACEAOP0h/9YAAACU&#10;AQAACwAAAAAAAAAAAAAAAAAvAQAAX3JlbHMvLnJlbHNQSwECLQAUAAYACAAAACEAf9/cmUACAAB0&#10;BAAADgAAAAAAAAAAAAAAAAAuAgAAZHJzL2Uyb0RvYy54bWxQSwECLQAUAAYACAAAACEAnfAkf+IA&#10;AAAOAQAADwAAAAAAAAAAAAAAAACaBAAAZHJzL2Rvd25yZXYueG1sUEsFBgAAAAAEAAQA8wAAAKkF&#10;AAAAAA==&#10;" filled="f" stroked="f" strokeweight=".5pt">
                <v:textbox inset="0,0,0,0">
                  <w:txbxContent>
                    <w:p w14:paraId="2CA513CE" w14:textId="77777777" w:rsidR="00DE56F4" w:rsidRPr="00AE1411" w:rsidRDefault="00DE56F4" w:rsidP="00AE1411">
                      <w:pPr>
                        <w:pStyle w:val="Title"/>
                        <w:jc w:val="right"/>
                        <w:rPr>
                          <w:color w:val="F79646" w:themeColor="accent6"/>
                        </w:rPr>
                      </w:pPr>
                      <w:r w:rsidRPr="00AE1411">
                        <w:rPr>
                          <w:color w:val="F79646" w:themeColor="accent6"/>
                        </w:rPr>
                        <w:t>Harvard Pilgrim Health Care</w:t>
                      </w:r>
                    </w:p>
                    <w:p w14:paraId="15BB6996" w14:textId="77777777" w:rsidR="00DE56F4" w:rsidRDefault="00DE56F4" w:rsidP="00AE1411">
                      <w:pPr>
                        <w:jc w:val="right"/>
                        <w:rPr>
                          <w:sz w:val="40"/>
                          <w:szCs w:val="40"/>
                        </w:rPr>
                      </w:pPr>
                      <w:r>
                        <w:rPr>
                          <w:sz w:val="40"/>
                          <w:szCs w:val="40"/>
                        </w:rPr>
                        <w:t>Registering a sheet in the DQM site</w:t>
                      </w:r>
                    </w:p>
                    <w:p w14:paraId="10CD8398" w14:textId="77777777" w:rsidR="00DE56F4" w:rsidRPr="00201F63" w:rsidRDefault="00DE56F4" w:rsidP="00AE1411"/>
                    <w:p w14:paraId="373E0675" w14:textId="77777777" w:rsidR="00DE56F4" w:rsidRPr="00201F63" w:rsidRDefault="00DE56F4" w:rsidP="00AE1411"/>
                  </w:txbxContent>
                </v:textbox>
                <w10:wrap type="square" anchorx="margin" anchory="page"/>
                <w10:anchorlock/>
              </v:shape>
            </w:pict>
          </mc:Fallback>
        </mc:AlternateContent>
      </w:r>
      <w:r w:rsidRPr="005B22D1">
        <w:rPr>
          <w:rFonts w:ascii="Segoe UI" w:hAnsi="Segoe UI" w:cs="Segoe UI"/>
          <w:noProof/>
        </w:rPr>
        <w:drawing>
          <wp:anchor distT="0" distB="0" distL="114300" distR="114300" simplePos="0" relativeHeight="251672576" behindDoc="0" locked="0" layoutInCell="1" allowOverlap="1" wp14:anchorId="38FE535E" wp14:editId="0FD12155">
            <wp:simplePos x="0" y="0"/>
            <wp:positionH relativeFrom="column">
              <wp:posOffset>198120</wp:posOffset>
            </wp:positionH>
            <wp:positionV relativeFrom="paragraph">
              <wp:posOffset>29845</wp:posOffset>
            </wp:positionV>
            <wp:extent cx="3114675" cy="124587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8Logo.jpg"/>
                    <pic:cNvPicPr/>
                  </pic:nvPicPr>
                  <pic:blipFill>
                    <a:blip r:embed="rId27"/>
                    <a:stretch>
                      <a:fillRect/>
                    </a:stretch>
                  </pic:blipFill>
                  <pic:spPr>
                    <a:xfrm>
                      <a:off x="0" y="0"/>
                      <a:ext cx="3114675" cy="1245870"/>
                    </a:xfrm>
                    <a:prstGeom prst="rect">
                      <a:avLst/>
                    </a:prstGeom>
                  </pic:spPr>
                </pic:pic>
              </a:graphicData>
            </a:graphic>
          </wp:anchor>
        </w:drawing>
      </w:r>
      <w:r w:rsidRPr="005B22D1">
        <w:rPr>
          <w:rFonts w:ascii="Segoe UI" w:hAnsi="Segoe UI" w:cs="Segoe UI"/>
          <w:noProof/>
        </w:rPr>
        <mc:AlternateContent>
          <mc:Choice Requires="wpg">
            <w:drawing>
              <wp:anchor distT="0" distB="0" distL="114300" distR="114300" simplePos="0" relativeHeight="251671552" behindDoc="0" locked="1" layoutInCell="1" allowOverlap="1" wp14:anchorId="64F867BC" wp14:editId="2D76771E">
                <wp:simplePos x="0" y="0"/>
                <wp:positionH relativeFrom="page">
                  <wp:posOffset>830580</wp:posOffset>
                </wp:positionH>
                <wp:positionV relativeFrom="page">
                  <wp:posOffset>1859280</wp:posOffset>
                </wp:positionV>
                <wp:extent cx="180340" cy="7950200"/>
                <wp:effectExtent l="0" t="0" r="10160" b="12700"/>
                <wp:wrapNone/>
                <wp:docPr id="43" name="Group 43" descr="Decorative sidebar"/>
                <wp:cNvGraphicFramePr/>
                <a:graphic xmlns:a="http://schemas.openxmlformats.org/drawingml/2006/main">
                  <a:graphicData uri="http://schemas.microsoft.com/office/word/2010/wordprocessingGroup">
                    <wpg:wgp>
                      <wpg:cNvGrpSpPr/>
                      <wpg:grpSpPr>
                        <a:xfrm>
                          <a:off x="0" y="0"/>
                          <a:ext cx="180340" cy="7950200"/>
                          <a:chOff x="0" y="0"/>
                          <a:chExt cx="228600" cy="9144000"/>
                        </a:xfrm>
                      </wpg:grpSpPr>
                      <wps:wsp>
                        <wps:cNvPr id="44" name="Rectangle 44"/>
                        <wps:cNvSpPr/>
                        <wps:spPr>
                          <a:xfrm>
                            <a:off x="0" y="0"/>
                            <a:ext cx="228600" cy="878205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a:spLocks noChangeAspect="1"/>
                        </wps:cNvSpPr>
                        <wps:spPr>
                          <a:xfrm>
                            <a:off x="0" y="8915400"/>
                            <a:ext cx="228600" cy="228600"/>
                          </a:xfrm>
                          <a:prstGeom prst="rect">
                            <a:avLst/>
                          </a:prstGeom>
                          <a:solidFill>
                            <a:srgbClr val="FF80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DA4A197" id="Group 43" o:spid="_x0000_s1026" alt="Decorative sidebar" style="position:absolute;margin-left:65.4pt;margin-top:146.4pt;width:14.2pt;height:626pt;z-index:251671552;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ZMhZwMAAEwLAAAOAAAAZHJzL2Uyb0RvYy54bWzsVltP2zAUfp+0/2D5fSQtLbQRAVVlRZOq&#10;gYCJZ9dxLppje7bblP36HdtJ2hXEJpCmPfDi2vG5fuecrz672NYcbZg2lRQpHhzFGDFBZVaJIsXf&#10;7hefJhgZS0RGuBQsxY/M4Ivzjx/OGpWwoSwlz5hGYESYpFEpLq1VSRQZWrKamCOpmIDLXOqaWDjq&#10;Iso0acB6zaNhHJ9EjdSZ0pIyY+DrZbjE595+njNqr/PcMIt4iiE261ft15Vbo/MzkhSaqLKibRjk&#10;FVHUpBLgtDd1SSxBa109MVVXVEsjc3tEZR3JPK8o8zlANoP4IJsrLdfK51IkTaF6mADaA5xebZZ+&#10;3dxoVGUpHh1jJEgNNfJukTtnzFAA65JRqYmtNgyZKmMroh1ujSoSUL/S6k7d6PZDEU4Oim2ua/cL&#10;SaKtR/yxR5xtLaLwcTCJj0dQFwpXp9NxDCUNJaEl1O2JGi0/t4rD4eQEZL3idDAaxUEx6txGLro+&#10;mEZBd5kdgOZtAN6VRDFfF+MQ6AAcdQDeQtsRUXCGRqOAlJfrYTKJAcT+FqP9VCenk2E89hj1qZJE&#10;aWOvmKyR26RYg3vfjGSzNBYKA6KdiHNqJK+yRcW5P+hiNecabYibECjASWf9NzEuXqcJrp0qlKNL&#10;2u/sI2fOIBe3LIf2g1YY+pD94LM+IEIpE3YQrkqSsRDnGMrdh+mowmn4PL1BZzmH/HrbrYFOMhjp&#10;bAeAWnmnyjxv9MrxS4EF5V7De5bC9sp1JaR+zgCHrFrPQb4DKUDjUFrJ7BF6S8vAWkbRRQUFXhJj&#10;b4gGmoL+B+q117DkXDYplu0Oo1Lqn899d/LQ/HCLUQO0l2LzY000w4h/ETAWfpaAJ/1hND4dgg+9&#10;f7PavxHrei6hbwZA8or6rZO3vNvmWtYPwNAz5xWuiKDgO8XU6u4wt4GOgeMpm828GHCjInYp7hR1&#10;xh2qroHvtw9Eq7bLLXDIV9mNIkkOmj3IOk0hZ2sr88pPwg7XFm+gBUdl/4Ifxs/ww/iAH1zARi0l&#10;/W6QkPMSaITNjIKJdkC4hnGxAuk4MgmBv8glk+lgDOToNKGxnyHPll1CK3aU3bHFmwllsZjsTeo+&#10;7/yJUBaL6XQ34zvNd0J5J5T/n1D88wOebP4/qX1eujfh/tnP8u4RfP4LAAD//wMAUEsDBBQABgAI&#10;AAAAIQBYpyFR4QAAAAwBAAAPAAAAZHJzL2Rvd25yZXYueG1sTI9BS8NAEIXvgv9hGcGb3SRtpY3Z&#10;lFLUUxFsBfG2zU6T0OxsyG6T9N87OentPebx5nvZZrSN6LHztSMF8SwCgVQ4U1Op4Ov49rQC4YMm&#10;oxtHqOCGHjb5/V2mU+MG+sT+EErBJeRTraAKoU2l9EWFVvuZa5H4dnad1YFtV0rT6YHLbSOTKHqW&#10;VtfEHyrd4q7C4nK4WgXvgx628/i131/Ou9vPcfnxvY9RqceHcfsCIuAY/sIw4TM65Mx0clcyXjTs&#10;5xGjBwXJOmExJZbrBMRpEovFCmSeyf8j8l8AAAD//wMAUEsBAi0AFAAGAAgAAAAhALaDOJL+AAAA&#10;4QEAABMAAAAAAAAAAAAAAAAAAAAAAFtDb250ZW50X1R5cGVzXS54bWxQSwECLQAUAAYACAAAACEA&#10;OP0h/9YAAACUAQAACwAAAAAAAAAAAAAAAAAvAQAAX3JlbHMvLnJlbHNQSwECLQAUAAYACAAAACEA&#10;doGTIWcDAABMCwAADgAAAAAAAAAAAAAAAAAuAgAAZHJzL2Uyb0RvYy54bWxQSwECLQAUAAYACAAA&#10;ACEAWKchUeEAAAAMAQAADwAAAAAAAAAAAAAAAADBBQAAZHJzL2Rvd25yZXYueG1sUEsFBgAAAAAE&#10;AAQA8wAAAM8GAAAAAA==&#10;">
                <v:rect id="Rectangle 44"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waxQAAANsAAAAPAAAAZHJzL2Rvd25yZXYueG1sRI9Pa8JA&#10;FMTvBb/D8oTemk2rVI3ZiBQsHnqo8f/tkX1Ngtm3IbvV9Nt3CwWPw8z8hkkXvWnElTpXW1bwHMUg&#10;iAuray4V7LarpykI55E1NpZJwQ85WGSDhxQTbW+8oWvuSxEg7BJUUHnfJlK6oiKDLrItcfC+bGfQ&#10;B9mVUnd4C3DTyJc4fpUGaw4LFbb0VlFxyb+NguPh9O5snY/2H/HnebLHYz5bs1KPw345B+Gp9/fw&#10;f3utFYzH8Pcl/ACZ/QIAAP//AwBQSwECLQAUAAYACAAAACEA2+H2y+4AAACFAQAAEwAAAAAAAAAA&#10;AAAAAAAAAAAAW0NvbnRlbnRfVHlwZXNdLnhtbFBLAQItABQABgAIAAAAIQBa9CxbvwAAABUBAAAL&#10;AAAAAAAAAAAAAAAAAB8BAABfcmVscy8ucmVsc1BLAQItABQABgAIAAAAIQDsP2waxQAAANsAAAAP&#10;AAAAAAAAAAAAAAAAAAcCAABkcnMvZG93bnJldi54bWxQSwUGAAAAAAMAAwC3AAAA+QIAAAAA&#10;" fillcolor="#002060" strokecolor="#002060" strokeweight="2pt"/>
                <v:rect id="Rectangle 45"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1/xQAAANsAAAAPAAAAZHJzL2Rvd25yZXYueG1sRI9Pa8JA&#10;FMTvgt9heYK3ujH4p0RXKVVBWjyYSqG3R/aZRLNvQ3aN8dt3CwWPw8z8hlmuO1OJlhpXWlYwHkUg&#10;iDOrS84VnL52L68gnEfWWFkmBQ9ysF71e0tMtL3zkdrU5yJA2CWooPC+TqR0WUEG3cjWxME728ag&#10;D7LJpW7wHuCmknEUzaTBksNCgTW9F5Rd05tRYLLq8DP7bKfx/HKqt5uPb4rPRqnhoHtbgPDU+Wf4&#10;v73XCiZT+PsSfoBc/QIAAP//AwBQSwECLQAUAAYACAAAACEA2+H2y+4AAACFAQAAEwAAAAAAAAAA&#10;AAAAAAAAAAAAW0NvbnRlbnRfVHlwZXNdLnhtbFBLAQItABQABgAIAAAAIQBa9CxbvwAAABUBAAAL&#10;AAAAAAAAAAAAAAAAAB8BAABfcmVscy8ucmVsc1BLAQItABQABgAIAAAAIQD0Ed1/xQAAANsAAAAP&#10;AAAAAAAAAAAAAAAAAAcCAABkcnMvZG93bnJldi54bWxQSwUGAAAAAAMAAwC3AAAA+QIAAAAA&#10;" fillcolor="#ff8000" strokecolor="#f90" strokeweight="2pt">
                  <v:path arrowok="t"/>
                  <o:lock v:ext="edit" aspectratio="t"/>
                </v:rect>
                <w10:wrap anchorx="page" anchory="page"/>
                <w10:anchorlock/>
              </v:group>
            </w:pict>
          </mc:Fallback>
        </mc:AlternateContent>
      </w:r>
    </w:p>
    <w:p w14:paraId="79756FB1" w14:textId="77777777" w:rsidR="00AE1411" w:rsidRDefault="00AE1411" w:rsidP="00AE1411"/>
    <w:p w14:paraId="294AD948" w14:textId="77777777" w:rsidR="00AE1411" w:rsidRDefault="00AE1411" w:rsidP="00AE1411"/>
    <w:p w14:paraId="377E5BED" w14:textId="77777777" w:rsidR="00AE1411" w:rsidRDefault="00AE1411" w:rsidP="00AE1411"/>
    <w:p w14:paraId="0599527E" w14:textId="77777777" w:rsidR="00AE1411" w:rsidRDefault="00AE1411" w:rsidP="00AE1411"/>
    <w:p w14:paraId="65FE5282" w14:textId="77777777" w:rsidR="00AE1411" w:rsidRDefault="00AE1411" w:rsidP="00AE1411"/>
    <w:p w14:paraId="68B041E8" w14:textId="77777777" w:rsidR="00AE1411" w:rsidRDefault="00AE1411" w:rsidP="00AE1411"/>
    <w:p w14:paraId="4CDD44B6" w14:textId="77777777" w:rsidR="00AE1411" w:rsidRDefault="00AE1411" w:rsidP="00AE1411"/>
    <w:p w14:paraId="5FA1D561" w14:textId="77777777" w:rsidR="00AE1411" w:rsidRDefault="00AE1411" w:rsidP="00AE1411"/>
    <w:p w14:paraId="5E83CD38" w14:textId="77777777" w:rsidR="00AE1411" w:rsidRDefault="00AE1411" w:rsidP="00AE1411"/>
    <w:p w14:paraId="0164B52A" w14:textId="77777777" w:rsidR="00AE1411" w:rsidRDefault="00AE1411" w:rsidP="00AE1411"/>
    <w:p w14:paraId="0F86BB3E" w14:textId="77777777" w:rsidR="00AE1411" w:rsidRDefault="00AE1411" w:rsidP="00AE1411"/>
    <w:p w14:paraId="3EC9E8BB" w14:textId="77777777" w:rsidR="00AE1411" w:rsidRDefault="00AE1411" w:rsidP="00AE1411"/>
    <w:p w14:paraId="62F21D8B" w14:textId="77777777" w:rsidR="00AE1411" w:rsidRDefault="00AE1411" w:rsidP="00AE1411"/>
    <w:p w14:paraId="7D644A4A" w14:textId="77777777" w:rsidR="00AE1411" w:rsidRDefault="00AE1411" w:rsidP="00AE1411"/>
    <w:p w14:paraId="0B82EF33" w14:textId="77777777" w:rsidR="00AE1411" w:rsidRDefault="00AE1411" w:rsidP="00AE1411"/>
    <w:p w14:paraId="391F23D0" w14:textId="77777777" w:rsidR="00AE1411" w:rsidRDefault="00AE1411" w:rsidP="00AE1411"/>
    <w:p w14:paraId="7AADA372" w14:textId="77777777" w:rsidR="00AE1411" w:rsidRDefault="00AE1411" w:rsidP="00AE1411"/>
    <w:p w14:paraId="72645827" w14:textId="77777777" w:rsidR="00AE1411" w:rsidRDefault="00AE1411" w:rsidP="00AE1411"/>
    <w:p w14:paraId="0E96C73B" w14:textId="77777777" w:rsidR="00AE1411" w:rsidRDefault="00AE1411" w:rsidP="00AE1411"/>
    <w:p w14:paraId="4965EE09" w14:textId="77777777" w:rsidR="00AE1411" w:rsidRDefault="00AE1411" w:rsidP="00AE1411"/>
    <w:p w14:paraId="6669B3AC" w14:textId="77777777" w:rsidR="00AE1411" w:rsidRDefault="00AE1411" w:rsidP="00AE1411"/>
    <w:p w14:paraId="001EB69D" w14:textId="77777777" w:rsidR="00AE1411" w:rsidRDefault="00AE1411" w:rsidP="00AE1411"/>
    <w:p w14:paraId="35505271" w14:textId="77777777" w:rsidR="00AE1411" w:rsidRDefault="00AE1411" w:rsidP="00AE1411"/>
    <w:p w14:paraId="657795BD" w14:textId="77777777" w:rsidR="00AE1411" w:rsidRDefault="00AE1411" w:rsidP="00AE1411"/>
    <w:p w14:paraId="37B84FF9" w14:textId="4CF5E513" w:rsidR="00AE1411" w:rsidRDefault="00AE1411" w:rsidP="00AE1411">
      <w:r w:rsidRPr="005B22D1">
        <w:rPr>
          <w:rFonts w:ascii="Segoe UI" w:hAnsi="Segoe UI" w:cs="Segoe UI"/>
          <w:noProof/>
        </w:rPr>
        <mc:AlternateContent>
          <mc:Choice Requires="wps">
            <w:drawing>
              <wp:anchor distT="0" distB="0" distL="114300" distR="114300" simplePos="0" relativeHeight="251674624" behindDoc="0" locked="0" layoutInCell="1" allowOverlap="1" wp14:anchorId="14E29287" wp14:editId="7CCA5567">
                <wp:simplePos x="0" y="0"/>
                <wp:positionH relativeFrom="column">
                  <wp:posOffset>3613150</wp:posOffset>
                </wp:positionH>
                <wp:positionV relativeFrom="paragraph">
                  <wp:posOffset>11430</wp:posOffset>
                </wp:positionV>
                <wp:extent cx="3064510" cy="35877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06451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4"/>
                              </w:rPr>
                              <w:alias w:val="Date"/>
                              <w:tag w:val=""/>
                              <w:id w:val="844746346"/>
                              <w:dataBinding w:prefixMappings="xmlns:ns0='http://schemas.microsoft.com/office/2006/coverPageProps' " w:xpath="/ns0:CoverPageProperties[1]/ns0:PublishDate[1]" w:storeItemID="{55AF091B-3C7A-41E3-B477-F2FDAA23CFDA}"/>
                              <w:date w:fullDate="2019-10-16T00:00:00Z">
                                <w:dateFormat w:val="MMMM d, yyyy"/>
                                <w:lid w:val="en-US"/>
                                <w:storeMappedDataAs w:val="dateTime"/>
                                <w:calendar w:val="gregorian"/>
                              </w:date>
                            </w:sdtPr>
                            <w:sdtEndPr/>
                            <w:sdtContent>
                              <w:p w14:paraId="10212DAC" w14:textId="0EFB7183" w:rsidR="00DE56F4" w:rsidRPr="00AE1411" w:rsidRDefault="00DE56F4" w:rsidP="00AE1411">
                                <w:pPr>
                                  <w:pStyle w:val="Subtitle"/>
                                  <w:rPr>
                                    <w:sz w:val="24"/>
                                  </w:rPr>
                                </w:pPr>
                                <w:r>
                                  <w:rPr>
                                    <w:sz w:val="24"/>
                                  </w:rPr>
                                  <w:t>October 16, 2019</w:t>
                                </w:r>
                              </w:p>
                            </w:sdtContent>
                          </w:sdt>
                          <w:p w14:paraId="63E1DAD3" w14:textId="77777777" w:rsidR="00DE56F4" w:rsidRDefault="00DE56F4" w:rsidP="00AE14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29287" id="Text Box 46" o:spid="_x0000_s1030" type="#_x0000_t202" style="position:absolute;margin-left:284.5pt;margin-top:.9pt;width:241.3pt;height:2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lWgQIAAGsFAAAOAAAAZHJzL2Uyb0RvYy54bWysVN9P2zAQfp+0/8Hy+0gLbWEVKepATJMQ&#10;oMHEs+vYNJrt8+xrk+6v5+wkpWJ7YdpLcr77fL4f3935RWsN26oQa3AlHx+NOFNOQlW755L/eLz+&#10;dMZZROEqYcCpku9U5BeLjx/OGz9Xx7AGU6nAyImL88aXfI3o50UR5VpZEY/AK0dGDcEKpGN4Lqog&#10;GvJuTXE8Gs2KBkLlA0gVI2mvOiNfZP9aK4l3WkeFzJScYsP8Dfm7St9icS7mz0H4dS37MMQ/RGFF&#10;7ejRvasrgYJtQv2HK1vLABE0HkmwBWhdS5VzoGzGozfZPKyFVzkXKk70+zLF/+dW3m7vA6urkk9m&#10;nDlhqUePqkX2BVpGKqpP4+OcYA+egNiSnvo86CMpU9qtDjb9KSFGdqr0bl/d5E2S8mQ0m0zHZJJk&#10;O5menZ5Ok5vi9bYPEb8qsCwJJQ/UvVxUsb2J2EEHSHrMwXVtTO6gcawp+exkOsoX9hZyblzCqsyF&#10;3k3KqIs8S7gzKmGM+6401SInkBSZherSBLYVxB8hpXKYc89+CZ1QmoJ4z8Ue/xrVey53eQwvg8P9&#10;ZVs7CDn7N2FXP4eQdYenmh/knURsV21HgqGxK6h21O8A3cREL69rasqNiHgvAo0I9ZHGHu/oow1Q&#10;8aGXOFtD+P03fcITc8nKWUMjV/L4ayOC4sx8c8Tpz+PJJM1oPkymp8d0CIeW1aHFbewlUFfGtGC8&#10;zGLCoxlEHcA+0XZYplfJJJykt0uOg3iJ3SKg7SLVcplBNJVe4I178DK5Tk1KlHtsn0TwPS+RGH0L&#10;w3CK+Rt6dth008Fyg6DrzN1U566qff1pojP7++2TVsbhOaNed+TiBQAA//8DAFBLAwQUAAYACAAA&#10;ACEAUsMToN8AAAAJAQAADwAAAGRycy9kb3ducmV2LnhtbEyPQUvDQBCF74L/YZmCN7tpJSHGbEoJ&#10;FEH00NqLt0l2moRmd2N220Z/vdOTPQ7f8N738tVkenGm0XfOKljMIxBka6c72yjYf24eUxA+oNXY&#10;O0sKfsjDqri/yzHT7mK3dN6FRnCI9RkqaEMYMil93ZJBP3cDWWYHNxoMfI6N1CNeONz0chlFiTTY&#10;WW5ocaCypfq4OxkFb+XmA7fV0qS/ffn6flgP3/uvWKmH2bR+ARFoCv/PcNVndSjYqXInq73oFcTJ&#10;M28JDHjBlUfxIgFRMUmfQBa5vF1Q/AEAAP//AwBQSwECLQAUAAYACAAAACEAtoM4kv4AAADhAQAA&#10;EwAAAAAAAAAAAAAAAAAAAAAAW0NvbnRlbnRfVHlwZXNdLnhtbFBLAQItABQABgAIAAAAIQA4/SH/&#10;1gAAAJQBAAALAAAAAAAAAAAAAAAAAC8BAABfcmVscy8ucmVsc1BLAQItABQABgAIAAAAIQCMvHlW&#10;gQIAAGsFAAAOAAAAAAAAAAAAAAAAAC4CAABkcnMvZTJvRG9jLnhtbFBLAQItABQABgAIAAAAIQBS&#10;wxOg3wAAAAkBAAAPAAAAAAAAAAAAAAAAANsEAABkcnMvZG93bnJldi54bWxQSwUGAAAAAAQABADz&#10;AAAA5wUAAAAA&#10;" filled="f" stroked="f" strokeweight=".5pt">
                <v:textbox>
                  <w:txbxContent>
                    <w:sdt>
                      <w:sdtPr>
                        <w:rPr>
                          <w:sz w:val="24"/>
                        </w:rPr>
                        <w:alias w:val="Date"/>
                        <w:tag w:val=""/>
                        <w:id w:val="844746346"/>
                        <w:dataBinding w:prefixMappings="xmlns:ns0='http://schemas.microsoft.com/office/2006/coverPageProps' " w:xpath="/ns0:CoverPageProperties[1]/ns0:PublishDate[1]" w:storeItemID="{55AF091B-3C7A-41E3-B477-F2FDAA23CFDA}"/>
                        <w:date w:fullDate="2019-10-16T00:00:00Z">
                          <w:dateFormat w:val="MMMM d, yyyy"/>
                          <w:lid w:val="en-US"/>
                          <w:storeMappedDataAs w:val="dateTime"/>
                          <w:calendar w:val="gregorian"/>
                        </w:date>
                      </w:sdtPr>
                      <w:sdtEndPr/>
                      <w:sdtContent>
                        <w:p w14:paraId="10212DAC" w14:textId="0EFB7183" w:rsidR="00DE56F4" w:rsidRPr="00AE1411" w:rsidRDefault="00DE56F4" w:rsidP="00AE1411">
                          <w:pPr>
                            <w:pStyle w:val="Subtitle"/>
                            <w:rPr>
                              <w:sz w:val="24"/>
                            </w:rPr>
                          </w:pPr>
                          <w:r>
                            <w:rPr>
                              <w:sz w:val="24"/>
                            </w:rPr>
                            <w:t>October 16, 2019</w:t>
                          </w:r>
                        </w:p>
                      </w:sdtContent>
                    </w:sdt>
                    <w:p w14:paraId="63E1DAD3" w14:textId="77777777" w:rsidR="00DE56F4" w:rsidRDefault="00DE56F4" w:rsidP="00AE1411"/>
                  </w:txbxContent>
                </v:textbox>
              </v:shape>
            </w:pict>
          </mc:Fallback>
        </mc:AlternateContent>
      </w:r>
    </w:p>
    <w:p w14:paraId="34E0D4E8" w14:textId="77777777" w:rsidR="00AE1411" w:rsidRDefault="00AE1411" w:rsidP="00AE1411"/>
    <w:p w14:paraId="30548CC4" w14:textId="5E1767EB" w:rsidR="00AE1411" w:rsidRDefault="00AE1411" w:rsidP="00AE1411"/>
    <w:p w14:paraId="36A915CB" w14:textId="78D8D9B6" w:rsidR="00AE1411" w:rsidRDefault="00AE1411" w:rsidP="00AE1411">
      <w:r w:rsidRPr="005B22D1">
        <w:rPr>
          <w:rFonts w:ascii="Segoe UI" w:hAnsi="Segoe UI" w:cs="Segoe UI"/>
          <w:noProof/>
        </w:rPr>
        <mc:AlternateContent>
          <mc:Choice Requires="wps">
            <w:drawing>
              <wp:anchor distT="0" distB="0" distL="114300" distR="114300" simplePos="0" relativeHeight="251676672" behindDoc="0" locked="1" layoutInCell="1" allowOverlap="1" wp14:anchorId="3225237D" wp14:editId="10C5FB2D">
                <wp:simplePos x="0" y="0"/>
                <wp:positionH relativeFrom="margin">
                  <wp:align>right</wp:align>
                </wp:positionH>
                <wp:positionV relativeFrom="margin">
                  <wp:align>bottom</wp:align>
                </wp:positionV>
                <wp:extent cx="3825875" cy="819150"/>
                <wp:effectExtent l="0" t="0" r="3175" b="0"/>
                <wp:wrapSquare wrapText="bothSides"/>
                <wp:docPr id="48" name="Text Box 48" descr="Presenter, company name and address"/>
                <wp:cNvGraphicFramePr/>
                <a:graphic xmlns:a="http://schemas.openxmlformats.org/drawingml/2006/main">
                  <a:graphicData uri="http://schemas.microsoft.com/office/word/2010/wordprocessingShape">
                    <wps:wsp>
                      <wps:cNvSpPr txBox="1"/>
                      <wps:spPr>
                        <a:xfrm>
                          <a:off x="0" y="0"/>
                          <a:ext cx="3825875" cy="819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96A6C" w14:textId="082C7FD9" w:rsidR="00DE56F4" w:rsidRPr="004151E3" w:rsidRDefault="00DE56F4" w:rsidP="00AE1411">
                            <w:pPr>
                              <w:pStyle w:val="Contactinfo"/>
                              <w:ind w:left="0" w:right="69"/>
                              <w:rPr>
                                <w:sz w:val="24"/>
                                <w:szCs w:val="24"/>
                              </w:rPr>
                            </w:pPr>
                            <w:r>
                              <w:rPr>
                                <w:sz w:val="24"/>
                                <w:szCs w:val="24"/>
                              </w:rPr>
                              <w:t xml:space="preserve">written </w:t>
                            </w:r>
                            <w:r w:rsidRPr="004151E3">
                              <w:rPr>
                                <w:sz w:val="24"/>
                                <w:szCs w:val="24"/>
                              </w:rPr>
                              <w:t xml:space="preserve">by: </w:t>
                            </w:r>
                            <w:sdt>
                              <w:sdtPr>
                                <w:rPr>
                                  <w:sz w:val="24"/>
                                  <w:szCs w:val="24"/>
                                </w:rPr>
                                <w:alias w:val="Your Name"/>
                                <w:tag w:val=""/>
                                <w:id w:val="-1635556056"/>
                                <w:dataBinding w:prefixMappings="xmlns:ns0='http://purl.org/dc/elements/1.1/' xmlns:ns1='http://schemas.openxmlformats.org/package/2006/metadata/core-properties' " w:xpath="/ns1:coreProperties[1]/ns0:creator[1]" w:storeItemID="{6C3C8BC8-F283-45AE-878A-BAB7291924A1}"/>
                                <w:text/>
                              </w:sdtPr>
                              <w:sdtEndPr/>
                              <w:sdtContent>
                                <w:r>
                                  <w:rPr>
                                    <w:sz w:val="24"/>
                                    <w:szCs w:val="24"/>
                                  </w:rPr>
                                  <w:t>Chris domain</w:t>
                                </w:r>
                              </w:sdtContent>
                            </w:sdt>
                          </w:p>
                          <w:p w14:paraId="7634769D" w14:textId="775BCB33" w:rsidR="00DE56F4" w:rsidRPr="004151E3" w:rsidRDefault="000444BD" w:rsidP="00AE1411">
                            <w:pPr>
                              <w:pStyle w:val="Contactinfo"/>
                              <w:ind w:right="69"/>
                              <w:rPr>
                                <w:sz w:val="24"/>
                                <w:szCs w:val="24"/>
                              </w:rPr>
                            </w:pPr>
                            <w:sdt>
                              <w:sdtPr>
                                <w:rPr>
                                  <w:sz w:val="24"/>
                                  <w:szCs w:val="24"/>
                                </w:rPr>
                                <w:alias w:val="Company Address"/>
                                <w:tag w:val=""/>
                                <w:id w:val="-120305637"/>
                                <w:dataBinding w:prefixMappings="xmlns:ns0='http://schemas.microsoft.com/office/2006/coverPageProps' " w:xpath="/ns0:CoverPageProperties[1]/ns0:CompanyAddress[1]" w:storeItemID="{55AF091B-3C7A-41E3-B477-F2FDAA23CFDA}"/>
                                <w:text/>
                              </w:sdtPr>
                              <w:sdtEndPr/>
                              <w:sdtContent>
                                <w:r w:rsidR="00DE56F4">
                                  <w:rPr>
                                    <w:sz w:val="24"/>
                                    <w:szCs w:val="24"/>
                                  </w:rPr>
                                  <w:t>cdomain@analytics8.com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25237D" id="Text Box 48" o:spid="_x0000_s1031" type="#_x0000_t202" alt="Presenter, company name and address" style="position:absolute;margin-left:250.05pt;margin-top:0;width:301.25pt;height:64.5pt;z-index:25167667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BAkgIAAIcFAAAOAAAAZHJzL2Uyb0RvYy54bWysVE1PGzEQvVfqf7B8btkEGppGbFAKoqqE&#10;ABUqzo7XJqt6Pa7tJBt+fZ+9u4HSXqh68c7Ol2fmPc/JadsYtlE+1GRLPj4YcaaspKq2DyX/fnfx&#10;fspZiMJWwpBVJd+pwE/nb9+cbN1MHdKKTKU8QxIbZltX8lWMblYUQa5UI8IBOWVh1OQbEfHrH4rK&#10;iy2yN6Y4HI2Oiy35ynmSKgRozzsjn+f8WisZr7UOKjJTctQW8+nzuUxnMT8Rswcv3KqWfRniH6po&#10;RG1x6T7VuYiCrX39R6qmlp4C6XggqSlI61qq3AO6GY9edHO7Ek7lXjCc4PZjCv8vrbza3HhWVyX/&#10;AKSsaIDRnWoj+0wtS6pKBYl53XgVlI3Kv2Mo3Am7y84MyDJRVbCGNMutCzOkvHVIGlvkACcGfYAy&#10;jajVvklfNM9gByq7PRLpZgnl0fRwMv044UzCNh1/Gk8yVMVTtPMhflHUsCSU3APpDIDYXIaISuA6&#10;uKTLLF3UxmS0jWXbkh8fIeVvFkQYmzQq86ZPkzrqKs9S3BmVfIz9pjTmlhtIisxYdWY82whwTUiJ&#10;ceXec154Jy+NIl4T2Ps/VfWa4K6P4WaycR/c1JZ87v5F2dWPoWTd+WOQz/pOYmyXbSbMZAB2SdUO&#10;eHvqXldw8qIGKJcixBvh8ZwAMVZEvMahDWH41Eucrcg//k2f/MFyWDnb4nmWPPxcC684M18t+J/e&#10;8iD4QVgOgl03ZwQUxlg+TmYRAT6aQdSemntsjkW6BSZhJe4q+XIQz2K3JLB5pFosslMmfry0t06m&#10;1AmURLG79l541/MwgsFXNDxcMXtBx843RVparCPpOnM1zbWbYj9vvPZM4X4zpXXy/D97Pe3P+S8A&#10;AAD//wMAUEsDBBQABgAIAAAAIQASm7bf3QAAAAUBAAAPAAAAZHJzL2Rvd25yZXYueG1sTI9PS8NA&#10;EMXvgt9hGcGb3TTSYGM2RSwiggdbredNdkxCs7Mhu/lTP71jL3p5MLzHe7/JNrNtxYi9bxwpWC4i&#10;EEilMw1VCj7en27uQPigyejWESo4oYdNfnmR6dS4iXY47kMluIR8qhXUIXSplL6s0Wq/cB0Se1+u&#10;tzrw2VfS9HrictvKOIoSaXVDvFDrDh9rLI/7wSp4+y4OyevncJq2L9txh8fnYbW8Ver6an64BxFw&#10;Dn9h+MVndMiZqXADGS9aBfxIOCt7SRSvQBQcitcRyDyT/+nzHwAAAP//AwBQSwECLQAUAAYACAAA&#10;ACEAtoM4kv4AAADhAQAAEwAAAAAAAAAAAAAAAAAAAAAAW0NvbnRlbnRfVHlwZXNdLnhtbFBLAQIt&#10;ABQABgAIAAAAIQA4/SH/1gAAAJQBAAALAAAAAAAAAAAAAAAAAC8BAABfcmVscy8ucmVsc1BLAQIt&#10;ABQABgAIAAAAIQCG7bBAkgIAAIcFAAAOAAAAAAAAAAAAAAAAAC4CAABkcnMvZTJvRG9jLnhtbFBL&#10;AQItABQABgAIAAAAIQASm7bf3QAAAAUBAAAPAAAAAAAAAAAAAAAAAOwEAABkcnMvZG93bnJldi54&#10;bWxQSwUGAAAAAAQABADzAAAA9gUAAAAA&#10;" filled="f" stroked="f" strokeweight=".5pt">
                <v:textbox inset="0,0,0,0">
                  <w:txbxContent>
                    <w:p w14:paraId="3AB96A6C" w14:textId="082C7FD9" w:rsidR="00DE56F4" w:rsidRPr="004151E3" w:rsidRDefault="00DE56F4" w:rsidP="00AE1411">
                      <w:pPr>
                        <w:pStyle w:val="Contactinfo"/>
                        <w:ind w:left="0" w:right="69"/>
                        <w:rPr>
                          <w:sz w:val="24"/>
                          <w:szCs w:val="24"/>
                        </w:rPr>
                      </w:pPr>
                      <w:r>
                        <w:rPr>
                          <w:sz w:val="24"/>
                          <w:szCs w:val="24"/>
                        </w:rPr>
                        <w:t xml:space="preserve">written </w:t>
                      </w:r>
                      <w:r w:rsidRPr="004151E3">
                        <w:rPr>
                          <w:sz w:val="24"/>
                          <w:szCs w:val="24"/>
                        </w:rPr>
                        <w:t xml:space="preserve">by: </w:t>
                      </w:r>
                      <w:sdt>
                        <w:sdtPr>
                          <w:rPr>
                            <w:sz w:val="24"/>
                            <w:szCs w:val="24"/>
                          </w:rPr>
                          <w:alias w:val="Your Name"/>
                          <w:tag w:val=""/>
                          <w:id w:val="-1635556056"/>
                          <w:dataBinding w:prefixMappings="xmlns:ns0='http://purl.org/dc/elements/1.1/' xmlns:ns1='http://schemas.openxmlformats.org/package/2006/metadata/core-properties' " w:xpath="/ns1:coreProperties[1]/ns0:creator[1]" w:storeItemID="{6C3C8BC8-F283-45AE-878A-BAB7291924A1}"/>
                          <w:text/>
                        </w:sdtPr>
                        <w:sdtEndPr/>
                        <w:sdtContent>
                          <w:r>
                            <w:rPr>
                              <w:sz w:val="24"/>
                              <w:szCs w:val="24"/>
                            </w:rPr>
                            <w:t>Chris domain</w:t>
                          </w:r>
                        </w:sdtContent>
                      </w:sdt>
                    </w:p>
                    <w:p w14:paraId="7634769D" w14:textId="775BCB33" w:rsidR="00DE56F4" w:rsidRPr="004151E3" w:rsidRDefault="00094950" w:rsidP="00AE1411">
                      <w:pPr>
                        <w:pStyle w:val="Contactinfo"/>
                        <w:ind w:right="69"/>
                        <w:rPr>
                          <w:sz w:val="24"/>
                          <w:szCs w:val="24"/>
                        </w:rPr>
                      </w:pPr>
                      <w:sdt>
                        <w:sdtPr>
                          <w:rPr>
                            <w:sz w:val="24"/>
                            <w:szCs w:val="24"/>
                          </w:rPr>
                          <w:alias w:val="Company Address"/>
                          <w:tag w:val=""/>
                          <w:id w:val="-120305637"/>
                          <w:dataBinding w:prefixMappings="xmlns:ns0='http://schemas.microsoft.com/office/2006/coverPageProps' " w:xpath="/ns0:CoverPageProperties[1]/ns0:CompanyAddress[1]" w:storeItemID="{55AF091B-3C7A-41E3-B477-F2FDAA23CFDA}"/>
                          <w:text/>
                        </w:sdtPr>
                        <w:sdtEndPr/>
                        <w:sdtContent>
                          <w:r w:rsidR="00DE56F4">
                            <w:rPr>
                              <w:sz w:val="24"/>
                              <w:szCs w:val="24"/>
                            </w:rPr>
                            <w:t>cdomain@analytics8.com</w:t>
                          </w:r>
                        </w:sdtContent>
                      </w:sdt>
                    </w:p>
                  </w:txbxContent>
                </v:textbox>
                <w10:wrap type="square" anchorx="margin" anchory="margin"/>
                <w10:anchorlock/>
              </v:shape>
            </w:pict>
          </mc:Fallback>
        </mc:AlternateContent>
      </w:r>
    </w:p>
    <w:p w14:paraId="424BA074" w14:textId="1C4D1F72" w:rsidR="00AE1411" w:rsidRPr="00EF12A3" w:rsidRDefault="00EF12A3" w:rsidP="00EF12A3">
      <w:pPr>
        <w:rPr>
          <w:rFonts w:ascii="Segoe UI" w:hAnsi="Segoe UI" w:cs="Segoe UI"/>
          <w:b/>
          <w:color w:val="F79646" w:themeColor="accent6"/>
          <w:sz w:val="24"/>
        </w:rPr>
      </w:pPr>
      <w:r w:rsidRPr="00EF12A3">
        <w:rPr>
          <w:rFonts w:ascii="Segoe UI" w:hAnsi="Segoe UI" w:cs="Segoe UI"/>
          <w:b/>
          <w:color w:val="F79646" w:themeColor="accent6"/>
          <w:sz w:val="24"/>
        </w:rPr>
        <w:t>REVISION HISTORY</w:t>
      </w:r>
    </w:p>
    <w:tbl>
      <w:tblPr>
        <w:tblStyle w:val="TableGridLigh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8"/>
        <w:gridCol w:w="1683"/>
        <w:gridCol w:w="3647"/>
        <w:gridCol w:w="2332"/>
      </w:tblGrid>
      <w:tr w:rsidR="00AE1411" w:rsidRPr="007A2CD9" w14:paraId="423D6BD7" w14:textId="77777777" w:rsidTr="00647442">
        <w:trPr>
          <w:trHeight w:val="144"/>
        </w:trPr>
        <w:tc>
          <w:tcPr>
            <w:tcW w:w="1705" w:type="dxa"/>
            <w:shd w:val="clear" w:color="auto" w:fill="D9D9D9" w:themeFill="background1" w:themeFillShade="D9"/>
            <w:vAlign w:val="center"/>
          </w:tcPr>
          <w:p w14:paraId="6A575DDA" w14:textId="77777777" w:rsidR="00AE1411" w:rsidRPr="007A2CD9" w:rsidRDefault="00AE1411" w:rsidP="00647442">
            <w:pPr>
              <w:spacing w:before="0"/>
              <w:rPr>
                <w:rFonts w:ascii="Segoe UI" w:hAnsi="Segoe UI" w:cs="Segoe UI"/>
                <w:b/>
                <w:sz w:val="20"/>
                <w:szCs w:val="20"/>
              </w:rPr>
            </w:pPr>
            <w:r w:rsidRPr="007A2CD9">
              <w:rPr>
                <w:rFonts w:ascii="Segoe UI" w:hAnsi="Segoe UI" w:cs="Segoe UI"/>
                <w:b/>
                <w:sz w:val="20"/>
                <w:szCs w:val="20"/>
              </w:rPr>
              <w:t>Date</w:t>
            </w:r>
          </w:p>
        </w:tc>
        <w:tc>
          <w:tcPr>
            <w:tcW w:w="1710" w:type="dxa"/>
            <w:shd w:val="clear" w:color="auto" w:fill="D9D9D9" w:themeFill="background1" w:themeFillShade="D9"/>
            <w:vAlign w:val="center"/>
          </w:tcPr>
          <w:p w14:paraId="34B85AA0" w14:textId="77777777" w:rsidR="00AE1411" w:rsidRPr="007A2CD9" w:rsidRDefault="00AE1411" w:rsidP="00647442">
            <w:pPr>
              <w:spacing w:before="0"/>
              <w:jc w:val="center"/>
              <w:rPr>
                <w:rFonts w:ascii="Segoe UI" w:hAnsi="Segoe UI" w:cs="Segoe UI"/>
                <w:b/>
                <w:sz w:val="20"/>
                <w:szCs w:val="20"/>
              </w:rPr>
            </w:pPr>
            <w:r w:rsidRPr="007A2CD9">
              <w:rPr>
                <w:rFonts w:ascii="Segoe UI" w:hAnsi="Segoe UI" w:cs="Segoe UI"/>
                <w:b/>
                <w:sz w:val="20"/>
                <w:szCs w:val="20"/>
              </w:rPr>
              <w:t>Version</w:t>
            </w:r>
          </w:p>
        </w:tc>
        <w:tc>
          <w:tcPr>
            <w:tcW w:w="3732" w:type="dxa"/>
            <w:shd w:val="clear" w:color="auto" w:fill="D9D9D9" w:themeFill="background1" w:themeFillShade="D9"/>
            <w:vAlign w:val="center"/>
          </w:tcPr>
          <w:p w14:paraId="1F796B38" w14:textId="77777777" w:rsidR="00AE1411" w:rsidRPr="007A2CD9" w:rsidRDefault="00AE1411" w:rsidP="00647442">
            <w:pPr>
              <w:spacing w:before="0"/>
              <w:jc w:val="center"/>
              <w:rPr>
                <w:rFonts w:ascii="Segoe UI" w:hAnsi="Segoe UI" w:cs="Segoe UI"/>
                <w:b/>
                <w:sz w:val="20"/>
                <w:szCs w:val="20"/>
              </w:rPr>
            </w:pPr>
            <w:r w:rsidRPr="007A2CD9">
              <w:rPr>
                <w:rFonts w:ascii="Segoe UI" w:hAnsi="Segoe UI" w:cs="Segoe UI"/>
                <w:b/>
                <w:sz w:val="20"/>
                <w:szCs w:val="20"/>
              </w:rPr>
              <w:t>Description</w:t>
            </w:r>
          </w:p>
        </w:tc>
        <w:tc>
          <w:tcPr>
            <w:tcW w:w="2383" w:type="dxa"/>
            <w:shd w:val="clear" w:color="auto" w:fill="D9D9D9" w:themeFill="background1" w:themeFillShade="D9"/>
            <w:vAlign w:val="center"/>
          </w:tcPr>
          <w:p w14:paraId="1012F493" w14:textId="77777777" w:rsidR="00AE1411" w:rsidRPr="007A2CD9" w:rsidRDefault="00AE1411" w:rsidP="00647442">
            <w:pPr>
              <w:spacing w:before="0"/>
              <w:jc w:val="center"/>
              <w:rPr>
                <w:rFonts w:ascii="Segoe UI" w:hAnsi="Segoe UI" w:cs="Segoe UI"/>
                <w:b/>
                <w:sz w:val="20"/>
                <w:szCs w:val="20"/>
              </w:rPr>
            </w:pPr>
            <w:r w:rsidRPr="007A2CD9">
              <w:rPr>
                <w:rFonts w:ascii="Segoe UI" w:hAnsi="Segoe UI" w:cs="Segoe UI"/>
                <w:b/>
                <w:sz w:val="20"/>
                <w:szCs w:val="20"/>
              </w:rPr>
              <w:t>Author</w:t>
            </w:r>
          </w:p>
        </w:tc>
      </w:tr>
      <w:tr w:rsidR="00AE1411" w:rsidRPr="007A2CD9" w14:paraId="4CE33E1F" w14:textId="77777777" w:rsidTr="00647442">
        <w:trPr>
          <w:trHeight w:val="144"/>
        </w:trPr>
        <w:tc>
          <w:tcPr>
            <w:tcW w:w="1705" w:type="dxa"/>
            <w:vAlign w:val="center"/>
          </w:tcPr>
          <w:p w14:paraId="495EF909" w14:textId="77777777" w:rsidR="00AE1411" w:rsidRPr="007A2CD9" w:rsidRDefault="00AE1411" w:rsidP="00647442">
            <w:pPr>
              <w:spacing w:before="0"/>
              <w:rPr>
                <w:rFonts w:ascii="Segoe UI" w:hAnsi="Segoe UI" w:cs="Segoe UI"/>
                <w:sz w:val="20"/>
                <w:szCs w:val="20"/>
              </w:rPr>
            </w:pPr>
            <w:r>
              <w:rPr>
                <w:rFonts w:ascii="Segoe UI" w:hAnsi="Segoe UI" w:cs="Segoe UI"/>
                <w:sz w:val="20"/>
                <w:szCs w:val="20"/>
              </w:rPr>
              <w:t>10/16/2019</w:t>
            </w:r>
          </w:p>
        </w:tc>
        <w:tc>
          <w:tcPr>
            <w:tcW w:w="1710" w:type="dxa"/>
            <w:vAlign w:val="center"/>
          </w:tcPr>
          <w:p w14:paraId="5B84B79E" w14:textId="77777777" w:rsidR="00AE1411" w:rsidRDefault="00AE1411" w:rsidP="00647442">
            <w:pPr>
              <w:spacing w:before="0"/>
              <w:jc w:val="center"/>
              <w:rPr>
                <w:rFonts w:cs="Segoe UI"/>
              </w:rPr>
            </w:pPr>
            <w:r>
              <w:rPr>
                <w:rFonts w:cs="Segoe UI"/>
              </w:rPr>
              <w:t>1.0</w:t>
            </w:r>
          </w:p>
        </w:tc>
        <w:tc>
          <w:tcPr>
            <w:tcW w:w="3732" w:type="dxa"/>
            <w:vAlign w:val="center"/>
          </w:tcPr>
          <w:p w14:paraId="0D851114" w14:textId="77777777" w:rsidR="00AE1411" w:rsidRDefault="00AE1411" w:rsidP="00647442">
            <w:pPr>
              <w:spacing w:before="0"/>
              <w:rPr>
                <w:rFonts w:cs="Segoe UI"/>
              </w:rPr>
            </w:pPr>
            <w:r>
              <w:rPr>
                <w:rFonts w:cs="Segoe UI"/>
              </w:rPr>
              <w:t>Initial Document Creation</w:t>
            </w:r>
          </w:p>
        </w:tc>
        <w:tc>
          <w:tcPr>
            <w:tcW w:w="2383" w:type="dxa"/>
            <w:vAlign w:val="center"/>
          </w:tcPr>
          <w:p w14:paraId="44ECD63A" w14:textId="77777777" w:rsidR="00AE1411" w:rsidRDefault="00AE1411" w:rsidP="00647442">
            <w:pPr>
              <w:spacing w:before="0"/>
              <w:rPr>
                <w:rFonts w:cs="Segoe UI"/>
              </w:rPr>
            </w:pPr>
            <w:r>
              <w:rPr>
                <w:rFonts w:cs="Segoe UI"/>
              </w:rPr>
              <w:t>Chris Domain</w:t>
            </w:r>
          </w:p>
        </w:tc>
      </w:tr>
    </w:tbl>
    <w:p w14:paraId="44D2F6F0" w14:textId="77777777" w:rsidR="00AE1411" w:rsidRPr="00B103FB" w:rsidRDefault="00AE1411" w:rsidP="00AE1411"/>
    <w:p w14:paraId="6C58408F" w14:textId="3636C458" w:rsidR="00AE1411" w:rsidRPr="00EF12A3" w:rsidRDefault="00EF12A3" w:rsidP="00EF12A3">
      <w:pPr>
        <w:rPr>
          <w:rFonts w:ascii="Segoe UI" w:hAnsi="Segoe UI" w:cs="Segoe UI"/>
          <w:b/>
          <w:color w:val="F79646" w:themeColor="accent6"/>
          <w:sz w:val="24"/>
        </w:rPr>
      </w:pPr>
      <w:r w:rsidRPr="00EF12A3">
        <w:rPr>
          <w:rFonts w:ascii="Segoe UI" w:hAnsi="Segoe UI" w:cs="Segoe UI"/>
          <w:b/>
          <w:color w:val="F79646" w:themeColor="accent6"/>
          <w:sz w:val="24"/>
        </w:rPr>
        <w:t>DOCUMENT OVERVIEW</w:t>
      </w:r>
    </w:p>
    <w:p w14:paraId="10B192F5" w14:textId="77777777" w:rsidR="00AE1411" w:rsidRDefault="00AE1411" w:rsidP="00AE1411">
      <w:pPr>
        <w:spacing w:before="0"/>
        <w:jc w:val="both"/>
      </w:pPr>
      <w:r>
        <w:t>This document provides details on how to register a qlik sheet into the DQM measures website for viewing.</w:t>
      </w:r>
    </w:p>
    <w:p w14:paraId="075F6ECA" w14:textId="77777777" w:rsidR="00AE1411" w:rsidRPr="00E6071B" w:rsidRDefault="00AE1411" w:rsidP="00AE1411">
      <w:pPr>
        <w:spacing w:before="0"/>
        <w:jc w:val="both"/>
      </w:pPr>
    </w:p>
    <w:p w14:paraId="2AA360C2" w14:textId="538EA4CD" w:rsidR="00AE1411" w:rsidRPr="00EF12A3" w:rsidRDefault="00EF12A3" w:rsidP="00EF12A3">
      <w:pPr>
        <w:rPr>
          <w:rFonts w:ascii="Segoe UI" w:hAnsi="Segoe UI" w:cs="Segoe UI"/>
          <w:b/>
          <w:color w:val="F79646" w:themeColor="accent6"/>
          <w:sz w:val="24"/>
        </w:rPr>
      </w:pPr>
      <w:r w:rsidRPr="00EF12A3">
        <w:rPr>
          <w:rFonts w:ascii="Segoe UI" w:hAnsi="Segoe UI" w:cs="Segoe UI"/>
          <w:b/>
          <w:color w:val="F79646" w:themeColor="accent6"/>
          <w:sz w:val="24"/>
        </w:rPr>
        <w:t>STEPS</w:t>
      </w:r>
    </w:p>
    <w:p w14:paraId="58C3CAAA" w14:textId="77777777" w:rsidR="00AE1411" w:rsidRDefault="00AE1411" w:rsidP="00AE1411">
      <w:pPr>
        <w:pStyle w:val="ListParagraph"/>
        <w:widowControl/>
        <w:numPr>
          <w:ilvl w:val="0"/>
          <w:numId w:val="50"/>
        </w:numPr>
        <w:spacing w:before="0" w:after="0"/>
        <w:contextualSpacing w:val="0"/>
      </w:pPr>
      <w:r>
        <w:t>Open up the qlikdev hub and right click on the application you want to register, select publish.</w:t>
      </w:r>
    </w:p>
    <w:p w14:paraId="6A42D3F1" w14:textId="77777777" w:rsidR="00AE1411" w:rsidRDefault="00AE1411" w:rsidP="00AE1411">
      <w:pPr>
        <w:pStyle w:val="ListParagraph"/>
      </w:pPr>
      <w:r>
        <w:rPr>
          <w:noProof/>
        </w:rPr>
        <w:drawing>
          <wp:inline distT="0" distB="0" distL="0" distR="0" wp14:anchorId="18C2BA79" wp14:editId="017884CF">
            <wp:extent cx="4171950" cy="2846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7451" cy="2856631"/>
                    </a:xfrm>
                    <a:prstGeom prst="rect">
                      <a:avLst/>
                    </a:prstGeom>
                    <a:noFill/>
                    <a:ln>
                      <a:noFill/>
                    </a:ln>
                  </pic:spPr>
                </pic:pic>
              </a:graphicData>
            </a:graphic>
          </wp:inline>
        </w:drawing>
      </w:r>
    </w:p>
    <w:p w14:paraId="20C9ABE1" w14:textId="77777777" w:rsidR="00AE1411" w:rsidRDefault="00AE1411" w:rsidP="00AE1411">
      <w:pPr>
        <w:pStyle w:val="ListParagraph"/>
      </w:pPr>
    </w:p>
    <w:p w14:paraId="73D39CB8" w14:textId="77777777" w:rsidR="00AE1411" w:rsidRDefault="00AE1411" w:rsidP="00AE1411">
      <w:pPr>
        <w:pStyle w:val="ListParagraph"/>
        <w:widowControl/>
        <w:numPr>
          <w:ilvl w:val="0"/>
          <w:numId w:val="50"/>
        </w:numPr>
        <w:spacing w:before="0" w:after="0"/>
        <w:contextualSpacing w:val="0"/>
      </w:pPr>
      <w:r>
        <w:t>Select the ‘Everyone’ stream and give the application a name, hit Publish.</w:t>
      </w:r>
    </w:p>
    <w:p w14:paraId="183031B6" w14:textId="77777777" w:rsidR="00AE1411" w:rsidRDefault="00AE1411" w:rsidP="00AE1411">
      <w:pPr>
        <w:pStyle w:val="ListParagraph"/>
      </w:pPr>
      <w:r>
        <w:rPr>
          <w:noProof/>
        </w:rPr>
        <w:drawing>
          <wp:inline distT="0" distB="0" distL="0" distR="0" wp14:anchorId="078BAC4E" wp14:editId="145DDB2C">
            <wp:extent cx="3188104" cy="2508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3690" cy="2512645"/>
                    </a:xfrm>
                    <a:prstGeom prst="rect">
                      <a:avLst/>
                    </a:prstGeom>
                    <a:noFill/>
                    <a:ln>
                      <a:noFill/>
                    </a:ln>
                  </pic:spPr>
                </pic:pic>
              </a:graphicData>
            </a:graphic>
          </wp:inline>
        </w:drawing>
      </w:r>
    </w:p>
    <w:p w14:paraId="0BEFD821" w14:textId="77777777" w:rsidR="00AE1411" w:rsidRDefault="00AE1411" w:rsidP="00AE1411">
      <w:pPr>
        <w:pStyle w:val="ListParagraph"/>
        <w:widowControl/>
        <w:numPr>
          <w:ilvl w:val="0"/>
          <w:numId w:val="50"/>
        </w:numPr>
        <w:spacing w:before="0" w:after="0"/>
        <w:contextualSpacing w:val="0"/>
      </w:pPr>
      <w:r>
        <w:t>Open the application you just published in the Everyone stream, keep this page open then open a new tab.</w:t>
      </w:r>
    </w:p>
    <w:p w14:paraId="0B4328A2" w14:textId="77777777" w:rsidR="00AE1411" w:rsidRDefault="00AE1411" w:rsidP="00AE1411">
      <w:pPr>
        <w:pStyle w:val="ListParagraph"/>
        <w:widowControl/>
        <w:numPr>
          <w:ilvl w:val="0"/>
          <w:numId w:val="50"/>
        </w:numPr>
        <w:spacing w:before="0" w:after="0"/>
        <w:contextualSpacing w:val="0"/>
      </w:pPr>
      <w:r>
        <w:t xml:space="preserve">Go to the DQM site: </w:t>
      </w:r>
      <w:hyperlink r:id="rId49" w:tgtFrame="_blank" w:history="1">
        <w:r>
          <w:rPr>
            <w:rStyle w:val="Hyperlink"/>
            <w:rFonts w:ascii="Arial" w:hAnsi="Arial" w:cs="Arial"/>
            <w:sz w:val="23"/>
            <w:szCs w:val="23"/>
            <w:shd w:val="clear" w:color="auto" w:fill="F8F8F8"/>
          </w:rPr>
          <w:t>https://dataquality.healthdatacollaboration.net/</w:t>
        </w:r>
      </w:hyperlink>
      <w:r>
        <w:t xml:space="preserve"> , click Login and enter your credentials, click Login.</w:t>
      </w:r>
    </w:p>
    <w:p w14:paraId="2A7A7CA2" w14:textId="77777777" w:rsidR="00AE1411" w:rsidRDefault="00AE1411" w:rsidP="00AE1411">
      <w:pPr>
        <w:pStyle w:val="ListParagraph"/>
      </w:pPr>
      <w:r>
        <w:rPr>
          <w:noProof/>
        </w:rPr>
        <w:drawing>
          <wp:inline distT="0" distB="0" distL="0" distR="0" wp14:anchorId="6FADD3C0" wp14:editId="7AA16E1C">
            <wp:extent cx="5480050" cy="274865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93384" cy="2755339"/>
                    </a:xfrm>
                    <a:prstGeom prst="rect">
                      <a:avLst/>
                    </a:prstGeom>
                    <a:noFill/>
                    <a:ln>
                      <a:noFill/>
                    </a:ln>
                  </pic:spPr>
                </pic:pic>
              </a:graphicData>
            </a:graphic>
          </wp:inline>
        </w:drawing>
      </w:r>
    </w:p>
    <w:p w14:paraId="380C2C04" w14:textId="77777777" w:rsidR="00AE1411" w:rsidRDefault="00AE1411" w:rsidP="00AE1411">
      <w:pPr>
        <w:pStyle w:val="ListParagraph"/>
      </w:pPr>
    </w:p>
    <w:p w14:paraId="46017523" w14:textId="77777777" w:rsidR="00AE1411" w:rsidRDefault="00AE1411" w:rsidP="00AE1411">
      <w:pPr>
        <w:pStyle w:val="ListParagraph"/>
        <w:widowControl/>
        <w:numPr>
          <w:ilvl w:val="0"/>
          <w:numId w:val="50"/>
        </w:numPr>
        <w:spacing w:before="0" w:after="0"/>
        <w:contextualSpacing w:val="0"/>
      </w:pPr>
      <w:r>
        <w:t>On the bottom of the left menu select ‘Register Visualization’, you will be brought to the screen below.</w:t>
      </w:r>
    </w:p>
    <w:p w14:paraId="40F797D5" w14:textId="77777777" w:rsidR="00AE1411" w:rsidRDefault="00AE1411" w:rsidP="00AE1411">
      <w:pPr>
        <w:pStyle w:val="ListParagraph"/>
      </w:pPr>
    </w:p>
    <w:p w14:paraId="7588913B" w14:textId="77777777" w:rsidR="00AE1411" w:rsidRDefault="00AE1411" w:rsidP="00AE1411">
      <w:pPr>
        <w:pStyle w:val="ListParagraph"/>
      </w:pPr>
      <w:r>
        <w:rPr>
          <w:noProof/>
        </w:rPr>
        <w:drawing>
          <wp:inline distT="0" distB="0" distL="0" distR="0" wp14:anchorId="1E0A2C6C" wp14:editId="0756F5A4">
            <wp:extent cx="5471652" cy="337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3153" cy="3385301"/>
                    </a:xfrm>
                    <a:prstGeom prst="rect">
                      <a:avLst/>
                    </a:prstGeom>
                    <a:noFill/>
                    <a:ln>
                      <a:noFill/>
                    </a:ln>
                  </pic:spPr>
                </pic:pic>
              </a:graphicData>
            </a:graphic>
          </wp:inline>
        </w:drawing>
      </w:r>
    </w:p>
    <w:p w14:paraId="13386FE2" w14:textId="77777777" w:rsidR="00AE1411" w:rsidRDefault="00AE1411" w:rsidP="00AE1411">
      <w:pPr>
        <w:pStyle w:val="ListParagraph"/>
      </w:pPr>
    </w:p>
    <w:p w14:paraId="7728F6DB" w14:textId="77777777" w:rsidR="00AE1411" w:rsidRDefault="00AE1411" w:rsidP="00AE1411">
      <w:pPr>
        <w:pStyle w:val="ListParagraph"/>
      </w:pPr>
    </w:p>
    <w:p w14:paraId="799333E1" w14:textId="77777777" w:rsidR="00AE1411" w:rsidRDefault="00AE1411" w:rsidP="00AE1411">
      <w:pPr>
        <w:pStyle w:val="ListParagraph"/>
      </w:pPr>
    </w:p>
    <w:p w14:paraId="1F3A368D" w14:textId="77777777" w:rsidR="00AE1411" w:rsidRDefault="00AE1411" w:rsidP="00AE1411">
      <w:pPr>
        <w:pStyle w:val="ListParagraph"/>
      </w:pPr>
    </w:p>
    <w:p w14:paraId="174B83C9" w14:textId="77777777" w:rsidR="00AE1411" w:rsidRDefault="00AE1411" w:rsidP="00AE1411">
      <w:pPr>
        <w:pStyle w:val="ListParagraph"/>
      </w:pPr>
    </w:p>
    <w:p w14:paraId="470B7136" w14:textId="77777777" w:rsidR="00AE1411" w:rsidRDefault="00AE1411" w:rsidP="00AE1411">
      <w:pPr>
        <w:pStyle w:val="ListParagraph"/>
      </w:pPr>
    </w:p>
    <w:p w14:paraId="1D03117E" w14:textId="77777777" w:rsidR="00AE1411" w:rsidRDefault="00AE1411" w:rsidP="00AE1411">
      <w:pPr>
        <w:pStyle w:val="ListParagraph"/>
        <w:widowControl/>
        <w:numPr>
          <w:ilvl w:val="0"/>
          <w:numId w:val="50"/>
        </w:numPr>
        <w:spacing w:before="0" w:after="0"/>
        <w:contextualSpacing w:val="0"/>
      </w:pPr>
      <w:r>
        <w:t>The title and description can be anything you want. To get App ID and Sheet ID navigate to the sheet you want to register, the ID’s will be located in the url.</w:t>
      </w:r>
    </w:p>
    <w:p w14:paraId="19C2BF54" w14:textId="77777777" w:rsidR="00AE1411" w:rsidRDefault="00AE1411" w:rsidP="00AE1411">
      <w:pPr>
        <w:pStyle w:val="ListParagraph"/>
      </w:pPr>
      <w:r>
        <w:rPr>
          <w:noProof/>
        </w:rPr>
        <w:drawing>
          <wp:inline distT="0" distB="0" distL="0" distR="0" wp14:anchorId="2E1A5637" wp14:editId="436A5A51">
            <wp:extent cx="5518150" cy="122175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32251" cy="1224874"/>
                    </a:xfrm>
                    <a:prstGeom prst="rect">
                      <a:avLst/>
                    </a:prstGeom>
                    <a:noFill/>
                    <a:ln>
                      <a:noFill/>
                    </a:ln>
                  </pic:spPr>
                </pic:pic>
              </a:graphicData>
            </a:graphic>
          </wp:inline>
        </w:drawing>
      </w:r>
    </w:p>
    <w:p w14:paraId="5F32C7F7" w14:textId="77777777" w:rsidR="00AE1411" w:rsidRDefault="00AE1411" w:rsidP="00AE1411">
      <w:pPr>
        <w:pStyle w:val="ListParagraph"/>
      </w:pPr>
    </w:p>
    <w:p w14:paraId="3A2E2F63" w14:textId="77777777" w:rsidR="00AE1411" w:rsidRDefault="00AE1411" w:rsidP="00AE1411">
      <w:pPr>
        <w:pStyle w:val="ListParagraph"/>
        <w:widowControl/>
        <w:numPr>
          <w:ilvl w:val="0"/>
          <w:numId w:val="50"/>
        </w:numPr>
        <w:spacing w:before="0" w:after="0"/>
        <w:contextualSpacing w:val="0"/>
      </w:pPr>
      <w:r>
        <w:t>Once you enter all the information, check the ‘Published’ box and click register.</w:t>
      </w:r>
    </w:p>
    <w:p w14:paraId="18DCCEF2" w14:textId="77777777" w:rsidR="00AE1411" w:rsidRDefault="00AE1411" w:rsidP="00AE1411">
      <w:pPr>
        <w:pStyle w:val="ListParagraph"/>
      </w:pPr>
      <w:r>
        <w:rPr>
          <w:noProof/>
        </w:rPr>
        <w:drawing>
          <wp:inline distT="0" distB="0" distL="0" distR="0" wp14:anchorId="6217A333" wp14:editId="3FDCCA32">
            <wp:extent cx="4093308" cy="406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03272" cy="4073893"/>
                    </a:xfrm>
                    <a:prstGeom prst="rect">
                      <a:avLst/>
                    </a:prstGeom>
                    <a:noFill/>
                    <a:ln>
                      <a:noFill/>
                    </a:ln>
                  </pic:spPr>
                </pic:pic>
              </a:graphicData>
            </a:graphic>
          </wp:inline>
        </w:drawing>
      </w:r>
    </w:p>
    <w:p w14:paraId="69FBD58E" w14:textId="77777777" w:rsidR="00AE1411" w:rsidRDefault="00AE1411" w:rsidP="00AE1411">
      <w:pPr>
        <w:pStyle w:val="ListParagraph"/>
      </w:pPr>
    </w:p>
    <w:p w14:paraId="0FB5D761" w14:textId="27026A6F" w:rsidR="00AE1411" w:rsidRDefault="00AE1411" w:rsidP="00AE1411">
      <w:pPr>
        <w:pStyle w:val="ListParagraph"/>
        <w:widowControl/>
        <w:numPr>
          <w:ilvl w:val="0"/>
          <w:numId w:val="50"/>
        </w:numPr>
        <w:spacing w:before="0" w:after="0"/>
        <w:contextualSpacing w:val="0"/>
      </w:pPr>
      <w:r>
        <w:t>To see the report simply select ‘Explore DQM’ from the menu and select the sheet you just registered!</w:t>
      </w:r>
    </w:p>
    <w:p w14:paraId="54BFE99F" w14:textId="77777777" w:rsidR="00DE56F4" w:rsidRDefault="00DE56F4" w:rsidP="00AE1411"/>
    <w:p w14:paraId="4C9B3D8A" w14:textId="7A94BDDB" w:rsidR="00DE56F4" w:rsidRDefault="00600D33" w:rsidP="00600D33">
      <w:pPr>
        <w:widowControl/>
        <w:spacing w:before="0" w:after="200" w:line="276" w:lineRule="auto"/>
      </w:pPr>
      <w:r>
        <w:br w:type="page"/>
      </w:r>
    </w:p>
    <w:p w14:paraId="02ABB584" w14:textId="77777777" w:rsidR="00600D33" w:rsidRPr="00600D33" w:rsidRDefault="00DE56F4" w:rsidP="00600D33">
      <w:pPr>
        <w:pStyle w:val="EndNoteBibliographyTitle"/>
      </w:pPr>
      <w:r>
        <w:fldChar w:fldCharType="begin"/>
      </w:r>
      <w:r>
        <w:instrText xml:space="preserve"> ADDIN EN.REFLIST </w:instrText>
      </w:r>
      <w:r>
        <w:fldChar w:fldCharType="separate"/>
      </w:r>
      <w:r w:rsidR="00600D33" w:rsidRPr="00600D33">
        <w:t>References</w:t>
      </w:r>
    </w:p>
    <w:p w14:paraId="2FF76123" w14:textId="77777777" w:rsidR="00600D33" w:rsidRPr="00600D33" w:rsidRDefault="00600D33" w:rsidP="00600D33">
      <w:pPr>
        <w:pStyle w:val="EndNoteBibliographyTitle"/>
      </w:pPr>
    </w:p>
    <w:p w14:paraId="7E00F4BF" w14:textId="77777777" w:rsidR="00600D33" w:rsidRPr="00600D33" w:rsidRDefault="00600D33" w:rsidP="00600D33">
      <w:pPr>
        <w:pStyle w:val="EndNoteBibliography"/>
        <w:spacing w:after="0"/>
        <w:ind w:left="720" w:hanging="720"/>
      </w:pPr>
      <w:r w:rsidRPr="00600D33">
        <w:t>1.</w:t>
      </w:r>
      <w:r w:rsidRPr="00600D33">
        <w:tab/>
        <w:t xml:space="preserve">Kahn MG, Callahan TJ, Barnard J, et al. A Harmonized Data Quality Assessment Terminology and Framework for the Secondary Use of Electronic Health Record Data. </w:t>
      </w:r>
      <w:r w:rsidRPr="00600D33">
        <w:rPr>
          <w:i/>
        </w:rPr>
        <w:t xml:space="preserve">EGEMS (Wash DC). </w:t>
      </w:r>
      <w:r w:rsidRPr="00600D33">
        <w:t>2016;4(1):1244.</w:t>
      </w:r>
    </w:p>
    <w:p w14:paraId="49D602AB" w14:textId="77777777" w:rsidR="00600D33" w:rsidRPr="00600D33" w:rsidRDefault="00600D33" w:rsidP="00600D33">
      <w:pPr>
        <w:pStyle w:val="EndNoteBibliography"/>
        <w:spacing w:after="0"/>
        <w:ind w:left="720" w:hanging="720"/>
      </w:pPr>
      <w:r w:rsidRPr="00600D33">
        <w:t>2.</w:t>
      </w:r>
      <w:r w:rsidRPr="00600D33">
        <w:tab/>
        <w:t xml:space="preserve">Curtis LH, Brown J, Platt R. Four Health Data Networks Illustrate The Potential For A Shared National Multipurpose Big-Data Network. </w:t>
      </w:r>
      <w:r w:rsidRPr="00600D33">
        <w:rPr>
          <w:i/>
        </w:rPr>
        <w:t xml:space="preserve">Health affairs (Project Hope). </w:t>
      </w:r>
      <w:r w:rsidRPr="00600D33">
        <w:t>2014;33(7):1178-1186.</w:t>
      </w:r>
    </w:p>
    <w:p w14:paraId="2605A0E0" w14:textId="77777777" w:rsidR="00600D33" w:rsidRPr="00600D33" w:rsidRDefault="00600D33" w:rsidP="00600D33">
      <w:pPr>
        <w:pStyle w:val="EndNoteBibliography"/>
        <w:spacing w:after="0"/>
        <w:ind w:left="720" w:hanging="720"/>
      </w:pPr>
      <w:r w:rsidRPr="00600D33">
        <w:t>3.</w:t>
      </w:r>
      <w:r w:rsidRPr="00600D33">
        <w:tab/>
        <w:t xml:space="preserve">Fleurence RL, Curtis LH, Califf RM, Platt R, Selby JV, Brown JS. Launching PCORnet, a national patient-centered clinical research network. </w:t>
      </w:r>
      <w:r w:rsidRPr="00600D33">
        <w:rPr>
          <w:i/>
        </w:rPr>
        <w:t xml:space="preserve">Journal of the American Medical Informatics Association. </w:t>
      </w:r>
      <w:r w:rsidRPr="00600D33">
        <w:t>2014;21(4):578-582.</w:t>
      </w:r>
    </w:p>
    <w:p w14:paraId="30951A38" w14:textId="77777777" w:rsidR="00600D33" w:rsidRPr="00600D33" w:rsidRDefault="00600D33" w:rsidP="00600D33">
      <w:pPr>
        <w:pStyle w:val="EndNoteBibliography"/>
        <w:spacing w:after="0"/>
        <w:ind w:left="720" w:hanging="720"/>
      </w:pPr>
      <w:r w:rsidRPr="00600D33">
        <w:t>4.</w:t>
      </w:r>
      <w:r w:rsidRPr="00600D33">
        <w:tab/>
        <w:t>Vogel J, Brown JS, Land T, Platt R, Klompas M. MDPHnet: Secure, Distributed Sharing of Electronic Health Record Data for Public Health Surveillance, Evaluation, and Planning. 2014;104(12):2265-2270.</w:t>
      </w:r>
    </w:p>
    <w:p w14:paraId="342C7BD2" w14:textId="77777777" w:rsidR="00600D33" w:rsidRPr="00600D33" w:rsidRDefault="00600D33" w:rsidP="00600D33">
      <w:pPr>
        <w:pStyle w:val="EndNoteBibliography"/>
        <w:spacing w:after="0"/>
        <w:ind w:left="720" w:hanging="720"/>
      </w:pPr>
      <w:r w:rsidRPr="00600D33">
        <w:t>5.</w:t>
      </w:r>
      <w:r w:rsidRPr="00600D33">
        <w:tab/>
        <w:t>Electronic medical record Support for Public Health 2018. 2018.</w:t>
      </w:r>
    </w:p>
    <w:p w14:paraId="21975AB7" w14:textId="77777777" w:rsidR="00600D33" w:rsidRPr="00600D33" w:rsidRDefault="00600D33" w:rsidP="00600D33">
      <w:pPr>
        <w:pStyle w:val="EndNoteBibliography"/>
        <w:spacing w:after="0"/>
        <w:ind w:left="720" w:hanging="720"/>
      </w:pPr>
      <w:r w:rsidRPr="00600D33">
        <w:t>6.</w:t>
      </w:r>
      <w:r w:rsidRPr="00600D33">
        <w:tab/>
        <w:t>Natinal Intitutes of Health (NIH) Strategic Plan for Data Science. 2016-2020.</w:t>
      </w:r>
    </w:p>
    <w:p w14:paraId="5397349D" w14:textId="77777777" w:rsidR="00600D33" w:rsidRPr="00600D33" w:rsidRDefault="00600D33" w:rsidP="00600D33">
      <w:pPr>
        <w:pStyle w:val="EndNoteBibliography"/>
        <w:spacing w:after="0"/>
        <w:ind w:left="720" w:hanging="720"/>
      </w:pPr>
      <w:r w:rsidRPr="00600D33">
        <w:t>7.</w:t>
      </w:r>
      <w:r w:rsidRPr="00600D33">
        <w:tab/>
        <w:t xml:space="preserve">Callahan TJ, Bauck AE, Bertoch D, et al. A Comparison of Data Quality Assessment Checks in Six Data Sharing Networks. </w:t>
      </w:r>
      <w:r w:rsidRPr="00600D33">
        <w:rPr>
          <w:i/>
        </w:rPr>
        <w:t xml:space="preserve">EGEMS (Washington, DC). </w:t>
      </w:r>
      <w:r w:rsidRPr="00600D33">
        <w:t>2017;5(1):8.</w:t>
      </w:r>
    </w:p>
    <w:p w14:paraId="32FD86A7" w14:textId="77777777" w:rsidR="00600D33" w:rsidRPr="00600D33" w:rsidRDefault="00600D33" w:rsidP="00600D33">
      <w:pPr>
        <w:pStyle w:val="EndNoteBibliography"/>
        <w:spacing w:after="0"/>
        <w:ind w:left="720" w:hanging="720"/>
      </w:pPr>
      <w:r w:rsidRPr="00600D33">
        <w:t>8.</w:t>
      </w:r>
      <w:r w:rsidRPr="00600D33">
        <w:tab/>
        <w:t xml:space="preserve">Huser V, Kahn MG, Brown JS, Gouripeddi R. Methods for examining data quality in healthcare integrated data repositories. </w:t>
      </w:r>
      <w:r w:rsidRPr="00600D33">
        <w:rPr>
          <w:i/>
        </w:rPr>
        <w:t xml:space="preserve">Pacific Symposium on Biocomputing Pacific Symposium on Biocomputing. </w:t>
      </w:r>
      <w:r w:rsidRPr="00600D33">
        <w:t>2018;23:628-633.</w:t>
      </w:r>
    </w:p>
    <w:p w14:paraId="4378816B" w14:textId="77777777" w:rsidR="00600D33" w:rsidRPr="00600D33" w:rsidRDefault="00600D33" w:rsidP="00600D33">
      <w:pPr>
        <w:pStyle w:val="EndNoteBibliography"/>
        <w:spacing w:after="0"/>
        <w:ind w:left="720" w:hanging="720"/>
      </w:pPr>
      <w:r w:rsidRPr="00600D33">
        <w:t>9.</w:t>
      </w:r>
      <w:r w:rsidRPr="00600D33">
        <w:tab/>
        <w:t xml:space="preserve">Huser V, DeFalco FJ, Schuemie M, et al. Multisite Evaluation of a Data Quality Tool for Patient-Level Clinical Data Sets. </w:t>
      </w:r>
      <w:r w:rsidRPr="00600D33">
        <w:rPr>
          <w:i/>
        </w:rPr>
        <w:t xml:space="preserve">EGEMS (Washington, DC). </w:t>
      </w:r>
      <w:r w:rsidRPr="00600D33">
        <w:t>2016;4(1):1239.</w:t>
      </w:r>
    </w:p>
    <w:p w14:paraId="63AB69BF" w14:textId="77777777" w:rsidR="00600D33" w:rsidRPr="00600D33" w:rsidRDefault="00600D33" w:rsidP="00600D33">
      <w:pPr>
        <w:pStyle w:val="EndNoteBibliography"/>
        <w:spacing w:after="0"/>
        <w:ind w:left="720" w:hanging="720"/>
      </w:pPr>
      <w:r w:rsidRPr="00600D33">
        <w:t>10.</w:t>
      </w:r>
      <w:r w:rsidRPr="00600D33">
        <w:tab/>
        <w:t xml:space="preserve">Liaw ST, Rahimi A, Ray P, et al. Towards an ontology for data quality in integrated chronic disease management: a realist review of the literature. </w:t>
      </w:r>
      <w:r w:rsidRPr="00600D33">
        <w:rPr>
          <w:i/>
        </w:rPr>
        <w:t xml:space="preserve">International journal of medical informatics. </w:t>
      </w:r>
      <w:r w:rsidRPr="00600D33">
        <w:t>2013;82(1):10-24.</w:t>
      </w:r>
    </w:p>
    <w:p w14:paraId="7A03AF44" w14:textId="77777777" w:rsidR="00600D33" w:rsidRPr="00600D33" w:rsidRDefault="00600D33" w:rsidP="00600D33">
      <w:pPr>
        <w:pStyle w:val="EndNoteBibliography"/>
        <w:spacing w:after="0"/>
        <w:ind w:left="720" w:hanging="720"/>
      </w:pPr>
      <w:r w:rsidRPr="00600D33">
        <w:t>11.</w:t>
      </w:r>
      <w:r w:rsidRPr="00600D33">
        <w:tab/>
        <w:t xml:space="preserve">Arts DG, De Keizer NF, Scheffer GJ. Defining and improving data quality in medical registries: a literature review, case study, and generic framework. </w:t>
      </w:r>
      <w:r w:rsidRPr="00600D33">
        <w:rPr>
          <w:i/>
        </w:rPr>
        <w:t xml:space="preserve">Journal of the American Medical Informatics Association : JAMIA. </w:t>
      </w:r>
      <w:r w:rsidRPr="00600D33">
        <w:t>2002;9(6):600-611.</w:t>
      </w:r>
    </w:p>
    <w:p w14:paraId="64485905" w14:textId="77777777" w:rsidR="00600D33" w:rsidRPr="00600D33" w:rsidRDefault="00600D33" w:rsidP="00600D33">
      <w:pPr>
        <w:pStyle w:val="EndNoteBibliography"/>
        <w:ind w:left="720" w:hanging="720"/>
      </w:pPr>
      <w:r w:rsidRPr="00600D33">
        <w:t>12.</w:t>
      </w:r>
      <w:r w:rsidRPr="00600D33">
        <w:tab/>
        <w:t xml:space="preserve">Anderka M, Mai CT, Romitti PA, et al. Development and implementation of the first national data quality standards for population-based birth defects surveillance programs in the United States. </w:t>
      </w:r>
      <w:r w:rsidRPr="00600D33">
        <w:rPr>
          <w:i/>
        </w:rPr>
        <w:t xml:space="preserve">BMC public health. </w:t>
      </w:r>
      <w:r w:rsidRPr="00600D33">
        <w:t>2015;15:925-925.</w:t>
      </w:r>
    </w:p>
    <w:p w14:paraId="6AE34A44" w14:textId="7DCC248B" w:rsidR="00AE1411" w:rsidRPr="00AE1411" w:rsidRDefault="00DE56F4" w:rsidP="00AE1411">
      <w:r>
        <w:fldChar w:fldCharType="end"/>
      </w:r>
      <w:bookmarkEnd w:id="0"/>
    </w:p>
    <w:sectPr w:rsidR="00AE1411" w:rsidRPr="00AE1411" w:rsidSect="0055758B">
      <w:headerReference w:type="default" r:id="rId54"/>
      <w:footerReference w:type="even" r:id="rId55"/>
      <w:footerReference w:type="default" r:id="rId56"/>
      <w:footerReference w:type="first" r:id="rId5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3DD83" w14:textId="77777777" w:rsidR="00CB666E" w:rsidRDefault="00CB666E" w:rsidP="00BD6C16">
      <w:r>
        <w:separator/>
      </w:r>
    </w:p>
    <w:p w14:paraId="1845B6DF" w14:textId="77777777" w:rsidR="00CB666E" w:rsidRDefault="00CB666E"/>
  </w:endnote>
  <w:endnote w:type="continuationSeparator" w:id="0">
    <w:p w14:paraId="22EA1F08" w14:textId="77777777" w:rsidR="00CB666E" w:rsidRDefault="00CB666E" w:rsidP="00BD6C16">
      <w:r>
        <w:continuationSeparator/>
      </w:r>
    </w:p>
    <w:p w14:paraId="0AB54D0D" w14:textId="77777777" w:rsidR="00CB666E" w:rsidRDefault="00CB66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ourierNew">
    <w:altName w:val="Courier New"/>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4132E" w14:textId="77777777" w:rsidR="000444BD" w:rsidRDefault="00044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2634F" w14:textId="2646159D" w:rsidR="000444BD" w:rsidRDefault="000444BD" w:rsidP="000444BD">
    <w:pPr>
      <w:pStyle w:val="Footer"/>
      <w:spacing w:before="0" w:after="0"/>
    </w:pPr>
    <w:bookmarkStart w:id="2" w:name="TITUS1FooterPrimary"/>
    <w:r w:rsidRPr="000444BD">
      <w:rPr>
        <w:color w:val="000000"/>
        <w:sz w:val="17"/>
      </w:rPr>
      <w:t> </w:t>
    </w:r>
    <w:bookmarkEnd w:id="2"/>
  </w:p>
  <w:p w14:paraId="4E8652C3" w14:textId="2657A3C4" w:rsidR="00DE56F4" w:rsidRDefault="00DE56F4" w:rsidP="00BD6C16">
    <w:pPr>
      <w:pStyle w:val="Footer"/>
      <w:jc w:val="right"/>
    </w:pPr>
    <w:r>
      <w:ptab w:relativeTo="margin" w:alignment="center" w:leader="none"/>
    </w:r>
    <w:r>
      <w:fldChar w:fldCharType="begin"/>
    </w:r>
    <w:r>
      <w:instrText xml:space="preserve"> PAGE  \* ArabicDash  \* MERGEFORMAT </w:instrText>
    </w:r>
    <w:r>
      <w:fldChar w:fldCharType="separate"/>
    </w:r>
    <w:r>
      <w:rPr>
        <w:noProof/>
      </w:rPr>
      <w:t>- 2 -</w:t>
    </w:r>
    <w:r>
      <w:rPr>
        <w:noProof/>
      </w:rPr>
      <w:fldChar w:fldCharType="end"/>
    </w:r>
    <w:r>
      <w:ptab w:relativeTo="margin" w:alignment="right" w:leader="none"/>
    </w:r>
    <w:fldSimple w:instr=" TITLE  \* Caps  \* MERGEFORMAT ">
      <w:r>
        <w:t>Design And Technical Documentation</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25C60" w14:textId="77777777" w:rsidR="000444BD" w:rsidRDefault="000444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CB41E" w14:textId="77777777" w:rsidR="00094950" w:rsidRDefault="0009495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0F306" w14:textId="25D7BE29" w:rsidR="000444BD" w:rsidRDefault="000444BD" w:rsidP="000444BD">
    <w:pPr>
      <w:pStyle w:val="Footer"/>
      <w:spacing w:before="0" w:after="0"/>
      <w:rPr>
        <w:sz w:val="20"/>
        <w:szCs w:val="20"/>
      </w:rPr>
    </w:pPr>
    <w:bookmarkStart w:id="5" w:name="TITUS2FooterPrimary"/>
    <w:r w:rsidRPr="000444BD">
      <w:rPr>
        <w:color w:val="000000"/>
        <w:sz w:val="17"/>
        <w:szCs w:val="20"/>
      </w:rPr>
      <w:t> </w:t>
    </w:r>
    <w:bookmarkEnd w:id="5"/>
  </w:p>
  <w:p w14:paraId="26C3DB87" w14:textId="618D22E7" w:rsidR="00DE56F4" w:rsidRPr="004F2602" w:rsidRDefault="00DE56F4" w:rsidP="00597410">
    <w:pPr>
      <w:pStyle w:val="Footer"/>
      <w:rPr>
        <w:sz w:val="20"/>
        <w:szCs w:val="20"/>
      </w:rPr>
    </w:pPr>
    <w:r w:rsidRPr="00597410">
      <w:rPr>
        <w:sz w:val="20"/>
        <w:szCs w:val="20"/>
      </w:rP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24311" w14:textId="77777777" w:rsidR="00094950" w:rsidRDefault="000949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9B84" w14:textId="77777777" w:rsidR="00094950" w:rsidRDefault="000949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E1782" w14:textId="3F73B98B" w:rsidR="000444BD" w:rsidRDefault="000444BD" w:rsidP="000444BD">
    <w:pPr>
      <w:pStyle w:val="Footer"/>
      <w:spacing w:before="0" w:after="0"/>
      <w:rPr>
        <w:sz w:val="20"/>
        <w:szCs w:val="20"/>
      </w:rPr>
    </w:pPr>
    <w:bookmarkStart w:id="36" w:name="TITUS3FooterPrimary"/>
    <w:r w:rsidRPr="000444BD">
      <w:rPr>
        <w:color w:val="000000"/>
        <w:sz w:val="17"/>
        <w:szCs w:val="20"/>
      </w:rPr>
      <w:t> </w:t>
    </w:r>
    <w:bookmarkEnd w:id="36"/>
  </w:p>
  <w:p w14:paraId="7C83DC4B" w14:textId="0079487A" w:rsidR="00094950" w:rsidRPr="004F2602" w:rsidRDefault="00094950" w:rsidP="00597410">
    <w:pPr>
      <w:pStyle w:val="Footer"/>
      <w:rPr>
        <w:sz w:val="20"/>
        <w:szCs w:val="20"/>
      </w:rPr>
    </w:pPr>
    <w:r w:rsidRPr="00597410">
      <w:rPr>
        <w:sz w:val="20"/>
        <w:szCs w:val="20"/>
      </w:rPr>
      <w:ptab w:relativeTo="margin" w:alignment="right" w:leader="none"/>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13980" w14:textId="77777777" w:rsidR="00094950" w:rsidRDefault="000949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B4ADC" w14:textId="77777777" w:rsidR="00CB666E" w:rsidRDefault="00CB666E" w:rsidP="00BD6C16">
      <w:r>
        <w:separator/>
      </w:r>
    </w:p>
    <w:p w14:paraId="7433C0DF" w14:textId="77777777" w:rsidR="00CB666E" w:rsidRDefault="00CB666E"/>
  </w:footnote>
  <w:footnote w:type="continuationSeparator" w:id="0">
    <w:p w14:paraId="0DC30AEC" w14:textId="77777777" w:rsidR="00CB666E" w:rsidRDefault="00CB666E" w:rsidP="00BD6C16">
      <w:r>
        <w:continuationSeparator/>
      </w:r>
    </w:p>
    <w:p w14:paraId="0E86C9C5" w14:textId="77777777" w:rsidR="00CB666E" w:rsidRDefault="00CB66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F7274" w14:textId="77777777" w:rsidR="000444BD" w:rsidRDefault="000444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D5329" w14:textId="770EB1D2" w:rsidR="00DE56F4" w:rsidRDefault="00094950" w:rsidP="00F36BF3">
    <w:pPr>
      <w:pStyle w:val="Header"/>
      <w:rPr>
        <w:sz w:val="18"/>
        <w:szCs w:val="18"/>
      </w:rPr>
    </w:pPr>
    <w:r>
      <w:rPr>
        <w:noProof/>
        <w:sz w:val="18"/>
        <w:szCs w:val="18"/>
      </w:rPr>
      <mc:AlternateContent>
        <mc:Choice Requires="wps">
          <w:drawing>
            <wp:anchor distT="0" distB="0" distL="114300" distR="114300" simplePos="0" relativeHeight="251685888" behindDoc="0" locked="0" layoutInCell="0" allowOverlap="1" wp14:anchorId="09C8BEE7" wp14:editId="3B3C4888">
              <wp:simplePos x="0" y="0"/>
              <wp:positionH relativeFrom="margin">
                <wp:align>center</wp:align>
              </wp:positionH>
              <wp:positionV relativeFrom="bottomMargin">
                <wp:align>top</wp:align>
              </wp:positionV>
              <wp:extent cx="635000" cy="381000"/>
              <wp:effectExtent l="0" t="0" r="0" b="0"/>
              <wp:wrapNone/>
              <wp:docPr id="23" name="TITUSO2footer"/>
              <wp:cNvGraphicFramePr/>
              <a:graphic xmlns:a="http://schemas.openxmlformats.org/drawingml/2006/main">
                <a:graphicData uri="http://schemas.microsoft.com/office/word/2010/wordprocessingShape">
                  <wps:wsp>
                    <wps:cNvSpPr txBox="1"/>
                    <wps:spPr>
                      <a:xfrm>
                        <a:off x="0" y="0"/>
                        <a:ext cx="635000" cy="381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485F42" w14:textId="533A5C8E" w:rsidR="00094950" w:rsidRDefault="000444BD" w:rsidP="000444BD">
                          <w:pPr>
                            <w:spacing w:before="0" w:after="0"/>
                          </w:pPr>
                          <w:r w:rsidRPr="000444BD">
                            <w:rPr>
                              <w:color w:val="000000"/>
                              <w:sz w:val="17"/>
                            </w:rPr>
                            <w: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9C8BEE7" id="_x0000_t202" coordsize="21600,21600" o:spt="202" path="m,l,21600r21600,l21600,xe">
              <v:stroke joinstyle="miter"/>
              <v:path gradientshapeok="t" o:connecttype="rect"/>
            </v:shapetype>
            <v:shape id="TITUSO2footer" o:spid="_x0000_s1032" type="#_x0000_t202" style="position:absolute;margin-left:0;margin-top:0;width:50pt;height:30pt;z-index:251685888;visibility:visible;mso-wrap-style:non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3l3lwIAAEIFAAAOAAAAZHJzL2Uyb0RvYy54bWysVN1P2zAQf5+0/8Hye8lHQ2kiUlRAnZAq&#10;QGoRz67jNNEc27JNEzbtf+fsJKWwPUzTXpzz3eU+fr87X151DUcHpk0tRY6jsxAjJqgsarHP8dN2&#10;NZljZCwRBeFSsBy/MoOvFl+/XLYqY7GsJC+YRhBEmKxVOa6sVVkQGFqxhpgzqZgAYyl1Qyxc9T4o&#10;NGkhesODOAxnQSt1obSkzBjQ3vZGvPDxy5JR+1CWhlnEcwy1WX9qf+7cGSwuSbbXRFU1Hcog/1BF&#10;Q2oBSY+hbokl6EXXv4VqaqqlkaU9o7IJZFnWlPkeoJso/NTNpiKK+V4AHKOOMJn/F5beHx41qosc&#10;x1OMBGmAo+3d9mnzEJdSWqYdQq0yGThuFLja7lp2wPSoN6B0jXelbtwXWkJgB6xfj/iyziIKytn0&#10;PAzBQsE0nUdOhujB+89KG/uNyQY5Icca6POoksPa2N51dHG5hFzVnHsKuUBtn8D/cLRAcC6cL9QA&#10;MQapp+ZnGsVJeB2nk9VsfjFJVsn5JL0I55MwSq/TWZikye3ql4sXJVlVFwUT61qwcUyi5O9oGAa2&#10;J9gPyodSjeR14fpwtbnubrhGBwLzuuOEfh8QOvEKPpbjAYTuxq/vMnCU9dQ4yXa7buBxJ4tXoFFL&#10;wBeoMIquaki6JsY+Eg2zD0rYZ/sAR8klgCoHCaNK6h9/0jt/wAKsGLWwSzkWsOwY8TsBo5pGSQJB&#10;rb8k5xcxXPSpZXdqES/NjYTmI1+bF52/5aNYatk8w9IvXU4wEUEhc47tKN7Yfr/h0aBsufROsGyK&#10;2LXYKOpCj1Bvu2ei1TBtFkC8l+POkezT0PW+7k+jli8WRs9PpIO3xxQIcBdYVE/F8Ki4l+D07r3e&#10;n77FGwAAAP//AwBQSwMEFAAGAAgAAAAhAAtkgSrYAAAABAEAAA8AAABkcnMvZG93bnJldi54bWxM&#10;j0FLw0AQhe+C/2EZwZvdVKFIzKaUgr2IB6vU6yQ7TUKys0t2m0Z/vVMvepnh8YY33yvWsxvURGPs&#10;PBtYLjJQxLW3HTcGPt6f7x5BxYRscfBMBr4owrq8viowt/7MbzTtU6MkhGOOBtqUQq51rFtyGBc+&#10;EIt39KPDJHJstB3xLOFu0PdZttIOO5YPLQbatlT3+5Mz8IqHXZrmvt714Wg/Xai2D98vxtzezJsn&#10;UInm9HcMF3xBh1KYKn9iG9VgQIqk33nxskxkZWAlW5eF/g9f/gAAAP//AwBQSwECLQAUAAYACAAA&#10;ACEAtoM4kv4AAADhAQAAEwAAAAAAAAAAAAAAAAAAAAAAW0NvbnRlbnRfVHlwZXNdLnhtbFBLAQIt&#10;ABQABgAIAAAAIQA4/SH/1gAAAJQBAAALAAAAAAAAAAAAAAAAAC8BAABfcmVscy8ucmVsc1BLAQIt&#10;ABQABgAIAAAAIQA3H3l3lwIAAEIFAAAOAAAAAAAAAAAAAAAAAC4CAABkcnMvZTJvRG9jLnhtbFBL&#10;AQItABQABgAIAAAAIQALZIEq2AAAAAQBAAAPAAAAAAAAAAAAAAAAAPEEAABkcnMvZG93bnJldi54&#10;bWxQSwUGAAAAAAQABADzAAAA9gUAAAAA&#10;" o:allowincell="f" filled="f" stroked="f" strokeweight=".5pt">
              <v:textbox style="mso-fit-shape-to-text:t">
                <w:txbxContent>
                  <w:p w14:paraId="5C485F42" w14:textId="533A5C8E" w:rsidR="00094950" w:rsidRDefault="000444BD" w:rsidP="000444BD">
                    <w:pPr>
                      <w:spacing w:before="0" w:after="0"/>
                    </w:pPr>
                    <w:r w:rsidRPr="000444BD">
                      <w:rPr>
                        <w:color w:val="000000"/>
                        <w:sz w:val="17"/>
                      </w:rPr>
                      <w:t> </w:t>
                    </w:r>
                  </w:p>
                </w:txbxContent>
              </v:textbox>
              <w10:wrap anchorx="margin" anchory="margin"/>
            </v:shape>
          </w:pict>
        </mc:Fallback>
      </mc:AlternateContent>
    </w:r>
    <w:r>
      <w:rPr>
        <w:noProof/>
        <w:sz w:val="18"/>
        <w:szCs w:val="18"/>
      </w:rPr>
      <mc:AlternateContent>
        <mc:Choice Requires="wps">
          <w:drawing>
            <wp:anchor distT="0" distB="0" distL="114300" distR="114300" simplePos="0" relativeHeight="251684864" behindDoc="0" locked="0" layoutInCell="0" allowOverlap="1" wp14:anchorId="2E7B4ADB" wp14:editId="57D8C50E">
              <wp:simplePos x="0" y="0"/>
              <wp:positionH relativeFrom="margin">
                <wp:align>center</wp:align>
              </wp:positionH>
              <wp:positionV relativeFrom="bottomMargin">
                <wp:align>top</wp:align>
              </wp:positionV>
              <wp:extent cx="635000" cy="381000"/>
              <wp:effectExtent l="0" t="0" r="0" b="0"/>
              <wp:wrapNone/>
              <wp:docPr id="18" name="TITUSO1footer"/>
              <wp:cNvGraphicFramePr/>
              <a:graphic xmlns:a="http://schemas.openxmlformats.org/drawingml/2006/main">
                <a:graphicData uri="http://schemas.microsoft.com/office/word/2010/wordprocessingShape">
                  <wps:wsp>
                    <wps:cNvSpPr txBox="1"/>
                    <wps:spPr>
                      <a:xfrm>
                        <a:off x="0" y="0"/>
                        <a:ext cx="635000" cy="381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AD5BD3B" w14:textId="0D484671" w:rsidR="00094950" w:rsidRDefault="000444BD" w:rsidP="000444BD">
                          <w:pPr>
                            <w:spacing w:before="0" w:after="0"/>
                          </w:pPr>
                          <w:r w:rsidRPr="000444BD">
                            <w:rPr>
                              <w:color w:val="000000"/>
                              <w:sz w:val="17"/>
                            </w:rPr>
                            <w: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7B4ADB" id="TITUSO1footer" o:spid="_x0000_s1033" type="#_x0000_t202" style="position:absolute;margin-left:0;margin-top:0;width:50pt;height:30pt;z-index:251684864;visibility:visible;mso-wrap-style:non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tSlwIAAEkFAAAOAAAAZHJzL2Uyb0RvYy54bWysVN9P2zAQfp+0/8Hye0lSQmkiUlRAnZAq&#10;QGoRz67jEGuObdmmCZv2v3N2klLYHqZpL8757nI/vu/OF5ddI9CeGcuVLHByEmPEJFUll88Fftyu&#10;JnOMrCOyJEJJVuBXZvHl4uuXi1bnbKpqJUpmEASRNm91gWvndB5FltasIfZEaSbBWCnTEAdX8xyV&#10;hrQQvRHRNI5nUatMqY2izFrQ3vRGvAjxq4pRd19VljkkCgy1uXCacO78GS0uSP5siK45Hcog/1BF&#10;Q7iEpIdQN8QR9GL4b6EaTo2yqnInVDWRqipOWegBukniT91saqJZ6AXAsfoAk/1/Yend/sEgXgJ3&#10;wJQkDXC0vd0+bu6TSinHjEeo1TYHx40GV9ddqQ68R70FpW+8q0zjv9ASAjtg/XrAl3UOUVDOTs/i&#10;GCwUTKfzxMsQPXr/WRvrvjHVIC8U2AB9AVWyX1vXu44uPpdUKy5EoFBI1PYJwg8HCwQX0vtCDRBj&#10;kHpqfmbJNI2vptlkNZufT9JVejbJzuP5JE6yq2wWp1l6s/rl4yVpXvOyZHLNJRvHJEn/joZhYHuC&#10;w6B8KNUqwUvfh6/Nd3ctDNoTmNedIPT7gNCRV/SxnAAgdDd+Q5eRp6ynxkuu23U9ySNtO1W+AptG&#10;AczAiNV0xSH3mlj3QAysAChhrd09HJVQgK0aJIxqZX78Se/9ARKwYtTCShVYws5jJG4lTGyWpCkE&#10;deGSnp1P4WKOLbtji3xprhVgkITaguj9nRjFyqjmCXZ/6XOCiUgKmQvsRvHa9WsObwdly2Vwgp3T&#10;xK3lRlMfekR82z0Ro4ehc4DlnRpXj+SfZq/39X9avXxxMIFhMD3KPabAg7/AvgZGhrfFPwjH9+D1&#10;/gIu3gAAAP//AwBQSwMEFAAGAAgAAAAhAAtkgSrYAAAABAEAAA8AAABkcnMvZG93bnJldi54bWxM&#10;j0FLw0AQhe+C/2EZwZvdVKFIzKaUgr2IB6vU6yQ7TUKys0t2m0Z/vVMvepnh8YY33yvWsxvURGPs&#10;PBtYLjJQxLW3HTcGPt6f7x5BxYRscfBMBr4owrq8viowt/7MbzTtU6MkhGOOBtqUQq51rFtyGBc+&#10;EIt39KPDJHJstB3xLOFu0PdZttIOO5YPLQbatlT3+5Mz8IqHXZrmvt714Wg/Xai2D98vxtzezJsn&#10;UInm9HcMF3xBh1KYKn9iG9VgQIqk33nxskxkZWAlW5eF/g9f/gAAAP//AwBQSwECLQAUAAYACAAA&#10;ACEAtoM4kv4AAADhAQAAEwAAAAAAAAAAAAAAAAAAAAAAW0NvbnRlbnRfVHlwZXNdLnhtbFBLAQIt&#10;ABQABgAIAAAAIQA4/SH/1gAAAJQBAAALAAAAAAAAAAAAAAAAAC8BAABfcmVscy8ucmVsc1BLAQIt&#10;ABQABgAIAAAAIQCZIatSlwIAAEkFAAAOAAAAAAAAAAAAAAAAAC4CAABkcnMvZTJvRG9jLnhtbFBL&#10;AQItABQABgAIAAAAIQALZIEq2AAAAAQBAAAPAAAAAAAAAAAAAAAAAPEEAABkcnMvZG93bnJldi54&#10;bWxQSwUGAAAAAAQABADzAAAA9gUAAAAA&#10;" o:allowincell="f" filled="f" stroked="f" strokeweight=".5pt">
              <v:textbox style="mso-fit-shape-to-text:t">
                <w:txbxContent>
                  <w:p w14:paraId="4AD5BD3B" w14:textId="0D484671" w:rsidR="00094950" w:rsidRDefault="000444BD" w:rsidP="000444BD">
                    <w:pPr>
                      <w:spacing w:before="0" w:after="0"/>
                    </w:pPr>
                    <w:r w:rsidRPr="000444BD">
                      <w:rPr>
                        <w:color w:val="000000"/>
                        <w:sz w:val="17"/>
                      </w:rPr>
                      <w:t> </w:t>
                    </w:r>
                  </w:p>
                </w:txbxContent>
              </v:textbox>
              <w10:wrap anchorx="margin" anchory="margin"/>
            </v:shape>
          </w:pict>
        </mc:Fallback>
      </mc:AlternateContent>
    </w:r>
    <w:r w:rsidR="00DE56F4">
      <w:rPr>
        <w:noProof/>
        <w:sz w:val="18"/>
        <w:szCs w:val="18"/>
      </w:rPr>
      <w:drawing>
        <wp:anchor distT="0" distB="0" distL="114300" distR="114300" simplePos="0" relativeHeight="251681792" behindDoc="1" locked="0" layoutInCell="1" allowOverlap="1" wp14:anchorId="210B4E6B" wp14:editId="49CC2B26">
          <wp:simplePos x="0" y="0"/>
          <wp:positionH relativeFrom="column">
            <wp:posOffset>4892040</wp:posOffset>
          </wp:positionH>
          <wp:positionV relativeFrom="paragraph">
            <wp:posOffset>19050</wp:posOffset>
          </wp:positionV>
          <wp:extent cx="1038225" cy="352425"/>
          <wp:effectExtent l="0" t="0" r="9525" b="9525"/>
          <wp:wrapTight wrapText="bothSides">
            <wp:wrapPolygon edited="0">
              <wp:start x="11494" y="0"/>
              <wp:lineTo x="0" y="4670"/>
              <wp:lineTo x="0" y="21016"/>
              <wp:lineTo x="20213" y="21016"/>
              <wp:lineTo x="19817" y="18681"/>
              <wp:lineTo x="21402" y="14011"/>
              <wp:lineTo x="21402" y="2335"/>
              <wp:lineTo x="19420" y="0"/>
              <wp:lineTo x="11494" y="0"/>
            </wp:wrapPolygon>
          </wp:wrapTight>
          <wp:docPr id="198" name="Picture 198" descr="SentinelSystem-Logo-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ntinelSystem-Logo-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56F4" w:rsidRPr="00C5521D">
      <w:rPr>
        <w:sz w:val="18"/>
        <w:szCs w:val="18"/>
      </w:rPr>
      <w:tab/>
    </w:r>
  </w:p>
  <w:p w14:paraId="45BC183F" w14:textId="77777777" w:rsidR="00DE56F4" w:rsidRPr="00374765" w:rsidRDefault="00DE56F4" w:rsidP="00F36BF3">
    <w:pPr>
      <w:pStyle w:val="Header"/>
      <w:rPr>
        <w:sz w:val="18"/>
        <w:szCs w:val="18"/>
      </w:rPr>
    </w:pPr>
  </w:p>
  <w:p w14:paraId="5BFB063F" w14:textId="77777777" w:rsidR="00DE56F4" w:rsidRDefault="00DE56F4" w:rsidP="00F36BF3">
    <w:pPr>
      <w:pStyle w:val="Header"/>
      <w:rPr>
        <w:sz w:val="20"/>
        <w:szCs w:val="20"/>
      </w:rPr>
    </w:pPr>
    <w:r w:rsidRPr="00421218">
      <w:rPr>
        <w:noProof/>
        <w:sz w:val="18"/>
        <w:szCs w:val="18"/>
      </w:rPr>
      <mc:AlternateContent>
        <mc:Choice Requires="wps">
          <w:drawing>
            <wp:anchor distT="36576" distB="36576" distL="36576" distR="36576" simplePos="0" relativeHeight="251680768" behindDoc="0" locked="0" layoutInCell="1" allowOverlap="1" wp14:anchorId="38A02733" wp14:editId="730C938F">
              <wp:simplePos x="0" y="0"/>
              <wp:positionH relativeFrom="column">
                <wp:posOffset>-257175</wp:posOffset>
              </wp:positionH>
              <wp:positionV relativeFrom="paragraph">
                <wp:posOffset>75565</wp:posOffset>
              </wp:positionV>
              <wp:extent cx="6486525" cy="152400"/>
              <wp:effectExtent l="0" t="0" r="0" b="635"/>
              <wp:wrapNone/>
              <wp:docPr id="193" name="Rectangle 193" descr="background blue l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6525" cy="152400"/>
                      </a:xfrm>
                      <a:prstGeom prst="rect">
                        <a:avLst/>
                      </a:prstGeom>
                      <a:gradFill rotWithShape="1">
                        <a:gsLst>
                          <a:gs pos="0">
                            <a:srgbClr val="002868"/>
                          </a:gs>
                          <a:gs pos="100000">
                            <a:srgbClr val="BFD1E5"/>
                          </a:gs>
                        </a:gsLst>
                        <a:lin ang="0" scaled="1"/>
                      </a:gradFill>
                      <a:ln>
                        <a:noFill/>
                      </a:ln>
                      <a:effectLst/>
                      <a:extLst>
                        <a:ext uri="{91240B29-F687-4F45-9708-019B960494DF}">
                          <a14:hiddenLine xmlns:a14="http://schemas.microsoft.com/office/drawing/2010/main" w="0">
                            <a:solidFill>
                              <a:srgbClr val="002868"/>
                            </a:solidFill>
                            <a:miter lim="800000"/>
                            <a:headEnd/>
                            <a:tailEnd/>
                          </a14:hiddenLine>
                        </a:ext>
                        <a:ext uri="{AF507438-7753-43E0-B8FC-AC1667EBCBE1}">
                          <a14:hiddenEffects xmlns:a14="http://schemas.microsoft.com/office/drawing/2010/main">
                            <a:effectLst>
                              <a:outerShdw dist="35921" dir="2700000" algn="ctr" rotWithShape="0">
                                <a:srgbClr val="A5BAE0"/>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D0D82" id="Rectangle 193" o:spid="_x0000_s1026" alt="background blue line" style="position:absolute;margin-left:-20.25pt;margin-top:5.95pt;width:510.75pt;height:12pt;z-index:2516807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P0DOAMAANcGAAAOAAAAZHJzL2Uyb0RvYy54bWysVU1v2zgQvRfofyB4VyTZkiwLUQrbsRcF&#10;stuiabFnmqQkohSpJeko2aL/fYeU7TjtFih2qwPB4cdw3pt5o+s3j71ED9xYoVWN06sEI66oZkK1&#10;Nf70cReVGFlHFCNSK17jJ27xm5vXr67HoeIz3WnJuEHgRNlqHGrcOTdUcWxpx3tir/TAFWw22vTE&#10;gWnamBkygvdexrMkKeJRGzYYTbm1sHo7beKb4L9pOHXvmsZyh2SNITYXRhPGvR/jm2tStYYMnaDH&#10;MMh/iKInQsGjZ1e3xBF0MOI7V72gRlvduCuq+1g3jaA8YAA0afINmvuODDxgAXLscKbJ/jq39I+H&#10;9wYJBrlbzjFSpIckfQDaiGolR2GRcUuBsj2hn1ujD4qhvTxwJIXinr9xsBW4uR/eG8+AHe40/WyR&#10;0psOnPCVMXrsOGEQderPxy8ueMPCVbQff9cMHicHpwOVj43pvUMgCT2GjD2dM8YfHaKwWGRlkc9y&#10;jCjspfksS0JKY1Kdbg/Gut+47pGf1NgAtOCdPNxZ56Mh1enIMX9sJ6RERrs/hetCCnzgYdPCnWmC&#10;Bg14krBsTbvfSIMeiC+yZFYWZcAJ1WAvT6eJ/76/st7dptv84grE1J6eApYR0OjfQpYSyX2qTmcN&#10;CcH6R6Tyo9I++AnWtMKDCCaspALejhA8g6FAvyxToG09W0a7olxE2S7Lo+UiKaMkXa6XRZIts9vd&#10;Vx91mlWdYIyrO8j8SSxp9nPFeJTtVOZBLmg8E6ilOAP5MZv28lgvHDQOKfoalxOvgJpUvtC2ioW5&#10;I0JO8/hl7CHrQIC/8MzDapcni2xeRotFPo+y+TaJ1uVuE602aVEstuvNepu+5GEbuLX/n4oQyClR&#10;3tAHQHffsREx4ct2ni9nKQYDdDhbTHgRkS30XOoM/qZa/6XGVvl6tT1p4+x9IuL54QuejtieqYKi&#10;PFVPULAX7ST+vWZPIGBQTKhS+BvApNPmb4xG6Kw1tn8diOEYybcKRDMv8kUBrfjSMJfG/tIgioKr&#10;GjsMMvDTjQMLxHAYjGg7eGnSptIraByNCJr2TWWKCuL3BnTPgOTY6X17vrTDqef/0c0/AAAA//8D&#10;AFBLAwQUAAYACAAAACEAV4PHq+EAAAAJAQAADwAAAGRycy9kb3ducmV2LnhtbEyPXUvDQBBF3wX/&#10;wzKCb+0maqWJ2RRRhFIKxSiib9vs5INmZ9Pston/3vFJH4d7uHNutppsJ844+NaRgngegUAqnWmp&#10;VvD+9jJbgvBBk9GdI1TwjR5W+eVFplPjRnrFcxFqwSXkU62gCaFPpfRlg1b7ueuROKvcYHXgc6il&#10;GfTI5baTN1F0L61uiT80usenBstDcbIKtoejwa9h3K2LYrM9fm6q5491pdT11fT4ACLgFP5g+NVn&#10;dcjZae9OZLzoFMzuogWjHMQJCAaSZczj9gpuFwnIPJP/F+Q/AAAA//8DAFBLAQItABQABgAIAAAA&#10;IQC2gziS/gAAAOEBAAATAAAAAAAAAAAAAAAAAAAAAABbQ29udGVudF9UeXBlc10ueG1sUEsBAi0A&#10;FAAGAAgAAAAhADj9If/WAAAAlAEAAAsAAAAAAAAAAAAAAAAALwEAAF9yZWxzLy5yZWxzUEsBAi0A&#10;FAAGAAgAAAAhAPmQ/QM4AwAA1wYAAA4AAAAAAAAAAAAAAAAALgIAAGRycy9lMm9Eb2MueG1sUEsB&#10;Ai0AFAAGAAgAAAAhAFeDx6vhAAAACQEAAA8AAAAAAAAAAAAAAAAAkgUAAGRycy9kb3ducmV2Lnht&#10;bFBLBQYAAAAABAAEAPMAAACgBgAAAAA=&#10;" fillcolor="#002868" stroked="f" strokecolor="#002868" strokeweight="0">
              <v:fill color2="#bfd1e5" rotate="t" angle="90" focus="100%" type="gradient"/>
              <v:shadow color="#a5bae0"/>
              <v:textbox inset="2.88pt,2.88pt,2.88pt,2.88pt"/>
            </v:rect>
          </w:pict>
        </mc:Fallback>
      </mc:AlternateContent>
    </w:r>
  </w:p>
  <w:p w14:paraId="482B852A" w14:textId="77777777" w:rsidR="00DE56F4" w:rsidRDefault="00DE56F4" w:rsidP="00B035A3">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05BCE" w14:textId="77777777" w:rsidR="00DE56F4" w:rsidRDefault="00DE56F4" w:rsidP="009D5C47">
    <w:pPr>
      <w:pStyle w:val="Header"/>
      <w:rPr>
        <w:sz w:val="18"/>
        <w:szCs w:val="18"/>
      </w:rPr>
    </w:pPr>
    <w:r>
      <w:rPr>
        <w:noProof/>
        <w:sz w:val="18"/>
        <w:szCs w:val="18"/>
      </w:rPr>
      <w:drawing>
        <wp:anchor distT="0" distB="0" distL="114300" distR="114300" simplePos="0" relativeHeight="251683840" behindDoc="1" locked="0" layoutInCell="1" allowOverlap="1" wp14:anchorId="4485D274" wp14:editId="5CE78F92">
          <wp:simplePos x="0" y="0"/>
          <wp:positionH relativeFrom="column">
            <wp:posOffset>4962525</wp:posOffset>
          </wp:positionH>
          <wp:positionV relativeFrom="paragraph">
            <wp:posOffset>19050</wp:posOffset>
          </wp:positionV>
          <wp:extent cx="1038225" cy="352425"/>
          <wp:effectExtent l="0" t="0" r="9525" b="9525"/>
          <wp:wrapTight wrapText="bothSides">
            <wp:wrapPolygon edited="0">
              <wp:start x="11494" y="0"/>
              <wp:lineTo x="0" y="4670"/>
              <wp:lineTo x="0" y="21016"/>
              <wp:lineTo x="20213" y="21016"/>
              <wp:lineTo x="19817" y="18681"/>
              <wp:lineTo x="21402" y="14011"/>
              <wp:lineTo x="21402" y="2335"/>
              <wp:lineTo x="19420" y="0"/>
              <wp:lineTo x="11494" y="0"/>
            </wp:wrapPolygon>
          </wp:wrapTight>
          <wp:docPr id="203" name="Picture 203" descr="SentinelSystem-Logo-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ntinelSystem-Logo-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521D">
      <w:rPr>
        <w:sz w:val="18"/>
        <w:szCs w:val="18"/>
      </w:rPr>
      <w:tab/>
    </w:r>
  </w:p>
  <w:p w14:paraId="54FEB3AB" w14:textId="77777777" w:rsidR="00DE56F4" w:rsidRPr="00374765" w:rsidRDefault="00DE56F4" w:rsidP="009D5C47">
    <w:pPr>
      <w:pStyle w:val="Header"/>
      <w:rPr>
        <w:sz w:val="18"/>
        <w:szCs w:val="18"/>
      </w:rPr>
    </w:pPr>
  </w:p>
  <w:p w14:paraId="4A3F8C0D" w14:textId="77777777" w:rsidR="00DE56F4" w:rsidRDefault="00DE56F4" w:rsidP="009D5C47">
    <w:pPr>
      <w:pStyle w:val="Header"/>
      <w:rPr>
        <w:sz w:val="20"/>
        <w:szCs w:val="20"/>
      </w:rPr>
    </w:pPr>
    <w:r w:rsidRPr="00421218">
      <w:rPr>
        <w:noProof/>
        <w:sz w:val="18"/>
        <w:szCs w:val="18"/>
      </w:rPr>
      <mc:AlternateContent>
        <mc:Choice Requires="wps">
          <w:drawing>
            <wp:anchor distT="36576" distB="36576" distL="36576" distR="36576" simplePos="0" relativeHeight="251682816" behindDoc="0" locked="0" layoutInCell="1" allowOverlap="1" wp14:anchorId="3A7BAF4D" wp14:editId="3600FFF4">
              <wp:simplePos x="0" y="0"/>
              <wp:positionH relativeFrom="column">
                <wp:posOffset>-257175</wp:posOffset>
              </wp:positionH>
              <wp:positionV relativeFrom="paragraph">
                <wp:posOffset>75565</wp:posOffset>
              </wp:positionV>
              <wp:extent cx="6486525" cy="152400"/>
              <wp:effectExtent l="0" t="0" r="0" b="635"/>
              <wp:wrapNone/>
              <wp:docPr id="194" name="Rectangle 194" descr="background blue l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6525" cy="152400"/>
                      </a:xfrm>
                      <a:prstGeom prst="rect">
                        <a:avLst/>
                      </a:prstGeom>
                      <a:gradFill rotWithShape="1">
                        <a:gsLst>
                          <a:gs pos="0">
                            <a:srgbClr val="002868"/>
                          </a:gs>
                          <a:gs pos="100000">
                            <a:srgbClr val="BFD1E5"/>
                          </a:gs>
                        </a:gsLst>
                        <a:lin ang="0" scaled="1"/>
                      </a:gradFill>
                      <a:ln>
                        <a:noFill/>
                      </a:ln>
                      <a:effectLst/>
                      <a:extLst>
                        <a:ext uri="{91240B29-F687-4F45-9708-019B960494DF}">
                          <a14:hiddenLine xmlns:a14="http://schemas.microsoft.com/office/drawing/2010/main" w="0">
                            <a:solidFill>
                              <a:srgbClr val="002868"/>
                            </a:solidFill>
                            <a:miter lim="800000"/>
                            <a:headEnd/>
                            <a:tailEnd/>
                          </a14:hiddenLine>
                        </a:ext>
                        <a:ext uri="{AF507438-7753-43E0-B8FC-AC1667EBCBE1}">
                          <a14:hiddenEffects xmlns:a14="http://schemas.microsoft.com/office/drawing/2010/main">
                            <a:effectLst>
                              <a:outerShdw dist="35921" dir="2700000" algn="ctr" rotWithShape="0">
                                <a:srgbClr val="A5BAE0"/>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2AF44" id="Rectangle 194" o:spid="_x0000_s1026" alt="background blue line" style="position:absolute;margin-left:-20.25pt;margin-top:5.95pt;width:510.75pt;height:12pt;z-index:2516828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N4OAMAANcGAAAOAAAAZHJzL2Uyb0RvYy54bWysVU1v2zgQvRfofyB4VyTZkiwLUQrbsRcF&#10;stuiabFnmqQkohSpJeko2aL/fYeU7TjtFih2qwPB4cdw3pt5o+s3j71ED9xYoVWN06sEI66oZkK1&#10;Nf70cReVGFlHFCNSK17jJ27xm5vXr67HoeIz3WnJuEHgRNlqHGrcOTdUcWxpx3tir/TAFWw22vTE&#10;gWnamBkygvdexrMkKeJRGzYYTbm1sHo7beKb4L9pOHXvmsZyh2SNITYXRhPGvR/jm2tStYYMnaDH&#10;MMh/iKInQsGjZ1e3xBF0MOI7V72gRlvduCuq+1g3jaA8YAA0afINmvuODDxgAXLscKbJ/jq39I+H&#10;9wYJBrlbZhgp0kOSPgBtRLWSo7DIuKVA2Z7Qz63RB8XQXh44kkJxz9842Arc3A/vjWfADneafrZI&#10;6U0HTvjKGD12nDCIOvXn4xcXvGHhKtqPv2sGj5OD04HKx8b03iGQhB5Dxp7OGeOPDlFYLLKyyGc5&#10;RhT20nyWJSGlMalOtwdj3W9c98hPamwAWvBOHu6s89GQ6nTkmD+2E1Iio92fwnUhBT7wsGnhzjRB&#10;gwY8SVi2pt1vpEEPxBdZMiuLMuCEarCXp9PEf99fWe9u021+cQViak9PAcsIaPRvIUuJ5D5Vp7OG&#10;hGD9I1L5UWkf/ARrWuFBBBNWUgFvRwiewVCgX5Yp0LaeLaNdUS6ibJfl0XKRlFGSLtfLIsmW2e3u&#10;q486zapOMMbVHWT+JJY0+7liPMp2KvMgFzSeCdRSnIH8mE17eawXDhqHFH2Ny4lXQE0qX2hbxcLc&#10;ESGnefwy9pB1IMBfeOZhtcuTRTYvo8Uin0fZfJtE63K3iVabtCgW2/VmvU1f8rAN3Nr/T0UI5JQo&#10;b+gDoLvv2IiY8GU7z5ezFIMBOpwtJryIyBZ6LnUGf1Ot/1Jjq3y92p60cfY+EfH88AVPR2zPVEFR&#10;nqonKNiLdhL/XrMnEDAoJlQp/A1g0mnzN0YjdNYa278OxHCM5FsFopkX+aKAVnxpmEtjf2kQRcFV&#10;jR0GGfjpxoEFYjgMRrQdvDRpU+kVNI5GBE37pjJFBfF7A7pnQHLs9L49X9rh1PP/6OYfAAAA//8D&#10;AFBLAwQUAAYACAAAACEAV4PHq+EAAAAJAQAADwAAAGRycy9kb3ducmV2LnhtbEyPXUvDQBBF3wX/&#10;wzKCb+0maqWJ2RRRhFIKxSiib9vs5INmZ9Pston/3vFJH4d7uHNutppsJ844+NaRgngegUAqnWmp&#10;VvD+9jJbgvBBk9GdI1TwjR5W+eVFplPjRnrFcxFqwSXkU62gCaFPpfRlg1b7ueuROKvcYHXgc6il&#10;GfTI5baTN1F0L61uiT80usenBstDcbIKtoejwa9h3K2LYrM9fm6q5491pdT11fT4ACLgFP5g+NVn&#10;dcjZae9OZLzoFMzuogWjHMQJCAaSZczj9gpuFwnIPJP/F+Q/AAAA//8DAFBLAQItABQABgAIAAAA&#10;IQC2gziS/gAAAOEBAAATAAAAAAAAAAAAAAAAAAAAAABbQ29udGVudF9UeXBlc10ueG1sUEsBAi0A&#10;FAAGAAgAAAAhADj9If/WAAAAlAEAAAsAAAAAAAAAAAAAAAAALwEAAF9yZWxzLy5yZWxzUEsBAi0A&#10;FAAGAAgAAAAhAKC9M3g4AwAA1wYAAA4AAAAAAAAAAAAAAAAALgIAAGRycy9lMm9Eb2MueG1sUEsB&#10;Ai0AFAAGAAgAAAAhAFeDx6vhAAAACQEAAA8AAAAAAAAAAAAAAAAAkgUAAGRycy9kb3ducmV2Lnht&#10;bFBLBQYAAAAABAAEAPMAAACgBgAAAAA=&#10;" fillcolor="#002868" stroked="f" strokecolor="#002868" strokeweight="0">
              <v:fill color2="#bfd1e5" rotate="t" angle="90" focus="100%" type="gradient"/>
              <v:shadow color="#a5bae0"/>
              <v:textbox inset="2.88pt,2.88pt,2.88pt,2.88pt"/>
            </v:rect>
          </w:pict>
        </mc:Fallback>
      </mc:AlternateContent>
    </w:r>
  </w:p>
  <w:p w14:paraId="02EC9BE7" w14:textId="77777777" w:rsidR="00DE56F4" w:rsidRPr="009D5C47" w:rsidRDefault="00DE56F4" w:rsidP="009D5C4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4B48D" w14:textId="73E2418E" w:rsidR="00DE56F4" w:rsidRDefault="00094950" w:rsidP="00F36BF3">
    <w:pPr>
      <w:pStyle w:val="Header"/>
      <w:rPr>
        <w:sz w:val="18"/>
        <w:szCs w:val="18"/>
      </w:rPr>
    </w:pPr>
    <w:r>
      <w:rPr>
        <w:noProof/>
        <w:sz w:val="18"/>
        <w:szCs w:val="18"/>
      </w:rPr>
      <mc:AlternateContent>
        <mc:Choice Requires="wps">
          <w:drawing>
            <wp:anchor distT="0" distB="0" distL="114300" distR="114300" simplePos="0" relativeHeight="251686912" behindDoc="0" locked="0" layoutInCell="0" allowOverlap="1" wp14:anchorId="49F9D13B" wp14:editId="0E9EB814">
              <wp:simplePos x="0" y="0"/>
              <wp:positionH relativeFrom="margin">
                <wp:align>center</wp:align>
              </wp:positionH>
              <wp:positionV relativeFrom="bottomMargin">
                <wp:align>top</wp:align>
              </wp:positionV>
              <wp:extent cx="635000" cy="381000"/>
              <wp:effectExtent l="0" t="0" r="0" b="0"/>
              <wp:wrapNone/>
              <wp:docPr id="24" name="TITUSO3footer"/>
              <wp:cNvGraphicFramePr/>
              <a:graphic xmlns:a="http://schemas.openxmlformats.org/drawingml/2006/main">
                <a:graphicData uri="http://schemas.microsoft.com/office/word/2010/wordprocessingShape">
                  <wps:wsp>
                    <wps:cNvSpPr txBox="1"/>
                    <wps:spPr>
                      <a:xfrm>
                        <a:off x="0" y="0"/>
                        <a:ext cx="635000" cy="381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D099268" w14:textId="4BF664A9" w:rsidR="00094950" w:rsidRDefault="000444BD" w:rsidP="000444BD">
                          <w:pPr>
                            <w:spacing w:before="0" w:after="0"/>
                          </w:pPr>
                          <w:r w:rsidRPr="000444BD">
                            <w:rPr>
                              <w:color w:val="000000"/>
                              <w:sz w:val="17"/>
                            </w:rPr>
                            <w: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9F9D13B" id="_x0000_t202" coordsize="21600,21600" o:spt="202" path="m,l,21600r21600,l21600,xe">
              <v:stroke joinstyle="miter"/>
              <v:path gradientshapeok="t" o:connecttype="rect"/>
            </v:shapetype>
            <v:shape id="TITUSO3footer" o:spid="_x0000_s1034" type="#_x0000_t202" style="position:absolute;margin-left:0;margin-top:0;width:50pt;height:30pt;z-index:251686912;visibility:visible;mso-wrap-style:non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mw2mAIAAEkFAAAOAAAAZHJzL2Uyb0RvYy54bWysVN9P2zAQfp+0/8Hye0lSQmkiUlRAnZAq&#10;QGoRz67jEGuObdmmCZv2v3N2klLYHqZpL8757nI/vu/OF5ddI9CeGcuVLHByEmPEJFUll88Fftyu&#10;JnOMrCOyJEJJVuBXZvHl4uuXi1bnbKpqJUpmEASRNm91gWvndB5FltasIfZEaSbBWCnTEAdX8xyV&#10;hrQQvRHRNI5nUatMqY2izFrQ3vRGvAjxq4pRd19VljkkCgy1uXCacO78GS0uSP5siK45Hcog/1BF&#10;Q7iEpIdQN8QR9GL4b6EaTo2yqnInVDWRqipOWegBukniT91saqJZ6AXAsfoAk/1/Yend/sEgXhZ4&#10;mmIkSQMcbW+3j5v700opx4xHqNU2B8eNBlfXXakOmB71FpS+8a4yjf9CSwjsgPXrAV/WOURBOTs9&#10;i2OwUDCdzhMvQ/To/WdtrPvGVIO8UGAD9AVUyX5tXe86uvhcUq24EIFCIVHbJwg/HCwQXEjvCzVA&#10;jEHqqfmZJdM0vppmk9Vsfj5JV+nZJDuP55M4ya6yWZxm6c3ql4+XpHnNy5LJNZdsHJMk/TsahoHt&#10;CQ6D8qFUqwQvfR++Nt/dtTBoT2Bed4LQ7wNCR17Rx3ICgNDd+A1dRp6ynhovuW7X9SSPtO1U+Qps&#10;GgUwAyNW0xWH3Gti3QMxsAKghLV293BUQgG2apAwqpX58Se99wdIwIpRCytVYAk7j5G4lTCxWZKm&#10;ENSFS3p2PoWLObbsji3ypblWgEESagui93diFCujmifY/aXPCSYiKWQusBvFa9evObwdlC2XwQl2&#10;ThO3lhtNfegR8W33RIwehs4BlndqXD2Sf5q93tf/afXyxcEEhsH0KPeYAg/+AvsaGBneFv8gHN+D&#10;1/sLuHgDAAD//wMAUEsDBBQABgAIAAAAIQALZIEq2AAAAAQBAAAPAAAAZHJzL2Rvd25yZXYueG1s&#10;TI9BS8NAEIXvgv9hGcGb3VShSMymlIK9iAer1OskO01CsrNLdptGf71TL3qZ4fGGN98r1rMb1ERj&#10;7DwbWC4yUMS1tx03Bj7en+8eQcWEbHHwTAa+KMK6vL4qMLf+zG807VOjJIRjjgbalEKudaxbchgX&#10;PhCLd/SjwyRybLQd8SzhbtD3WbbSDjuWDy0G2rZU9/uTM/CKh12a5r7e9eFoP12otg/fL8bc3syb&#10;J1CJ5vR3DBd8QYdSmCp/YhvVYECKpN958bJMZGVgJVuXhf4PX/4AAAD//wMAUEsBAi0AFAAGAAgA&#10;AAAhALaDOJL+AAAA4QEAABMAAAAAAAAAAAAAAAAAAAAAAFtDb250ZW50X1R5cGVzXS54bWxQSwEC&#10;LQAUAAYACAAAACEAOP0h/9YAAACUAQAACwAAAAAAAAAAAAAAAAAvAQAAX3JlbHMvLnJlbHNQSwEC&#10;LQAUAAYACAAAACEAmZZsNpgCAABJBQAADgAAAAAAAAAAAAAAAAAuAgAAZHJzL2Uyb0RvYy54bWxQ&#10;SwECLQAUAAYACAAAACEAC2SBKtgAAAAEAQAADwAAAAAAAAAAAAAAAADyBAAAZHJzL2Rvd25yZXYu&#10;eG1sUEsFBgAAAAAEAAQA8wAAAPcFAAAAAA==&#10;" o:allowincell="f" filled="f" stroked="f" strokeweight=".5pt">
              <v:textbox style="mso-fit-shape-to-text:t">
                <w:txbxContent>
                  <w:p w14:paraId="0D099268" w14:textId="4BF664A9" w:rsidR="00094950" w:rsidRDefault="000444BD" w:rsidP="000444BD">
                    <w:pPr>
                      <w:spacing w:before="0" w:after="0"/>
                    </w:pPr>
                    <w:r w:rsidRPr="000444BD">
                      <w:rPr>
                        <w:color w:val="000000"/>
                        <w:sz w:val="17"/>
                      </w:rPr>
                      <w:t> </w:t>
                    </w:r>
                  </w:p>
                </w:txbxContent>
              </v:textbox>
              <w10:wrap anchorx="margin" anchory="margin"/>
            </v:shape>
          </w:pict>
        </mc:Fallback>
      </mc:AlternateContent>
    </w:r>
    <w:r w:rsidR="00DE56F4">
      <w:rPr>
        <w:noProof/>
        <w:sz w:val="18"/>
        <w:szCs w:val="18"/>
      </w:rPr>
      <w:drawing>
        <wp:anchor distT="0" distB="0" distL="114300" distR="114300" simplePos="0" relativeHeight="251678720" behindDoc="1" locked="0" layoutInCell="1" allowOverlap="1" wp14:anchorId="78E0A4B7" wp14:editId="2E841060">
          <wp:simplePos x="0" y="0"/>
          <wp:positionH relativeFrom="column">
            <wp:posOffset>4819650</wp:posOffset>
          </wp:positionH>
          <wp:positionV relativeFrom="paragraph">
            <wp:posOffset>-34290</wp:posOffset>
          </wp:positionV>
          <wp:extent cx="1038225" cy="352425"/>
          <wp:effectExtent l="0" t="0" r="9525" b="9525"/>
          <wp:wrapTight wrapText="bothSides">
            <wp:wrapPolygon edited="0">
              <wp:start x="11494" y="0"/>
              <wp:lineTo x="0" y="4670"/>
              <wp:lineTo x="0" y="21016"/>
              <wp:lineTo x="20213" y="21016"/>
              <wp:lineTo x="19817" y="18681"/>
              <wp:lineTo x="21402" y="14011"/>
              <wp:lineTo x="21402" y="2335"/>
              <wp:lineTo x="19420" y="0"/>
              <wp:lineTo x="11494" y="0"/>
            </wp:wrapPolygon>
          </wp:wrapTight>
          <wp:docPr id="12" name="Picture 12" descr="SentinelSystem-Logo-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ntinelSystem-Logo-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56F4" w:rsidRPr="00C5521D">
      <w:rPr>
        <w:sz w:val="18"/>
        <w:szCs w:val="18"/>
      </w:rPr>
      <w:tab/>
    </w:r>
  </w:p>
  <w:p w14:paraId="06AF6A14" w14:textId="49C39100" w:rsidR="00DE56F4" w:rsidRPr="00374765" w:rsidRDefault="00DE56F4" w:rsidP="00F36BF3">
    <w:pPr>
      <w:pStyle w:val="Header"/>
      <w:rPr>
        <w:sz w:val="18"/>
        <w:szCs w:val="18"/>
      </w:rPr>
    </w:pPr>
    <w:r w:rsidRPr="00421218">
      <w:rPr>
        <w:noProof/>
        <w:sz w:val="18"/>
        <w:szCs w:val="18"/>
      </w:rPr>
      <mc:AlternateContent>
        <mc:Choice Requires="wps">
          <w:drawing>
            <wp:anchor distT="36576" distB="36576" distL="36576" distR="36576" simplePos="0" relativeHeight="251677696" behindDoc="0" locked="0" layoutInCell="1" allowOverlap="1" wp14:anchorId="171F2237" wp14:editId="7995E7F6">
              <wp:simplePos x="0" y="0"/>
              <wp:positionH relativeFrom="page">
                <wp:posOffset>662940</wp:posOffset>
              </wp:positionH>
              <wp:positionV relativeFrom="paragraph">
                <wp:posOffset>271780</wp:posOffset>
              </wp:positionV>
              <wp:extent cx="6492240" cy="152400"/>
              <wp:effectExtent l="0" t="0" r="3810" b="0"/>
              <wp:wrapNone/>
              <wp:docPr id="11" name="Rectangle 11" descr="background blue l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2240" cy="152400"/>
                      </a:xfrm>
                      <a:prstGeom prst="rect">
                        <a:avLst/>
                      </a:prstGeom>
                      <a:gradFill rotWithShape="1">
                        <a:gsLst>
                          <a:gs pos="0">
                            <a:srgbClr val="002868"/>
                          </a:gs>
                          <a:gs pos="100000">
                            <a:srgbClr val="BFD1E5"/>
                          </a:gs>
                        </a:gsLst>
                        <a:lin ang="0" scaled="1"/>
                      </a:gradFill>
                      <a:ln>
                        <a:noFill/>
                      </a:ln>
                      <a:effectLst/>
                      <a:extLst>
                        <a:ext uri="{91240B29-F687-4F45-9708-019B960494DF}">
                          <a14:hiddenLine xmlns:a14="http://schemas.microsoft.com/office/drawing/2010/main" w="0">
                            <a:solidFill>
                              <a:srgbClr val="002868"/>
                            </a:solidFill>
                            <a:miter lim="800000"/>
                            <a:headEnd/>
                            <a:tailEnd/>
                          </a14:hiddenLine>
                        </a:ext>
                        <a:ext uri="{AF507438-7753-43E0-B8FC-AC1667EBCBE1}">
                          <a14:hiddenEffects xmlns:a14="http://schemas.microsoft.com/office/drawing/2010/main">
                            <a:effectLst>
                              <a:outerShdw dist="35921" dir="2700000" algn="ctr" rotWithShape="0">
                                <a:srgbClr val="A5BAE0"/>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3AE" id="Rectangle 11" o:spid="_x0000_s1026" alt="background blue line" style="position:absolute;margin-left:52.2pt;margin-top:21.4pt;width:511.2pt;height:12pt;z-index:2516776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2MwMAANUGAAAOAAAAZHJzL2Uyb0RvYy54bWysVV1v0zAUfUfiP1h+z5K0adpGy6a2axHS&#10;gImBeHZtJ7Hm2MF2lw3Ef+faabuODwkBebB8/XF9z7n33JxfPrQS3XNjhVYlTs8SjLiimglVl/jj&#10;h000w8g6ohiRWvESP3KLLy9evjjvu4KPdKMl4waBE2WLvitx41xXxLGlDW+JPdMdV7BZadMSB6ap&#10;Y2ZID95bGY+SJI97bVhnNOXWwurVsIkvgv+q4tS9qyrLHZIlhthcGE0Yt36ML85JURvSNYLuwyB/&#10;EUVLhIJHj66uiCNoZ8RPrlpBjba6cmdUt7GuKkF5wABo0uQHNLcN6XjAAuTY7kiT/X9u6dv7G4ME&#10;g9ylGCnSQo7eA2tE1ZIjv8a4pUDYltC72uidYmgrdxxJobhnr+9sAU5uuxvj8dvuWtM7i5ReNeCD&#10;L4zRfcMJg5hTfz5+dsEbFq6ibf9GM3ib7JwORD5UpvUOgSL0EPL1eMwXf3CIwmKezUejDNJKYS+d&#10;wDQkNCbF4XZnrHvFdYv8pMQGkAXv5P7aOh8NKQ5H9tljGyElMtp9Eq4JCfCBh00Ld4YJ6jTgScKy&#10;NfV2JQ26J77EktEsnwWcUAv29HSa+O/nK8vNVbqenFyBmOrDU8AyAhr9W8hSIrlP1OGsISFY/4hU&#10;flTaBz/AGlZ4kMCAlRTA2x6CZzCU59d5CrQtR/Nok8+mUbbJJtF8msyiJJ0v53mSzbOrzTcfdZoV&#10;jWCMq2vI/EEqafZnpbgX7VDkQSyoPxKopTgC+T2b9vRYKxy0DSnaEs8GXgE1KXyhrRULc0eEHObx&#10;89hD1oEAf+GJh8Vmkkyz8SyaTifjKBuvk2g526yixSrN8+l6uVqu0+c8rAO39t+pCIEcEuUNvQN0&#10;tw3rERO+bMeT+cgrUYAOR9MBLyKyho5LncE/VOsvamwxWS7WB20cvQ9EPD18wtMe2xNVUJSH6gkK&#10;9qIdxL/V7BEEDIoJVQr/Apg02nzBqIe+WmL7eUcMx0i+ViCacT6Z5tCITw1zamxPDaIouCqxwyAD&#10;P105sEAMu86IuoGXBm0qvYDGUYmgad9Uhqggfm9A7wxI9n3eN+dTO5x6+htdfAcAAP//AwBQSwME&#10;FAAGAAgAAAAhABPN8wrgAAAACgEAAA8AAABkcnMvZG93bnJldi54bWxMj09Lw0AQxe+C32EZwZvd&#10;NIRQYjZFFKGUgjSK6G2bnfyh2dk0u23it3d60tPMYx5vfi9fz7YXFxx950jBchGBQKqc6ahR8PH+&#10;+rAC4YMmo3tHqOAHPayL25tcZ8ZNtMdLGRrBIeQzraANYcik9FWLVvuFG5D4VrvR6sBybKQZ9cTh&#10;tpdxFKXS6o74Q6sHfG6xOpZnq2B3PBn8Hqe3TVlud6evbf3yuamVur+bnx5BBJzDnxmu+IwOBTMd&#10;3JmMFz3rKEnYqiCJucLVsIxT3g4KUp6yyOX/CsUvAAAA//8DAFBLAQItABQABgAIAAAAIQC2gziS&#10;/gAAAOEBAAATAAAAAAAAAAAAAAAAAAAAAABbQ29udGVudF9UeXBlc10ueG1sUEsBAi0AFAAGAAgA&#10;AAAhADj9If/WAAAAlAEAAAsAAAAAAAAAAAAAAAAALwEAAF9yZWxzLy5yZWxzUEsBAi0AFAAGAAgA&#10;AAAhAK/FD7YzAwAA1QYAAA4AAAAAAAAAAAAAAAAALgIAAGRycy9lMm9Eb2MueG1sUEsBAi0AFAAG&#10;AAgAAAAhABPN8wrgAAAACgEAAA8AAAAAAAAAAAAAAAAAjQUAAGRycy9kb3ducmV2LnhtbFBLBQYA&#10;AAAABAAEAPMAAACaBgAAAAA=&#10;" fillcolor="#002868" stroked="f" strokecolor="#002868" strokeweight="0">
              <v:fill color2="#bfd1e5" rotate="t" angle="90" focus="100%" type="gradient"/>
              <v:shadow color="#a5bae0"/>
              <v:textbox inset="2.88pt,2.88pt,2.88pt,2.88pt"/>
              <w10:wrap anchorx="page"/>
            </v:rect>
          </w:pict>
        </mc:Fallback>
      </mc:AlternateContent>
    </w:r>
  </w:p>
  <w:p w14:paraId="1285477A" w14:textId="74F0824C" w:rsidR="00DE56F4" w:rsidRDefault="00DE56F4" w:rsidP="00F36BF3">
    <w:pPr>
      <w:pStyle w:val="Header"/>
      <w:rPr>
        <w:sz w:val="20"/>
        <w:szCs w:val="20"/>
      </w:rPr>
    </w:pPr>
  </w:p>
  <w:p w14:paraId="1E13CE5E" w14:textId="77777777" w:rsidR="00DE56F4" w:rsidRDefault="00DE56F4" w:rsidP="00B035A3">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18AD57C"/>
    <w:lvl w:ilvl="0">
      <w:start w:val="1"/>
      <w:numFmt w:val="lowerLetter"/>
      <w:pStyle w:val="ListNumber2"/>
      <w:lvlText w:val="%1."/>
      <w:lvlJc w:val="left"/>
      <w:pPr>
        <w:tabs>
          <w:tab w:val="num" w:pos="720"/>
        </w:tabs>
        <w:ind w:left="720" w:hanging="360"/>
      </w:pPr>
      <w:rPr>
        <w:rFonts w:hint="default"/>
      </w:rPr>
    </w:lvl>
  </w:abstractNum>
  <w:abstractNum w:abstractNumId="1" w15:restartNumberingAfterBreak="0">
    <w:nsid w:val="FFFFFF83"/>
    <w:multiLevelType w:val="singleLevel"/>
    <w:tmpl w:val="3F983A24"/>
    <w:lvl w:ilvl="0">
      <w:start w:val="1"/>
      <w:numFmt w:val="bullet"/>
      <w:pStyle w:val="ListBullet2"/>
      <w:lvlText w:val=""/>
      <w:lvlJc w:val="left"/>
      <w:pPr>
        <w:tabs>
          <w:tab w:val="num" w:pos="720"/>
        </w:tabs>
        <w:ind w:left="720" w:hanging="360"/>
      </w:pPr>
      <w:rPr>
        <w:rFonts w:ascii="Wingdings" w:hAnsi="Wingdings" w:hint="default"/>
      </w:rPr>
    </w:lvl>
  </w:abstractNum>
  <w:abstractNum w:abstractNumId="2" w15:restartNumberingAfterBreak="0">
    <w:nsid w:val="FFFFFF89"/>
    <w:multiLevelType w:val="singleLevel"/>
    <w:tmpl w:val="BFE2D086"/>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5F5AA3"/>
    <w:multiLevelType w:val="multilevel"/>
    <w:tmpl w:val="BF4EC210"/>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2005AAA"/>
    <w:multiLevelType w:val="multilevel"/>
    <w:tmpl w:val="EDD0D6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4B38F2"/>
    <w:multiLevelType w:val="hybridMultilevel"/>
    <w:tmpl w:val="EB1AF1DC"/>
    <w:lvl w:ilvl="0" w:tplc="4FBC3194">
      <w:start w:val="1"/>
      <w:numFmt w:val="bullet"/>
      <w:pStyle w:val="ListBulleted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67B59"/>
    <w:multiLevelType w:val="hybridMultilevel"/>
    <w:tmpl w:val="926CD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A203B3"/>
    <w:multiLevelType w:val="hybridMultilevel"/>
    <w:tmpl w:val="7D327C98"/>
    <w:lvl w:ilvl="0" w:tplc="5922D14A">
      <w:start w:val="1"/>
      <w:numFmt w:val="bullet"/>
      <w:pStyle w:val="ListBulleted4"/>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E172B"/>
    <w:multiLevelType w:val="hybridMultilevel"/>
    <w:tmpl w:val="263ADA3A"/>
    <w:lvl w:ilvl="0" w:tplc="43C8A25A">
      <w:start w:val="1"/>
      <w:numFmt w:val="decimal"/>
      <w:pStyle w:val="ListNumber1"/>
      <w:lvlText w:val="%1."/>
      <w:lvlJc w:val="left"/>
      <w:pPr>
        <w:ind w:left="64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327C3A"/>
    <w:multiLevelType w:val="hybridMultilevel"/>
    <w:tmpl w:val="C60681EC"/>
    <w:lvl w:ilvl="0" w:tplc="D5A24D6C">
      <w:start w:val="1"/>
      <w:numFmt w:val="lowerLetter"/>
      <w:pStyle w:val="ListNumbered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CE47ED"/>
    <w:multiLevelType w:val="hybridMultilevel"/>
    <w:tmpl w:val="7D8CEB80"/>
    <w:lvl w:ilvl="0" w:tplc="CE8A0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FF16F8"/>
    <w:multiLevelType w:val="hybridMultilevel"/>
    <w:tmpl w:val="212E3CDA"/>
    <w:lvl w:ilvl="0" w:tplc="D346B916">
      <w:start w:val="1"/>
      <w:numFmt w:val="bullet"/>
      <w:pStyle w:val="ListBullet2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7805AF"/>
    <w:multiLevelType w:val="multilevel"/>
    <w:tmpl w:val="6AC2190A"/>
    <w:lvl w:ilvl="0">
      <w:start w:val="1"/>
      <w:numFmt w:val="bullet"/>
      <w:pStyle w:val="ListBulleted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A22DBE"/>
    <w:multiLevelType w:val="multilevel"/>
    <w:tmpl w:val="22CA0E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1B6D6E"/>
    <w:multiLevelType w:val="multilevel"/>
    <w:tmpl w:val="B016C3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C240EA"/>
    <w:multiLevelType w:val="hybridMultilevel"/>
    <w:tmpl w:val="2084D59C"/>
    <w:lvl w:ilvl="0" w:tplc="8E421BE2">
      <w:start w:val="1"/>
      <w:numFmt w:val="decimal"/>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88549C7"/>
    <w:multiLevelType w:val="hybridMultilevel"/>
    <w:tmpl w:val="F1C8475A"/>
    <w:lvl w:ilvl="0" w:tplc="59B6F0AE">
      <w:start w:val="1"/>
      <w:numFmt w:val="decimal"/>
      <w:pStyle w:val="ListNumbered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DF20E59"/>
    <w:multiLevelType w:val="multilevel"/>
    <w:tmpl w:val="5DE4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BE5B71"/>
    <w:multiLevelType w:val="multilevel"/>
    <w:tmpl w:val="AC42DB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9" w15:restartNumberingAfterBreak="0">
    <w:nsid w:val="210F7ECB"/>
    <w:multiLevelType w:val="multilevel"/>
    <w:tmpl w:val="F3A21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821F9C"/>
    <w:multiLevelType w:val="multilevel"/>
    <w:tmpl w:val="9DF66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8503ED"/>
    <w:multiLevelType w:val="multilevel"/>
    <w:tmpl w:val="B1B299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2B950EB"/>
    <w:multiLevelType w:val="hybridMultilevel"/>
    <w:tmpl w:val="926CDF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38A1A15"/>
    <w:multiLevelType w:val="hybridMultilevel"/>
    <w:tmpl w:val="88EE7AC8"/>
    <w:lvl w:ilvl="0" w:tplc="CE120DC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E6224C"/>
    <w:multiLevelType w:val="multilevel"/>
    <w:tmpl w:val="FFB8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C01623E"/>
    <w:multiLevelType w:val="multilevel"/>
    <w:tmpl w:val="3A206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882F9D"/>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15:restartNumberingAfterBreak="0">
    <w:nsid w:val="345B4D8D"/>
    <w:multiLevelType w:val="multilevel"/>
    <w:tmpl w:val="B246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4C05D62"/>
    <w:multiLevelType w:val="hybridMultilevel"/>
    <w:tmpl w:val="FB50B552"/>
    <w:lvl w:ilvl="0" w:tplc="8F6223C6">
      <w:start w:val="1"/>
      <w:numFmt w:val="bullet"/>
      <w:pStyle w:val="ListBulletedAfterNumber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2F710A"/>
    <w:multiLevelType w:val="hybridMultilevel"/>
    <w:tmpl w:val="DB0288EE"/>
    <w:lvl w:ilvl="0" w:tplc="77D0E97E">
      <w:start w:val="1"/>
      <w:numFmt w:val="bullet"/>
      <w:pStyle w:val="ListBullet1"/>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805E09"/>
    <w:multiLevelType w:val="multilevel"/>
    <w:tmpl w:val="32F2F296"/>
    <w:styleLink w:val="CurrentList1"/>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1" w15:restartNumberingAfterBreak="0">
    <w:nsid w:val="38DE48BD"/>
    <w:multiLevelType w:val="multilevel"/>
    <w:tmpl w:val="2860381E"/>
    <w:styleLink w:val="StyleBulleted"/>
    <w:lvl w:ilvl="0">
      <w:start w:val="1"/>
      <w:numFmt w:val="bullet"/>
      <w:lvlText w:val=""/>
      <w:lvlJc w:val="left"/>
      <w:pPr>
        <w:tabs>
          <w:tab w:val="num" w:pos="720"/>
        </w:tabs>
        <w:ind w:left="720" w:hanging="360"/>
      </w:pPr>
      <w:rPr>
        <w:rFonts w:ascii="Arial" w:hAnsi="Arial"/>
        <w:sz w:val="24"/>
      </w:rPr>
    </w:lvl>
    <w:lvl w:ilvl="1">
      <w:start w:val="1"/>
      <w:numFmt w:val="bullet"/>
      <w:lvlText w:val="o"/>
      <w:lvlJc w:val="left"/>
      <w:pPr>
        <w:tabs>
          <w:tab w:val="num" w:pos="1440"/>
        </w:tabs>
        <w:ind w:left="1440" w:hanging="360"/>
      </w:pPr>
      <w:rPr>
        <w:rFonts w:ascii="Courier New" w:hAnsi="Courier New" w:cs="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Symbol"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BF27772"/>
    <w:multiLevelType w:val="multilevel"/>
    <w:tmpl w:val="0409001F"/>
    <w:styleLink w:val="111111"/>
    <w:lvl w:ilvl="0">
      <w:start w:val="3"/>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3" w15:restartNumberingAfterBreak="0">
    <w:nsid w:val="4ADC18B3"/>
    <w:multiLevelType w:val="multilevel"/>
    <w:tmpl w:val="5E1C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B9D0B5A"/>
    <w:multiLevelType w:val="hybridMultilevel"/>
    <w:tmpl w:val="CA3ACB1A"/>
    <w:lvl w:ilvl="0" w:tplc="20DC1162">
      <w:start w:val="1"/>
      <w:numFmt w:val="lowerLetter"/>
      <w:pStyle w:val="ListNumber20"/>
      <w:lvlText w:val="%1."/>
      <w:lvlJc w:val="left"/>
      <w:pPr>
        <w:ind w:left="1008" w:hanging="360"/>
      </w:pPr>
      <w:rPr>
        <w:rFonts w:hint="default"/>
        <w:b w:val="0"/>
        <w:i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D2C66B9"/>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1B84448"/>
    <w:multiLevelType w:val="multilevel"/>
    <w:tmpl w:val="1FD0EE8E"/>
    <w:lvl w:ilvl="0">
      <w:start w:val="1"/>
      <w:numFmt w:val="upperRoman"/>
      <w:pStyle w:val="Heading1"/>
      <w:lvlText w:val="%1."/>
      <w:lvlJc w:val="righ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547A010D"/>
    <w:multiLevelType w:val="hybridMultilevel"/>
    <w:tmpl w:val="906E61A0"/>
    <w:lvl w:ilvl="0" w:tplc="BAB8CD9E">
      <w:start w:val="1"/>
      <w:numFmt w:val="bullet"/>
      <w:pStyle w:val="ListBulletedAfterNumber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6DA4139"/>
    <w:multiLevelType w:val="hybridMultilevel"/>
    <w:tmpl w:val="F79E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046A1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5C24100C"/>
    <w:multiLevelType w:val="hybridMultilevel"/>
    <w:tmpl w:val="907C7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AC1D68"/>
    <w:multiLevelType w:val="hybridMultilevel"/>
    <w:tmpl w:val="E8188AE8"/>
    <w:lvl w:ilvl="0" w:tplc="878A59BA">
      <w:start w:val="1"/>
      <w:numFmt w:val="bullet"/>
      <w:pStyle w:val="ListBulletunderNumber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082673"/>
    <w:multiLevelType w:val="hybridMultilevel"/>
    <w:tmpl w:val="521A0D9C"/>
    <w:lvl w:ilvl="0" w:tplc="57D4EE88">
      <w:start w:val="1"/>
      <w:numFmt w:val="bullet"/>
      <w:pStyle w:val="ListBulleted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F62F00"/>
    <w:multiLevelType w:val="hybridMultilevel"/>
    <w:tmpl w:val="099885BA"/>
    <w:lvl w:ilvl="0" w:tplc="39D87926">
      <w:start w:val="1"/>
      <w:numFmt w:val="upp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2E01E9"/>
    <w:multiLevelType w:val="hybridMultilevel"/>
    <w:tmpl w:val="86AAC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4A4455"/>
    <w:multiLevelType w:val="hybridMultilevel"/>
    <w:tmpl w:val="656EC250"/>
    <w:lvl w:ilvl="0" w:tplc="44E446C8">
      <w:start w:val="1"/>
      <w:numFmt w:val="decimal"/>
      <w:pStyle w:val="ListNumbered4"/>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46" w15:restartNumberingAfterBreak="0">
    <w:nsid w:val="777E749E"/>
    <w:multiLevelType w:val="hybridMultilevel"/>
    <w:tmpl w:val="1682F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4D687B"/>
    <w:multiLevelType w:val="multilevel"/>
    <w:tmpl w:val="26F617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31"/>
  </w:num>
  <w:num w:numId="3">
    <w:abstractNumId w:val="30"/>
  </w:num>
  <w:num w:numId="4">
    <w:abstractNumId w:val="32"/>
  </w:num>
  <w:num w:numId="5">
    <w:abstractNumId w:val="26"/>
  </w:num>
  <w:num w:numId="6">
    <w:abstractNumId w:val="39"/>
  </w:num>
  <w:num w:numId="7">
    <w:abstractNumId w:val="36"/>
  </w:num>
  <w:num w:numId="8">
    <w:abstractNumId w:val="2"/>
  </w:num>
  <w:num w:numId="9">
    <w:abstractNumId w:val="1"/>
  </w:num>
  <w:num w:numId="10">
    <w:abstractNumId w:val="0"/>
  </w:num>
  <w:num w:numId="11">
    <w:abstractNumId w:val="34"/>
  </w:num>
  <w:num w:numId="12">
    <w:abstractNumId w:val="29"/>
  </w:num>
  <w:num w:numId="13">
    <w:abstractNumId w:val="11"/>
  </w:num>
  <w:num w:numId="14">
    <w:abstractNumId w:val="8"/>
  </w:num>
  <w:num w:numId="15">
    <w:abstractNumId w:val="16"/>
  </w:num>
  <w:num w:numId="16">
    <w:abstractNumId w:val="28"/>
  </w:num>
  <w:num w:numId="17">
    <w:abstractNumId w:val="42"/>
  </w:num>
  <w:num w:numId="18">
    <w:abstractNumId w:val="41"/>
  </w:num>
  <w:num w:numId="19">
    <w:abstractNumId w:val="5"/>
  </w:num>
  <w:num w:numId="20">
    <w:abstractNumId w:val="7"/>
  </w:num>
  <w:num w:numId="21">
    <w:abstractNumId w:val="9"/>
  </w:num>
  <w:num w:numId="22">
    <w:abstractNumId w:val="37"/>
  </w:num>
  <w:num w:numId="23">
    <w:abstractNumId w:val="45"/>
  </w:num>
  <w:num w:numId="24">
    <w:abstractNumId w:val="43"/>
  </w:num>
  <w:num w:numId="25">
    <w:abstractNumId w:val="12"/>
  </w:num>
  <w:num w:numId="26">
    <w:abstractNumId w:val="15"/>
  </w:num>
  <w:num w:numId="27">
    <w:abstractNumId w:val="18"/>
  </w:num>
  <w:num w:numId="28">
    <w:abstractNumId w:val="3"/>
  </w:num>
  <w:num w:numId="29">
    <w:abstractNumId w:val="27"/>
  </w:num>
  <w:num w:numId="30">
    <w:abstractNumId w:val="43"/>
    <w:lvlOverride w:ilvl="0">
      <w:startOverride w:val="1"/>
    </w:lvlOverride>
  </w:num>
  <w:num w:numId="31">
    <w:abstractNumId w:val="38"/>
  </w:num>
  <w:num w:numId="32">
    <w:abstractNumId w:val="25"/>
  </w:num>
  <w:num w:numId="33">
    <w:abstractNumId w:val="24"/>
  </w:num>
  <w:num w:numId="34">
    <w:abstractNumId w:val="17"/>
  </w:num>
  <w:num w:numId="35">
    <w:abstractNumId w:val="33"/>
  </w:num>
  <w:num w:numId="36">
    <w:abstractNumId w:val="21"/>
  </w:num>
  <w:num w:numId="37">
    <w:abstractNumId w:val="20"/>
  </w:num>
  <w:num w:numId="38">
    <w:abstractNumId w:val="13"/>
  </w:num>
  <w:num w:numId="39">
    <w:abstractNumId w:val="4"/>
  </w:num>
  <w:num w:numId="40">
    <w:abstractNumId w:val="47"/>
  </w:num>
  <w:num w:numId="41">
    <w:abstractNumId w:val="14"/>
  </w:num>
  <w:num w:numId="42">
    <w:abstractNumId w:val="19"/>
  </w:num>
  <w:num w:numId="43">
    <w:abstractNumId w:val="40"/>
  </w:num>
  <w:num w:numId="44">
    <w:abstractNumId w:val="43"/>
    <w:lvlOverride w:ilvl="0">
      <w:startOverride w:val="1"/>
    </w:lvlOverride>
  </w:num>
  <w:num w:numId="45">
    <w:abstractNumId w:val="6"/>
  </w:num>
  <w:num w:numId="46">
    <w:abstractNumId w:val="44"/>
  </w:num>
  <w:num w:numId="47">
    <w:abstractNumId w:val="46"/>
  </w:num>
  <w:num w:numId="48">
    <w:abstractNumId w:val="23"/>
  </w:num>
  <w:num w:numId="49">
    <w:abstractNumId w:val="43"/>
    <w:lvlOverride w:ilvl="0">
      <w:startOverride w:val="1"/>
    </w:lvlOverride>
  </w:num>
  <w:num w:numId="50">
    <w:abstractNumId w:val="10"/>
  </w:num>
  <w:num w:numId="51">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drawingGridHorizontalSpacing w:val="115"/>
  <w:drawingGridVerticalSpacing w:val="187"/>
  <w:displayHorizont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AMA&lt;/Style&gt;&lt;LeftDelim&gt;{&lt;/LeftDelim&gt;&lt;RightDelim&gt;}&lt;/RightDelim&gt;&lt;FontName&gt;Calibri&lt;/FontName&gt;&lt;FontSize&gt;11&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5t2arfz5tesx3es0vnp9tr8rdtxaz0a99vz&quot;&gt;ASPE-4 Final Report&lt;record-ids&gt;&lt;item&gt;1&lt;/item&gt;&lt;item&gt;3&lt;/item&gt;&lt;item&gt;4&lt;/item&gt;&lt;item&gt;5&lt;/item&gt;&lt;item&gt;6&lt;/item&gt;&lt;item&gt;7&lt;/item&gt;&lt;/record-ids&gt;&lt;/item&gt;&lt;/Libraries&gt;"/>
  </w:docVars>
  <w:rsids>
    <w:rsidRoot w:val="00320745"/>
    <w:rsid w:val="000000D4"/>
    <w:rsid w:val="0000073B"/>
    <w:rsid w:val="00001331"/>
    <w:rsid w:val="00003117"/>
    <w:rsid w:val="000037DB"/>
    <w:rsid w:val="00005644"/>
    <w:rsid w:val="00005F08"/>
    <w:rsid w:val="00007178"/>
    <w:rsid w:val="00012763"/>
    <w:rsid w:val="00013308"/>
    <w:rsid w:val="0001426F"/>
    <w:rsid w:val="00015B58"/>
    <w:rsid w:val="000172E5"/>
    <w:rsid w:val="0002065E"/>
    <w:rsid w:val="00020C2D"/>
    <w:rsid w:val="0002136E"/>
    <w:rsid w:val="0002236C"/>
    <w:rsid w:val="00026D7E"/>
    <w:rsid w:val="0002787C"/>
    <w:rsid w:val="00036024"/>
    <w:rsid w:val="00036D87"/>
    <w:rsid w:val="000407CE"/>
    <w:rsid w:val="00042F5D"/>
    <w:rsid w:val="00043ACF"/>
    <w:rsid w:val="000442A0"/>
    <w:rsid w:val="000442DF"/>
    <w:rsid w:val="000444BD"/>
    <w:rsid w:val="0004605E"/>
    <w:rsid w:val="000473CD"/>
    <w:rsid w:val="00047DF4"/>
    <w:rsid w:val="00047E3A"/>
    <w:rsid w:val="00054DA1"/>
    <w:rsid w:val="00055272"/>
    <w:rsid w:val="00055380"/>
    <w:rsid w:val="00056B42"/>
    <w:rsid w:val="00060280"/>
    <w:rsid w:val="0006065F"/>
    <w:rsid w:val="0006116D"/>
    <w:rsid w:val="000643F4"/>
    <w:rsid w:val="000651E6"/>
    <w:rsid w:val="000658DC"/>
    <w:rsid w:val="00070449"/>
    <w:rsid w:val="000704DF"/>
    <w:rsid w:val="00070509"/>
    <w:rsid w:val="000714EB"/>
    <w:rsid w:val="00071F44"/>
    <w:rsid w:val="00072DC6"/>
    <w:rsid w:val="0007312F"/>
    <w:rsid w:val="00074ABE"/>
    <w:rsid w:val="000762FF"/>
    <w:rsid w:val="000774DB"/>
    <w:rsid w:val="00077D4E"/>
    <w:rsid w:val="00080B8F"/>
    <w:rsid w:val="00080BD4"/>
    <w:rsid w:val="000811EA"/>
    <w:rsid w:val="000858D7"/>
    <w:rsid w:val="000934AE"/>
    <w:rsid w:val="00093754"/>
    <w:rsid w:val="00094950"/>
    <w:rsid w:val="00097401"/>
    <w:rsid w:val="000A010A"/>
    <w:rsid w:val="000A0FD2"/>
    <w:rsid w:val="000A104F"/>
    <w:rsid w:val="000A1377"/>
    <w:rsid w:val="000A1FDF"/>
    <w:rsid w:val="000A2258"/>
    <w:rsid w:val="000A3254"/>
    <w:rsid w:val="000A3419"/>
    <w:rsid w:val="000A3543"/>
    <w:rsid w:val="000A4AB1"/>
    <w:rsid w:val="000A7179"/>
    <w:rsid w:val="000B2ADF"/>
    <w:rsid w:val="000B5914"/>
    <w:rsid w:val="000B67D4"/>
    <w:rsid w:val="000B716C"/>
    <w:rsid w:val="000C048F"/>
    <w:rsid w:val="000C385C"/>
    <w:rsid w:val="000C4FBD"/>
    <w:rsid w:val="000D174C"/>
    <w:rsid w:val="000D2D6B"/>
    <w:rsid w:val="000D4D36"/>
    <w:rsid w:val="000D505F"/>
    <w:rsid w:val="000D55CB"/>
    <w:rsid w:val="000D6639"/>
    <w:rsid w:val="000D7641"/>
    <w:rsid w:val="000E0943"/>
    <w:rsid w:val="000E2AF0"/>
    <w:rsid w:val="000E52F5"/>
    <w:rsid w:val="000F04B0"/>
    <w:rsid w:val="000F5105"/>
    <w:rsid w:val="00100704"/>
    <w:rsid w:val="001035FD"/>
    <w:rsid w:val="001050DF"/>
    <w:rsid w:val="00106E80"/>
    <w:rsid w:val="001079F3"/>
    <w:rsid w:val="00107E75"/>
    <w:rsid w:val="00114BE5"/>
    <w:rsid w:val="00115F21"/>
    <w:rsid w:val="00116653"/>
    <w:rsid w:val="001171ED"/>
    <w:rsid w:val="00117B7D"/>
    <w:rsid w:val="00121012"/>
    <w:rsid w:val="00122C0E"/>
    <w:rsid w:val="00122D38"/>
    <w:rsid w:val="001235F8"/>
    <w:rsid w:val="00123983"/>
    <w:rsid w:val="00126E14"/>
    <w:rsid w:val="00126FB5"/>
    <w:rsid w:val="00132BB5"/>
    <w:rsid w:val="0013594C"/>
    <w:rsid w:val="0014057E"/>
    <w:rsid w:val="001406E7"/>
    <w:rsid w:val="00140A02"/>
    <w:rsid w:val="00140A7B"/>
    <w:rsid w:val="001422A1"/>
    <w:rsid w:val="00142763"/>
    <w:rsid w:val="001432EE"/>
    <w:rsid w:val="001435C3"/>
    <w:rsid w:val="00143ADD"/>
    <w:rsid w:val="001451B4"/>
    <w:rsid w:val="00145C33"/>
    <w:rsid w:val="00147354"/>
    <w:rsid w:val="001506C7"/>
    <w:rsid w:val="00151A38"/>
    <w:rsid w:val="00155175"/>
    <w:rsid w:val="00155D5B"/>
    <w:rsid w:val="001574BA"/>
    <w:rsid w:val="001638B2"/>
    <w:rsid w:val="00163BCE"/>
    <w:rsid w:val="00165357"/>
    <w:rsid w:val="00173745"/>
    <w:rsid w:val="0017485A"/>
    <w:rsid w:val="00174E48"/>
    <w:rsid w:val="00180B17"/>
    <w:rsid w:val="00181F71"/>
    <w:rsid w:val="00183E6B"/>
    <w:rsid w:val="00185027"/>
    <w:rsid w:val="0018609D"/>
    <w:rsid w:val="00187E21"/>
    <w:rsid w:val="00190E88"/>
    <w:rsid w:val="001935F7"/>
    <w:rsid w:val="00193AB9"/>
    <w:rsid w:val="001944D6"/>
    <w:rsid w:val="00197577"/>
    <w:rsid w:val="00197D5D"/>
    <w:rsid w:val="001A0DC6"/>
    <w:rsid w:val="001A2AD6"/>
    <w:rsid w:val="001A434E"/>
    <w:rsid w:val="001B0C49"/>
    <w:rsid w:val="001B0FAA"/>
    <w:rsid w:val="001B49A7"/>
    <w:rsid w:val="001B4D2E"/>
    <w:rsid w:val="001B79DE"/>
    <w:rsid w:val="001C0332"/>
    <w:rsid w:val="001C1286"/>
    <w:rsid w:val="001C218C"/>
    <w:rsid w:val="001C37C6"/>
    <w:rsid w:val="001C598D"/>
    <w:rsid w:val="001C60BA"/>
    <w:rsid w:val="001C69C4"/>
    <w:rsid w:val="001D03F1"/>
    <w:rsid w:val="001D1958"/>
    <w:rsid w:val="001D22A4"/>
    <w:rsid w:val="001D4912"/>
    <w:rsid w:val="001D4D28"/>
    <w:rsid w:val="001D4EB3"/>
    <w:rsid w:val="001E12BE"/>
    <w:rsid w:val="001E519E"/>
    <w:rsid w:val="001E5790"/>
    <w:rsid w:val="001E5799"/>
    <w:rsid w:val="001E7D5F"/>
    <w:rsid w:val="001F09D6"/>
    <w:rsid w:val="001F1820"/>
    <w:rsid w:val="001F1BBA"/>
    <w:rsid w:val="001F396B"/>
    <w:rsid w:val="001F5BCE"/>
    <w:rsid w:val="001F756E"/>
    <w:rsid w:val="001F7589"/>
    <w:rsid w:val="00200CA6"/>
    <w:rsid w:val="00201CA4"/>
    <w:rsid w:val="00202D00"/>
    <w:rsid w:val="0020636F"/>
    <w:rsid w:val="00207E36"/>
    <w:rsid w:val="00213CBF"/>
    <w:rsid w:val="00221D0E"/>
    <w:rsid w:val="00223E0D"/>
    <w:rsid w:val="002244B0"/>
    <w:rsid w:val="00224CF5"/>
    <w:rsid w:val="00225317"/>
    <w:rsid w:val="00231D64"/>
    <w:rsid w:val="00232495"/>
    <w:rsid w:val="002336BB"/>
    <w:rsid w:val="002341DF"/>
    <w:rsid w:val="002365F5"/>
    <w:rsid w:val="00237D9F"/>
    <w:rsid w:val="002420F8"/>
    <w:rsid w:val="002421A1"/>
    <w:rsid w:val="00242813"/>
    <w:rsid w:val="0024556F"/>
    <w:rsid w:val="00245F13"/>
    <w:rsid w:val="00246937"/>
    <w:rsid w:val="00247363"/>
    <w:rsid w:val="002479B2"/>
    <w:rsid w:val="00251C77"/>
    <w:rsid w:val="00252144"/>
    <w:rsid w:val="00253362"/>
    <w:rsid w:val="00254033"/>
    <w:rsid w:val="00255DF8"/>
    <w:rsid w:val="0026030A"/>
    <w:rsid w:val="0026097B"/>
    <w:rsid w:val="002609BA"/>
    <w:rsid w:val="00261842"/>
    <w:rsid w:val="00263AE3"/>
    <w:rsid w:val="00264CA9"/>
    <w:rsid w:val="002660CC"/>
    <w:rsid w:val="0026623E"/>
    <w:rsid w:val="00266FB4"/>
    <w:rsid w:val="00266FC3"/>
    <w:rsid w:val="00270830"/>
    <w:rsid w:val="00270A3D"/>
    <w:rsid w:val="00270FAE"/>
    <w:rsid w:val="00272DEF"/>
    <w:rsid w:val="0027413D"/>
    <w:rsid w:val="00276024"/>
    <w:rsid w:val="002800A0"/>
    <w:rsid w:val="00280660"/>
    <w:rsid w:val="00281D21"/>
    <w:rsid w:val="002824FF"/>
    <w:rsid w:val="0028256A"/>
    <w:rsid w:val="00283370"/>
    <w:rsid w:val="00283693"/>
    <w:rsid w:val="00283F03"/>
    <w:rsid w:val="002867CA"/>
    <w:rsid w:val="0029196B"/>
    <w:rsid w:val="00293FEE"/>
    <w:rsid w:val="002961A6"/>
    <w:rsid w:val="0029722B"/>
    <w:rsid w:val="00297BEA"/>
    <w:rsid w:val="002A40ED"/>
    <w:rsid w:val="002A413D"/>
    <w:rsid w:val="002A4FB5"/>
    <w:rsid w:val="002A6580"/>
    <w:rsid w:val="002A65A5"/>
    <w:rsid w:val="002A7D41"/>
    <w:rsid w:val="002A7EE6"/>
    <w:rsid w:val="002B0C11"/>
    <w:rsid w:val="002B3BD4"/>
    <w:rsid w:val="002B5C20"/>
    <w:rsid w:val="002B66E5"/>
    <w:rsid w:val="002C090B"/>
    <w:rsid w:val="002C16E6"/>
    <w:rsid w:val="002C3229"/>
    <w:rsid w:val="002C3C16"/>
    <w:rsid w:val="002C4B2A"/>
    <w:rsid w:val="002C5300"/>
    <w:rsid w:val="002C6085"/>
    <w:rsid w:val="002C65FE"/>
    <w:rsid w:val="002C6821"/>
    <w:rsid w:val="002D0CB2"/>
    <w:rsid w:val="002D3E04"/>
    <w:rsid w:val="002D5AC6"/>
    <w:rsid w:val="002D6983"/>
    <w:rsid w:val="002E0510"/>
    <w:rsid w:val="002E08BC"/>
    <w:rsid w:val="002E22A6"/>
    <w:rsid w:val="002E39DD"/>
    <w:rsid w:val="002E4517"/>
    <w:rsid w:val="002E722F"/>
    <w:rsid w:val="002E7751"/>
    <w:rsid w:val="002F4961"/>
    <w:rsid w:val="002F5C57"/>
    <w:rsid w:val="002F7FE5"/>
    <w:rsid w:val="003079FD"/>
    <w:rsid w:val="00307B9C"/>
    <w:rsid w:val="003130D6"/>
    <w:rsid w:val="0031391F"/>
    <w:rsid w:val="00317491"/>
    <w:rsid w:val="00320297"/>
    <w:rsid w:val="003202A5"/>
    <w:rsid w:val="00320745"/>
    <w:rsid w:val="0032225C"/>
    <w:rsid w:val="003231FF"/>
    <w:rsid w:val="00324485"/>
    <w:rsid w:val="00324CD5"/>
    <w:rsid w:val="00327A3E"/>
    <w:rsid w:val="003312B2"/>
    <w:rsid w:val="00331315"/>
    <w:rsid w:val="00333C17"/>
    <w:rsid w:val="00334621"/>
    <w:rsid w:val="00336E0C"/>
    <w:rsid w:val="00340832"/>
    <w:rsid w:val="00340F1B"/>
    <w:rsid w:val="003411B3"/>
    <w:rsid w:val="00343541"/>
    <w:rsid w:val="003436F8"/>
    <w:rsid w:val="00346E60"/>
    <w:rsid w:val="0035049A"/>
    <w:rsid w:val="003510FA"/>
    <w:rsid w:val="00353C22"/>
    <w:rsid w:val="00354721"/>
    <w:rsid w:val="00355288"/>
    <w:rsid w:val="00356B31"/>
    <w:rsid w:val="0035754C"/>
    <w:rsid w:val="00363A7C"/>
    <w:rsid w:val="0036451E"/>
    <w:rsid w:val="00366047"/>
    <w:rsid w:val="00367627"/>
    <w:rsid w:val="003676FD"/>
    <w:rsid w:val="00367EED"/>
    <w:rsid w:val="0037193E"/>
    <w:rsid w:val="00372604"/>
    <w:rsid w:val="003729B7"/>
    <w:rsid w:val="003732DA"/>
    <w:rsid w:val="00373D03"/>
    <w:rsid w:val="00376148"/>
    <w:rsid w:val="00377BA1"/>
    <w:rsid w:val="003804FA"/>
    <w:rsid w:val="00383BD3"/>
    <w:rsid w:val="003840BD"/>
    <w:rsid w:val="003854A8"/>
    <w:rsid w:val="00385B2A"/>
    <w:rsid w:val="00386E57"/>
    <w:rsid w:val="00392E25"/>
    <w:rsid w:val="0039390A"/>
    <w:rsid w:val="00395621"/>
    <w:rsid w:val="003A1F87"/>
    <w:rsid w:val="003A2BCE"/>
    <w:rsid w:val="003A53D7"/>
    <w:rsid w:val="003A7D0E"/>
    <w:rsid w:val="003B0B59"/>
    <w:rsid w:val="003B1936"/>
    <w:rsid w:val="003B412D"/>
    <w:rsid w:val="003B545F"/>
    <w:rsid w:val="003B5B93"/>
    <w:rsid w:val="003B7508"/>
    <w:rsid w:val="003B7552"/>
    <w:rsid w:val="003C0154"/>
    <w:rsid w:val="003C04B4"/>
    <w:rsid w:val="003C3180"/>
    <w:rsid w:val="003D0938"/>
    <w:rsid w:val="003D1D57"/>
    <w:rsid w:val="003D2320"/>
    <w:rsid w:val="003D2D17"/>
    <w:rsid w:val="003D34E3"/>
    <w:rsid w:val="003D617B"/>
    <w:rsid w:val="003D708E"/>
    <w:rsid w:val="003E01FE"/>
    <w:rsid w:val="003F0AB1"/>
    <w:rsid w:val="003F15C8"/>
    <w:rsid w:val="003F27C1"/>
    <w:rsid w:val="003F2F8D"/>
    <w:rsid w:val="003F5197"/>
    <w:rsid w:val="004018A6"/>
    <w:rsid w:val="0040298D"/>
    <w:rsid w:val="00402BCF"/>
    <w:rsid w:val="00402D22"/>
    <w:rsid w:val="004041A7"/>
    <w:rsid w:val="00406048"/>
    <w:rsid w:val="0040611C"/>
    <w:rsid w:val="00406A01"/>
    <w:rsid w:val="00406F96"/>
    <w:rsid w:val="00411CA8"/>
    <w:rsid w:val="0041368C"/>
    <w:rsid w:val="00413874"/>
    <w:rsid w:val="004143DE"/>
    <w:rsid w:val="00415590"/>
    <w:rsid w:val="00415684"/>
    <w:rsid w:val="004206A9"/>
    <w:rsid w:val="004219FE"/>
    <w:rsid w:val="00422495"/>
    <w:rsid w:val="00423151"/>
    <w:rsid w:val="00423E07"/>
    <w:rsid w:val="00423E1F"/>
    <w:rsid w:val="00426671"/>
    <w:rsid w:val="00430A63"/>
    <w:rsid w:val="004317B4"/>
    <w:rsid w:val="00432133"/>
    <w:rsid w:val="00432F06"/>
    <w:rsid w:val="0043371A"/>
    <w:rsid w:val="004346EB"/>
    <w:rsid w:val="00440EAA"/>
    <w:rsid w:val="0044347F"/>
    <w:rsid w:val="00446356"/>
    <w:rsid w:val="004467BF"/>
    <w:rsid w:val="00447276"/>
    <w:rsid w:val="00447C65"/>
    <w:rsid w:val="00451919"/>
    <w:rsid w:val="004532A6"/>
    <w:rsid w:val="004535C1"/>
    <w:rsid w:val="00454474"/>
    <w:rsid w:val="00455C4B"/>
    <w:rsid w:val="00457C5D"/>
    <w:rsid w:val="004627F4"/>
    <w:rsid w:val="00463631"/>
    <w:rsid w:val="00463FB3"/>
    <w:rsid w:val="00464994"/>
    <w:rsid w:val="00465FA4"/>
    <w:rsid w:val="00467731"/>
    <w:rsid w:val="004679E4"/>
    <w:rsid w:val="00470CFD"/>
    <w:rsid w:val="004726FE"/>
    <w:rsid w:val="00472902"/>
    <w:rsid w:val="00472ACC"/>
    <w:rsid w:val="0047358B"/>
    <w:rsid w:val="004758F9"/>
    <w:rsid w:val="00476BDC"/>
    <w:rsid w:val="00480932"/>
    <w:rsid w:val="004811DA"/>
    <w:rsid w:val="00483C4F"/>
    <w:rsid w:val="004840F4"/>
    <w:rsid w:val="00484AE1"/>
    <w:rsid w:val="00486509"/>
    <w:rsid w:val="004876F2"/>
    <w:rsid w:val="00490404"/>
    <w:rsid w:val="00490873"/>
    <w:rsid w:val="00492DB1"/>
    <w:rsid w:val="00494BDF"/>
    <w:rsid w:val="00495DE6"/>
    <w:rsid w:val="00497E38"/>
    <w:rsid w:val="004A04F9"/>
    <w:rsid w:val="004A06CB"/>
    <w:rsid w:val="004A25A0"/>
    <w:rsid w:val="004A42FD"/>
    <w:rsid w:val="004A5F85"/>
    <w:rsid w:val="004A6304"/>
    <w:rsid w:val="004B2689"/>
    <w:rsid w:val="004B4302"/>
    <w:rsid w:val="004B55A0"/>
    <w:rsid w:val="004B5C39"/>
    <w:rsid w:val="004B6416"/>
    <w:rsid w:val="004B6BA5"/>
    <w:rsid w:val="004B751B"/>
    <w:rsid w:val="004B783E"/>
    <w:rsid w:val="004C4A2C"/>
    <w:rsid w:val="004C6397"/>
    <w:rsid w:val="004C67BE"/>
    <w:rsid w:val="004D19D0"/>
    <w:rsid w:val="004D2B25"/>
    <w:rsid w:val="004D66C2"/>
    <w:rsid w:val="004D66E3"/>
    <w:rsid w:val="004E07E5"/>
    <w:rsid w:val="004E5EA7"/>
    <w:rsid w:val="004E7BCD"/>
    <w:rsid w:val="004F2602"/>
    <w:rsid w:val="004F2C22"/>
    <w:rsid w:val="00501015"/>
    <w:rsid w:val="005022DD"/>
    <w:rsid w:val="0050321C"/>
    <w:rsid w:val="00504578"/>
    <w:rsid w:val="00506921"/>
    <w:rsid w:val="00513A3A"/>
    <w:rsid w:val="00516600"/>
    <w:rsid w:val="00516F35"/>
    <w:rsid w:val="00520F21"/>
    <w:rsid w:val="0052165C"/>
    <w:rsid w:val="0052209E"/>
    <w:rsid w:val="00523238"/>
    <w:rsid w:val="00523D2A"/>
    <w:rsid w:val="005243E0"/>
    <w:rsid w:val="005251A7"/>
    <w:rsid w:val="00526E79"/>
    <w:rsid w:val="005311E6"/>
    <w:rsid w:val="0053380C"/>
    <w:rsid w:val="00533F03"/>
    <w:rsid w:val="005353CE"/>
    <w:rsid w:val="005362EC"/>
    <w:rsid w:val="00540914"/>
    <w:rsid w:val="0054135B"/>
    <w:rsid w:val="00542CCA"/>
    <w:rsid w:val="00547945"/>
    <w:rsid w:val="00547FBA"/>
    <w:rsid w:val="00551B4D"/>
    <w:rsid w:val="00552AA8"/>
    <w:rsid w:val="005532CC"/>
    <w:rsid w:val="00553D7E"/>
    <w:rsid w:val="0055650E"/>
    <w:rsid w:val="0055758B"/>
    <w:rsid w:val="00557BD0"/>
    <w:rsid w:val="005619EB"/>
    <w:rsid w:val="0056558B"/>
    <w:rsid w:val="0056701B"/>
    <w:rsid w:val="005675F7"/>
    <w:rsid w:val="005726CD"/>
    <w:rsid w:val="0057271F"/>
    <w:rsid w:val="005729A4"/>
    <w:rsid w:val="00572FA8"/>
    <w:rsid w:val="005741FA"/>
    <w:rsid w:val="0057511A"/>
    <w:rsid w:val="00576CCB"/>
    <w:rsid w:val="00577EB3"/>
    <w:rsid w:val="005811D7"/>
    <w:rsid w:val="005815D8"/>
    <w:rsid w:val="005818FF"/>
    <w:rsid w:val="00581A30"/>
    <w:rsid w:val="00582835"/>
    <w:rsid w:val="005836EC"/>
    <w:rsid w:val="00586816"/>
    <w:rsid w:val="00587C69"/>
    <w:rsid w:val="005904A1"/>
    <w:rsid w:val="00590609"/>
    <w:rsid w:val="0059349A"/>
    <w:rsid w:val="0059476D"/>
    <w:rsid w:val="005969F7"/>
    <w:rsid w:val="00597410"/>
    <w:rsid w:val="00597A43"/>
    <w:rsid w:val="00597E41"/>
    <w:rsid w:val="005A002C"/>
    <w:rsid w:val="005A0B50"/>
    <w:rsid w:val="005A19F2"/>
    <w:rsid w:val="005A38C4"/>
    <w:rsid w:val="005B2905"/>
    <w:rsid w:val="005B3E86"/>
    <w:rsid w:val="005B412B"/>
    <w:rsid w:val="005B52DD"/>
    <w:rsid w:val="005B6809"/>
    <w:rsid w:val="005B7CBF"/>
    <w:rsid w:val="005C1082"/>
    <w:rsid w:val="005C42B5"/>
    <w:rsid w:val="005C49EC"/>
    <w:rsid w:val="005D18AB"/>
    <w:rsid w:val="005D253F"/>
    <w:rsid w:val="005D279F"/>
    <w:rsid w:val="005D3EED"/>
    <w:rsid w:val="005D529B"/>
    <w:rsid w:val="005E15E7"/>
    <w:rsid w:val="005E322C"/>
    <w:rsid w:val="005E3467"/>
    <w:rsid w:val="005E429F"/>
    <w:rsid w:val="005E5BD3"/>
    <w:rsid w:val="005E6E97"/>
    <w:rsid w:val="005E79D6"/>
    <w:rsid w:val="005F4D90"/>
    <w:rsid w:val="005F592C"/>
    <w:rsid w:val="005F76FB"/>
    <w:rsid w:val="005F7FDC"/>
    <w:rsid w:val="00600872"/>
    <w:rsid w:val="00600D33"/>
    <w:rsid w:val="00600FC8"/>
    <w:rsid w:val="00603D33"/>
    <w:rsid w:val="006046BC"/>
    <w:rsid w:val="00606CC0"/>
    <w:rsid w:val="00612B3C"/>
    <w:rsid w:val="00612B50"/>
    <w:rsid w:val="00613513"/>
    <w:rsid w:val="00614075"/>
    <w:rsid w:val="006140C2"/>
    <w:rsid w:val="00614A5F"/>
    <w:rsid w:val="00614DBB"/>
    <w:rsid w:val="006166D4"/>
    <w:rsid w:val="006203E9"/>
    <w:rsid w:val="00620CF3"/>
    <w:rsid w:val="00620FC9"/>
    <w:rsid w:val="00622715"/>
    <w:rsid w:val="00622BE6"/>
    <w:rsid w:val="006243CC"/>
    <w:rsid w:val="0062582E"/>
    <w:rsid w:val="00631778"/>
    <w:rsid w:val="00636045"/>
    <w:rsid w:val="00641176"/>
    <w:rsid w:val="00643970"/>
    <w:rsid w:val="00644CCB"/>
    <w:rsid w:val="00645177"/>
    <w:rsid w:val="00645D2A"/>
    <w:rsid w:val="006462CC"/>
    <w:rsid w:val="00647442"/>
    <w:rsid w:val="0065315D"/>
    <w:rsid w:val="00654329"/>
    <w:rsid w:val="00655E67"/>
    <w:rsid w:val="00656423"/>
    <w:rsid w:val="00656EE6"/>
    <w:rsid w:val="0065787C"/>
    <w:rsid w:val="006614D4"/>
    <w:rsid w:val="00661994"/>
    <w:rsid w:val="00661BE4"/>
    <w:rsid w:val="0066268A"/>
    <w:rsid w:val="006645C6"/>
    <w:rsid w:val="00671351"/>
    <w:rsid w:val="006718D9"/>
    <w:rsid w:val="00674704"/>
    <w:rsid w:val="006758C6"/>
    <w:rsid w:val="00680708"/>
    <w:rsid w:val="00682C27"/>
    <w:rsid w:val="00682CE5"/>
    <w:rsid w:val="006842A7"/>
    <w:rsid w:val="0068575E"/>
    <w:rsid w:val="00686B96"/>
    <w:rsid w:val="00686FF6"/>
    <w:rsid w:val="00687FF9"/>
    <w:rsid w:val="00690A5A"/>
    <w:rsid w:val="00690BEF"/>
    <w:rsid w:val="006923D4"/>
    <w:rsid w:val="006924BA"/>
    <w:rsid w:val="006944FB"/>
    <w:rsid w:val="006A002F"/>
    <w:rsid w:val="006A0942"/>
    <w:rsid w:val="006A0D1B"/>
    <w:rsid w:val="006A1379"/>
    <w:rsid w:val="006A4ED1"/>
    <w:rsid w:val="006A5615"/>
    <w:rsid w:val="006A6548"/>
    <w:rsid w:val="006A6D69"/>
    <w:rsid w:val="006A7253"/>
    <w:rsid w:val="006A7D37"/>
    <w:rsid w:val="006B587C"/>
    <w:rsid w:val="006B5BA4"/>
    <w:rsid w:val="006B6378"/>
    <w:rsid w:val="006B7601"/>
    <w:rsid w:val="006C1D77"/>
    <w:rsid w:val="006C2B90"/>
    <w:rsid w:val="006C414D"/>
    <w:rsid w:val="006C41D1"/>
    <w:rsid w:val="006C6A4E"/>
    <w:rsid w:val="006C7355"/>
    <w:rsid w:val="006D06A5"/>
    <w:rsid w:val="006D1B32"/>
    <w:rsid w:val="006D5777"/>
    <w:rsid w:val="006D6327"/>
    <w:rsid w:val="006E0636"/>
    <w:rsid w:val="006E2D69"/>
    <w:rsid w:val="006E751F"/>
    <w:rsid w:val="006E79B4"/>
    <w:rsid w:val="006F3579"/>
    <w:rsid w:val="006F3A01"/>
    <w:rsid w:val="006F55F7"/>
    <w:rsid w:val="006F733B"/>
    <w:rsid w:val="00701D88"/>
    <w:rsid w:val="00702640"/>
    <w:rsid w:val="00703D66"/>
    <w:rsid w:val="0070681E"/>
    <w:rsid w:val="007078CD"/>
    <w:rsid w:val="00713B6B"/>
    <w:rsid w:val="0071402F"/>
    <w:rsid w:val="007151E8"/>
    <w:rsid w:val="0071528F"/>
    <w:rsid w:val="00715C69"/>
    <w:rsid w:val="00716127"/>
    <w:rsid w:val="0072097B"/>
    <w:rsid w:val="007209A7"/>
    <w:rsid w:val="00721AC3"/>
    <w:rsid w:val="00722324"/>
    <w:rsid w:val="00723038"/>
    <w:rsid w:val="00723338"/>
    <w:rsid w:val="00724450"/>
    <w:rsid w:val="00724573"/>
    <w:rsid w:val="00724E63"/>
    <w:rsid w:val="00724E6B"/>
    <w:rsid w:val="00732074"/>
    <w:rsid w:val="0073468D"/>
    <w:rsid w:val="00736041"/>
    <w:rsid w:val="00737E90"/>
    <w:rsid w:val="007410CA"/>
    <w:rsid w:val="00742727"/>
    <w:rsid w:val="00742B2D"/>
    <w:rsid w:val="00743C7E"/>
    <w:rsid w:val="00743DD0"/>
    <w:rsid w:val="0074571C"/>
    <w:rsid w:val="00745C0E"/>
    <w:rsid w:val="0074603A"/>
    <w:rsid w:val="00747F10"/>
    <w:rsid w:val="00750028"/>
    <w:rsid w:val="00750C1B"/>
    <w:rsid w:val="00752D1C"/>
    <w:rsid w:val="0075576B"/>
    <w:rsid w:val="00755CE7"/>
    <w:rsid w:val="00757507"/>
    <w:rsid w:val="00764330"/>
    <w:rsid w:val="0076614F"/>
    <w:rsid w:val="00766FDB"/>
    <w:rsid w:val="007705BC"/>
    <w:rsid w:val="00771D59"/>
    <w:rsid w:val="007743B1"/>
    <w:rsid w:val="0078090A"/>
    <w:rsid w:val="007816B8"/>
    <w:rsid w:val="00786060"/>
    <w:rsid w:val="00790B36"/>
    <w:rsid w:val="00794921"/>
    <w:rsid w:val="007949A0"/>
    <w:rsid w:val="00796466"/>
    <w:rsid w:val="0079660A"/>
    <w:rsid w:val="007A308F"/>
    <w:rsid w:val="007A34D8"/>
    <w:rsid w:val="007A3BA5"/>
    <w:rsid w:val="007A6ABA"/>
    <w:rsid w:val="007B022E"/>
    <w:rsid w:val="007B116D"/>
    <w:rsid w:val="007B349C"/>
    <w:rsid w:val="007B4E08"/>
    <w:rsid w:val="007B5465"/>
    <w:rsid w:val="007B5B3B"/>
    <w:rsid w:val="007B611B"/>
    <w:rsid w:val="007B6295"/>
    <w:rsid w:val="007B63EA"/>
    <w:rsid w:val="007B721F"/>
    <w:rsid w:val="007B76FE"/>
    <w:rsid w:val="007B79FC"/>
    <w:rsid w:val="007C0B13"/>
    <w:rsid w:val="007C5DAE"/>
    <w:rsid w:val="007C6CB3"/>
    <w:rsid w:val="007D29B4"/>
    <w:rsid w:val="007E1EAF"/>
    <w:rsid w:val="007E47A4"/>
    <w:rsid w:val="007E5668"/>
    <w:rsid w:val="007E5C25"/>
    <w:rsid w:val="007F38E3"/>
    <w:rsid w:val="007F5704"/>
    <w:rsid w:val="008001A4"/>
    <w:rsid w:val="0080163E"/>
    <w:rsid w:val="00802161"/>
    <w:rsid w:val="0080345F"/>
    <w:rsid w:val="008041E3"/>
    <w:rsid w:val="00804E24"/>
    <w:rsid w:val="00805CCD"/>
    <w:rsid w:val="008066E7"/>
    <w:rsid w:val="0081014F"/>
    <w:rsid w:val="00810977"/>
    <w:rsid w:val="00811400"/>
    <w:rsid w:val="00812198"/>
    <w:rsid w:val="00812FA5"/>
    <w:rsid w:val="008151D0"/>
    <w:rsid w:val="0081543A"/>
    <w:rsid w:val="00817BBC"/>
    <w:rsid w:val="00821767"/>
    <w:rsid w:val="00822616"/>
    <w:rsid w:val="00824EB4"/>
    <w:rsid w:val="00826816"/>
    <w:rsid w:val="008320CA"/>
    <w:rsid w:val="0083357F"/>
    <w:rsid w:val="00833797"/>
    <w:rsid w:val="008354B4"/>
    <w:rsid w:val="00835F15"/>
    <w:rsid w:val="008365E1"/>
    <w:rsid w:val="0084129F"/>
    <w:rsid w:val="0084262E"/>
    <w:rsid w:val="00842848"/>
    <w:rsid w:val="00843CCB"/>
    <w:rsid w:val="0084537D"/>
    <w:rsid w:val="0084612C"/>
    <w:rsid w:val="0084652C"/>
    <w:rsid w:val="0085274B"/>
    <w:rsid w:val="00852CF2"/>
    <w:rsid w:val="0085457A"/>
    <w:rsid w:val="00855059"/>
    <w:rsid w:val="00855B6C"/>
    <w:rsid w:val="00855F91"/>
    <w:rsid w:val="00862AF5"/>
    <w:rsid w:val="00863577"/>
    <w:rsid w:val="00864D96"/>
    <w:rsid w:val="00865454"/>
    <w:rsid w:val="00870B65"/>
    <w:rsid w:val="00874CDF"/>
    <w:rsid w:val="008757AF"/>
    <w:rsid w:val="0087769E"/>
    <w:rsid w:val="00877A8F"/>
    <w:rsid w:val="00880F18"/>
    <w:rsid w:val="008846BC"/>
    <w:rsid w:val="008854C3"/>
    <w:rsid w:val="00887436"/>
    <w:rsid w:val="00890AF9"/>
    <w:rsid w:val="00892960"/>
    <w:rsid w:val="00892A72"/>
    <w:rsid w:val="00896510"/>
    <w:rsid w:val="008A212F"/>
    <w:rsid w:val="008A66EC"/>
    <w:rsid w:val="008A712D"/>
    <w:rsid w:val="008A747D"/>
    <w:rsid w:val="008B0732"/>
    <w:rsid w:val="008C018D"/>
    <w:rsid w:val="008C6396"/>
    <w:rsid w:val="008C711E"/>
    <w:rsid w:val="008D3E75"/>
    <w:rsid w:val="008D59CD"/>
    <w:rsid w:val="008E18AF"/>
    <w:rsid w:val="008E22B5"/>
    <w:rsid w:val="008E40E0"/>
    <w:rsid w:val="008E4939"/>
    <w:rsid w:val="008E67AA"/>
    <w:rsid w:val="008E7F5E"/>
    <w:rsid w:val="008F29E5"/>
    <w:rsid w:val="008F5266"/>
    <w:rsid w:val="008F52D9"/>
    <w:rsid w:val="008F5918"/>
    <w:rsid w:val="008F67F8"/>
    <w:rsid w:val="00900453"/>
    <w:rsid w:val="00900C97"/>
    <w:rsid w:val="00901B6E"/>
    <w:rsid w:val="00901DA8"/>
    <w:rsid w:val="0090270C"/>
    <w:rsid w:val="00903EC1"/>
    <w:rsid w:val="0090407C"/>
    <w:rsid w:val="009041DD"/>
    <w:rsid w:val="0090445E"/>
    <w:rsid w:val="00906A16"/>
    <w:rsid w:val="00910F85"/>
    <w:rsid w:val="00910FAC"/>
    <w:rsid w:val="00911E31"/>
    <w:rsid w:val="009120EC"/>
    <w:rsid w:val="00912920"/>
    <w:rsid w:val="00913A17"/>
    <w:rsid w:val="00914914"/>
    <w:rsid w:val="00914C6F"/>
    <w:rsid w:val="009154CE"/>
    <w:rsid w:val="00915AE1"/>
    <w:rsid w:val="00916061"/>
    <w:rsid w:val="00920A5E"/>
    <w:rsid w:val="0092337C"/>
    <w:rsid w:val="00931CCD"/>
    <w:rsid w:val="009338AF"/>
    <w:rsid w:val="009347B9"/>
    <w:rsid w:val="00940CF5"/>
    <w:rsid w:val="0094362E"/>
    <w:rsid w:val="00943847"/>
    <w:rsid w:val="009472D6"/>
    <w:rsid w:val="0094736D"/>
    <w:rsid w:val="0094758C"/>
    <w:rsid w:val="00947F79"/>
    <w:rsid w:val="00950BC2"/>
    <w:rsid w:val="00952543"/>
    <w:rsid w:val="009570FA"/>
    <w:rsid w:val="00960968"/>
    <w:rsid w:val="00961588"/>
    <w:rsid w:val="009622EE"/>
    <w:rsid w:val="00962838"/>
    <w:rsid w:val="0096470A"/>
    <w:rsid w:val="0096686F"/>
    <w:rsid w:val="00972148"/>
    <w:rsid w:val="00974220"/>
    <w:rsid w:val="0097685C"/>
    <w:rsid w:val="00977978"/>
    <w:rsid w:val="00980185"/>
    <w:rsid w:val="00980FA0"/>
    <w:rsid w:val="009812A9"/>
    <w:rsid w:val="00982330"/>
    <w:rsid w:val="0098619A"/>
    <w:rsid w:val="0099604D"/>
    <w:rsid w:val="00997D8E"/>
    <w:rsid w:val="009A073D"/>
    <w:rsid w:val="009A3A6D"/>
    <w:rsid w:val="009A46C5"/>
    <w:rsid w:val="009A4E29"/>
    <w:rsid w:val="009B171B"/>
    <w:rsid w:val="009B28B3"/>
    <w:rsid w:val="009B2CE7"/>
    <w:rsid w:val="009B392D"/>
    <w:rsid w:val="009B61AB"/>
    <w:rsid w:val="009C01CD"/>
    <w:rsid w:val="009C03AA"/>
    <w:rsid w:val="009C1246"/>
    <w:rsid w:val="009C16DF"/>
    <w:rsid w:val="009C1D55"/>
    <w:rsid w:val="009C39A2"/>
    <w:rsid w:val="009C48A8"/>
    <w:rsid w:val="009C5123"/>
    <w:rsid w:val="009C6BEA"/>
    <w:rsid w:val="009C7E93"/>
    <w:rsid w:val="009D31E9"/>
    <w:rsid w:val="009D4A6B"/>
    <w:rsid w:val="009D5C47"/>
    <w:rsid w:val="009D5FBD"/>
    <w:rsid w:val="009E1B0B"/>
    <w:rsid w:val="009E5CA9"/>
    <w:rsid w:val="009E5E2D"/>
    <w:rsid w:val="009E65D0"/>
    <w:rsid w:val="009F02B9"/>
    <w:rsid w:val="009F15E8"/>
    <w:rsid w:val="009F1AD7"/>
    <w:rsid w:val="009F5FCE"/>
    <w:rsid w:val="009F752A"/>
    <w:rsid w:val="00A03898"/>
    <w:rsid w:val="00A05204"/>
    <w:rsid w:val="00A05959"/>
    <w:rsid w:val="00A0668B"/>
    <w:rsid w:val="00A06D0C"/>
    <w:rsid w:val="00A078B9"/>
    <w:rsid w:val="00A11869"/>
    <w:rsid w:val="00A14A69"/>
    <w:rsid w:val="00A15F97"/>
    <w:rsid w:val="00A206D0"/>
    <w:rsid w:val="00A24A75"/>
    <w:rsid w:val="00A24F0E"/>
    <w:rsid w:val="00A2504B"/>
    <w:rsid w:val="00A25504"/>
    <w:rsid w:val="00A26A47"/>
    <w:rsid w:val="00A27D00"/>
    <w:rsid w:val="00A312B5"/>
    <w:rsid w:val="00A33A4E"/>
    <w:rsid w:val="00A33D19"/>
    <w:rsid w:val="00A34A8F"/>
    <w:rsid w:val="00A359BA"/>
    <w:rsid w:val="00A36F3D"/>
    <w:rsid w:val="00A4053C"/>
    <w:rsid w:val="00A41E19"/>
    <w:rsid w:val="00A43E9D"/>
    <w:rsid w:val="00A443A6"/>
    <w:rsid w:val="00A46044"/>
    <w:rsid w:val="00A515F5"/>
    <w:rsid w:val="00A53CFA"/>
    <w:rsid w:val="00A54100"/>
    <w:rsid w:val="00A5621B"/>
    <w:rsid w:val="00A5728C"/>
    <w:rsid w:val="00A577D1"/>
    <w:rsid w:val="00A606B9"/>
    <w:rsid w:val="00A609CD"/>
    <w:rsid w:val="00A615FB"/>
    <w:rsid w:val="00A61AC9"/>
    <w:rsid w:val="00A62B9D"/>
    <w:rsid w:val="00A6381D"/>
    <w:rsid w:val="00A64113"/>
    <w:rsid w:val="00A6436E"/>
    <w:rsid w:val="00A6451B"/>
    <w:rsid w:val="00A6517F"/>
    <w:rsid w:val="00A65500"/>
    <w:rsid w:val="00A6579C"/>
    <w:rsid w:val="00A709A6"/>
    <w:rsid w:val="00A71C8C"/>
    <w:rsid w:val="00A72C82"/>
    <w:rsid w:val="00A73FA8"/>
    <w:rsid w:val="00A746AD"/>
    <w:rsid w:val="00A74D87"/>
    <w:rsid w:val="00A76FB3"/>
    <w:rsid w:val="00A80B69"/>
    <w:rsid w:val="00A828C9"/>
    <w:rsid w:val="00A83228"/>
    <w:rsid w:val="00A8627D"/>
    <w:rsid w:val="00A90184"/>
    <w:rsid w:val="00A920A5"/>
    <w:rsid w:val="00A940D1"/>
    <w:rsid w:val="00A94113"/>
    <w:rsid w:val="00AA0841"/>
    <w:rsid w:val="00AA3774"/>
    <w:rsid w:val="00AA5E8E"/>
    <w:rsid w:val="00AA7663"/>
    <w:rsid w:val="00AB2BAA"/>
    <w:rsid w:val="00AB327F"/>
    <w:rsid w:val="00AB51D2"/>
    <w:rsid w:val="00AB534A"/>
    <w:rsid w:val="00AB642B"/>
    <w:rsid w:val="00AC198F"/>
    <w:rsid w:val="00AC1C4D"/>
    <w:rsid w:val="00AC21B1"/>
    <w:rsid w:val="00AC2D24"/>
    <w:rsid w:val="00AC46BB"/>
    <w:rsid w:val="00AC6EC7"/>
    <w:rsid w:val="00AD1CA6"/>
    <w:rsid w:val="00AD3D00"/>
    <w:rsid w:val="00AD511E"/>
    <w:rsid w:val="00AD53C7"/>
    <w:rsid w:val="00AD7C96"/>
    <w:rsid w:val="00AE0FC5"/>
    <w:rsid w:val="00AE1411"/>
    <w:rsid w:val="00AE15A2"/>
    <w:rsid w:val="00AE23AE"/>
    <w:rsid w:val="00AE2C20"/>
    <w:rsid w:val="00AE2D10"/>
    <w:rsid w:val="00AE4CEE"/>
    <w:rsid w:val="00AE7178"/>
    <w:rsid w:val="00AF1BE4"/>
    <w:rsid w:val="00AF60F2"/>
    <w:rsid w:val="00AF69FD"/>
    <w:rsid w:val="00B004DC"/>
    <w:rsid w:val="00B00956"/>
    <w:rsid w:val="00B035A3"/>
    <w:rsid w:val="00B04824"/>
    <w:rsid w:val="00B078B5"/>
    <w:rsid w:val="00B1003A"/>
    <w:rsid w:val="00B100E9"/>
    <w:rsid w:val="00B1099A"/>
    <w:rsid w:val="00B12EAD"/>
    <w:rsid w:val="00B16829"/>
    <w:rsid w:val="00B16C34"/>
    <w:rsid w:val="00B171EC"/>
    <w:rsid w:val="00B2289F"/>
    <w:rsid w:val="00B23959"/>
    <w:rsid w:val="00B24196"/>
    <w:rsid w:val="00B24AB8"/>
    <w:rsid w:val="00B26287"/>
    <w:rsid w:val="00B26294"/>
    <w:rsid w:val="00B27B9A"/>
    <w:rsid w:val="00B31AC0"/>
    <w:rsid w:val="00B32AFC"/>
    <w:rsid w:val="00B434DE"/>
    <w:rsid w:val="00B43B51"/>
    <w:rsid w:val="00B44CC3"/>
    <w:rsid w:val="00B4686D"/>
    <w:rsid w:val="00B47013"/>
    <w:rsid w:val="00B50323"/>
    <w:rsid w:val="00B527F2"/>
    <w:rsid w:val="00B52EE6"/>
    <w:rsid w:val="00B5688F"/>
    <w:rsid w:val="00B569BE"/>
    <w:rsid w:val="00B57107"/>
    <w:rsid w:val="00B5717A"/>
    <w:rsid w:val="00B57A35"/>
    <w:rsid w:val="00B613BA"/>
    <w:rsid w:val="00B614EB"/>
    <w:rsid w:val="00B66B31"/>
    <w:rsid w:val="00B703B5"/>
    <w:rsid w:val="00B71926"/>
    <w:rsid w:val="00B740B4"/>
    <w:rsid w:val="00B745FE"/>
    <w:rsid w:val="00B77C63"/>
    <w:rsid w:val="00B809FA"/>
    <w:rsid w:val="00B80D15"/>
    <w:rsid w:val="00B83313"/>
    <w:rsid w:val="00B85E4F"/>
    <w:rsid w:val="00B87184"/>
    <w:rsid w:val="00B91819"/>
    <w:rsid w:val="00B91963"/>
    <w:rsid w:val="00B92F5C"/>
    <w:rsid w:val="00B93EF4"/>
    <w:rsid w:val="00B94106"/>
    <w:rsid w:val="00B97964"/>
    <w:rsid w:val="00BA076A"/>
    <w:rsid w:val="00BA1111"/>
    <w:rsid w:val="00BA27EC"/>
    <w:rsid w:val="00BA2DFF"/>
    <w:rsid w:val="00BA421C"/>
    <w:rsid w:val="00BA5358"/>
    <w:rsid w:val="00BA59E7"/>
    <w:rsid w:val="00BB103A"/>
    <w:rsid w:val="00BB18F2"/>
    <w:rsid w:val="00BB3FD8"/>
    <w:rsid w:val="00BB7CA8"/>
    <w:rsid w:val="00BC0D5C"/>
    <w:rsid w:val="00BC1A46"/>
    <w:rsid w:val="00BC24C0"/>
    <w:rsid w:val="00BC276E"/>
    <w:rsid w:val="00BC45C9"/>
    <w:rsid w:val="00BD0B48"/>
    <w:rsid w:val="00BD129C"/>
    <w:rsid w:val="00BD1A3E"/>
    <w:rsid w:val="00BD256A"/>
    <w:rsid w:val="00BD3484"/>
    <w:rsid w:val="00BD55BB"/>
    <w:rsid w:val="00BD655F"/>
    <w:rsid w:val="00BD6C16"/>
    <w:rsid w:val="00BE04EC"/>
    <w:rsid w:val="00BE0E78"/>
    <w:rsid w:val="00BE1F25"/>
    <w:rsid w:val="00BE4970"/>
    <w:rsid w:val="00BE6B9F"/>
    <w:rsid w:val="00BE6E24"/>
    <w:rsid w:val="00BE6F06"/>
    <w:rsid w:val="00BF1D4A"/>
    <w:rsid w:val="00BF1DA9"/>
    <w:rsid w:val="00BF272C"/>
    <w:rsid w:val="00BF48DE"/>
    <w:rsid w:val="00BF4C9E"/>
    <w:rsid w:val="00BF5925"/>
    <w:rsid w:val="00BF6450"/>
    <w:rsid w:val="00BF657C"/>
    <w:rsid w:val="00C0078B"/>
    <w:rsid w:val="00C017BE"/>
    <w:rsid w:val="00C017BF"/>
    <w:rsid w:val="00C0202A"/>
    <w:rsid w:val="00C05780"/>
    <w:rsid w:val="00C057E1"/>
    <w:rsid w:val="00C13FF7"/>
    <w:rsid w:val="00C141B2"/>
    <w:rsid w:val="00C14499"/>
    <w:rsid w:val="00C15E1A"/>
    <w:rsid w:val="00C170F0"/>
    <w:rsid w:val="00C17B97"/>
    <w:rsid w:val="00C2014C"/>
    <w:rsid w:val="00C2105A"/>
    <w:rsid w:val="00C21DD3"/>
    <w:rsid w:val="00C22160"/>
    <w:rsid w:val="00C22573"/>
    <w:rsid w:val="00C233DE"/>
    <w:rsid w:val="00C23A8D"/>
    <w:rsid w:val="00C23F05"/>
    <w:rsid w:val="00C256EF"/>
    <w:rsid w:val="00C26BD0"/>
    <w:rsid w:val="00C3514E"/>
    <w:rsid w:val="00C35154"/>
    <w:rsid w:val="00C37BB6"/>
    <w:rsid w:val="00C4005F"/>
    <w:rsid w:val="00C40B75"/>
    <w:rsid w:val="00C41A44"/>
    <w:rsid w:val="00C4311A"/>
    <w:rsid w:val="00C432BD"/>
    <w:rsid w:val="00C43313"/>
    <w:rsid w:val="00C44952"/>
    <w:rsid w:val="00C47F10"/>
    <w:rsid w:val="00C50807"/>
    <w:rsid w:val="00C51782"/>
    <w:rsid w:val="00C53ACE"/>
    <w:rsid w:val="00C54386"/>
    <w:rsid w:val="00C5468C"/>
    <w:rsid w:val="00C55053"/>
    <w:rsid w:val="00C56A09"/>
    <w:rsid w:val="00C57FF2"/>
    <w:rsid w:val="00C63D77"/>
    <w:rsid w:val="00C774B5"/>
    <w:rsid w:val="00C77C6A"/>
    <w:rsid w:val="00C83C47"/>
    <w:rsid w:val="00C858ED"/>
    <w:rsid w:val="00C9481C"/>
    <w:rsid w:val="00C9629A"/>
    <w:rsid w:val="00C9684B"/>
    <w:rsid w:val="00CA013B"/>
    <w:rsid w:val="00CA4998"/>
    <w:rsid w:val="00CA6BCC"/>
    <w:rsid w:val="00CA76FA"/>
    <w:rsid w:val="00CA77F4"/>
    <w:rsid w:val="00CA7941"/>
    <w:rsid w:val="00CA7DFE"/>
    <w:rsid w:val="00CB1496"/>
    <w:rsid w:val="00CB208D"/>
    <w:rsid w:val="00CB3965"/>
    <w:rsid w:val="00CB396A"/>
    <w:rsid w:val="00CB3AB1"/>
    <w:rsid w:val="00CB5CBB"/>
    <w:rsid w:val="00CB666E"/>
    <w:rsid w:val="00CB7E27"/>
    <w:rsid w:val="00CC0B43"/>
    <w:rsid w:val="00CC15A9"/>
    <w:rsid w:val="00CC18E3"/>
    <w:rsid w:val="00CC68C4"/>
    <w:rsid w:val="00CD1EFC"/>
    <w:rsid w:val="00CD31C3"/>
    <w:rsid w:val="00CD3958"/>
    <w:rsid w:val="00CD4064"/>
    <w:rsid w:val="00CD7A1C"/>
    <w:rsid w:val="00CE18DF"/>
    <w:rsid w:val="00CE500E"/>
    <w:rsid w:val="00CE5697"/>
    <w:rsid w:val="00CE6D7B"/>
    <w:rsid w:val="00CF0013"/>
    <w:rsid w:val="00CF1897"/>
    <w:rsid w:val="00CF1B27"/>
    <w:rsid w:val="00CF4A7B"/>
    <w:rsid w:val="00CF709E"/>
    <w:rsid w:val="00D00107"/>
    <w:rsid w:val="00D012F8"/>
    <w:rsid w:val="00D0154B"/>
    <w:rsid w:val="00D024FD"/>
    <w:rsid w:val="00D02D67"/>
    <w:rsid w:val="00D044E5"/>
    <w:rsid w:val="00D04E9D"/>
    <w:rsid w:val="00D0517B"/>
    <w:rsid w:val="00D06A97"/>
    <w:rsid w:val="00D07E10"/>
    <w:rsid w:val="00D10D33"/>
    <w:rsid w:val="00D168B0"/>
    <w:rsid w:val="00D16ACC"/>
    <w:rsid w:val="00D20C83"/>
    <w:rsid w:val="00D24010"/>
    <w:rsid w:val="00D241D8"/>
    <w:rsid w:val="00D2597C"/>
    <w:rsid w:val="00D26B18"/>
    <w:rsid w:val="00D26C50"/>
    <w:rsid w:val="00D2769D"/>
    <w:rsid w:val="00D27BA0"/>
    <w:rsid w:val="00D3001F"/>
    <w:rsid w:val="00D32A85"/>
    <w:rsid w:val="00D340DA"/>
    <w:rsid w:val="00D35B28"/>
    <w:rsid w:val="00D36FBB"/>
    <w:rsid w:val="00D378B5"/>
    <w:rsid w:val="00D37931"/>
    <w:rsid w:val="00D41D0E"/>
    <w:rsid w:val="00D42EC5"/>
    <w:rsid w:val="00D43EEC"/>
    <w:rsid w:val="00D47D82"/>
    <w:rsid w:val="00D50A54"/>
    <w:rsid w:val="00D50FBD"/>
    <w:rsid w:val="00D514E4"/>
    <w:rsid w:val="00D5169E"/>
    <w:rsid w:val="00D537A6"/>
    <w:rsid w:val="00D53F77"/>
    <w:rsid w:val="00D544DF"/>
    <w:rsid w:val="00D5482D"/>
    <w:rsid w:val="00D54952"/>
    <w:rsid w:val="00D6258F"/>
    <w:rsid w:val="00D645DC"/>
    <w:rsid w:val="00D72AAC"/>
    <w:rsid w:val="00D72DCC"/>
    <w:rsid w:val="00D759A8"/>
    <w:rsid w:val="00D75B0C"/>
    <w:rsid w:val="00D75C63"/>
    <w:rsid w:val="00D760C2"/>
    <w:rsid w:val="00D763E4"/>
    <w:rsid w:val="00D80A7E"/>
    <w:rsid w:val="00D818AE"/>
    <w:rsid w:val="00D83E6A"/>
    <w:rsid w:val="00D857EE"/>
    <w:rsid w:val="00D879FE"/>
    <w:rsid w:val="00D92272"/>
    <w:rsid w:val="00D926CF"/>
    <w:rsid w:val="00D92AF6"/>
    <w:rsid w:val="00D933F9"/>
    <w:rsid w:val="00D943EC"/>
    <w:rsid w:val="00D95304"/>
    <w:rsid w:val="00D9748F"/>
    <w:rsid w:val="00DA0585"/>
    <w:rsid w:val="00DA1450"/>
    <w:rsid w:val="00DA15D0"/>
    <w:rsid w:val="00DA198F"/>
    <w:rsid w:val="00DA3EF4"/>
    <w:rsid w:val="00DA451B"/>
    <w:rsid w:val="00DA6245"/>
    <w:rsid w:val="00DB0512"/>
    <w:rsid w:val="00DB060B"/>
    <w:rsid w:val="00DB0FAF"/>
    <w:rsid w:val="00DB2EC0"/>
    <w:rsid w:val="00DB3B20"/>
    <w:rsid w:val="00DB4DD6"/>
    <w:rsid w:val="00DB56D0"/>
    <w:rsid w:val="00DB72D9"/>
    <w:rsid w:val="00DC0DAA"/>
    <w:rsid w:val="00DC3627"/>
    <w:rsid w:val="00DC58B6"/>
    <w:rsid w:val="00DC5A4D"/>
    <w:rsid w:val="00DC76FD"/>
    <w:rsid w:val="00DD2549"/>
    <w:rsid w:val="00DD7611"/>
    <w:rsid w:val="00DE099D"/>
    <w:rsid w:val="00DE1946"/>
    <w:rsid w:val="00DE39FF"/>
    <w:rsid w:val="00DE489C"/>
    <w:rsid w:val="00DE56F4"/>
    <w:rsid w:val="00DE768A"/>
    <w:rsid w:val="00DF0178"/>
    <w:rsid w:val="00DF0A3B"/>
    <w:rsid w:val="00DF0A3F"/>
    <w:rsid w:val="00DF2B0A"/>
    <w:rsid w:val="00DF38CC"/>
    <w:rsid w:val="00DF534F"/>
    <w:rsid w:val="00E00490"/>
    <w:rsid w:val="00E01C85"/>
    <w:rsid w:val="00E069FA"/>
    <w:rsid w:val="00E122F3"/>
    <w:rsid w:val="00E13270"/>
    <w:rsid w:val="00E217FA"/>
    <w:rsid w:val="00E220D4"/>
    <w:rsid w:val="00E23E05"/>
    <w:rsid w:val="00E241E2"/>
    <w:rsid w:val="00E2567A"/>
    <w:rsid w:val="00E2672B"/>
    <w:rsid w:val="00E26A2C"/>
    <w:rsid w:val="00E26CB9"/>
    <w:rsid w:val="00E33601"/>
    <w:rsid w:val="00E3612E"/>
    <w:rsid w:val="00E4012C"/>
    <w:rsid w:val="00E42B96"/>
    <w:rsid w:val="00E42E17"/>
    <w:rsid w:val="00E43031"/>
    <w:rsid w:val="00E435FF"/>
    <w:rsid w:val="00E45E25"/>
    <w:rsid w:val="00E4653B"/>
    <w:rsid w:val="00E4787B"/>
    <w:rsid w:val="00E47D16"/>
    <w:rsid w:val="00E53265"/>
    <w:rsid w:val="00E53555"/>
    <w:rsid w:val="00E56298"/>
    <w:rsid w:val="00E56975"/>
    <w:rsid w:val="00E57939"/>
    <w:rsid w:val="00E65784"/>
    <w:rsid w:val="00E66A1A"/>
    <w:rsid w:val="00E72F05"/>
    <w:rsid w:val="00E72FB5"/>
    <w:rsid w:val="00E748B1"/>
    <w:rsid w:val="00E75088"/>
    <w:rsid w:val="00E76312"/>
    <w:rsid w:val="00E7706D"/>
    <w:rsid w:val="00E80343"/>
    <w:rsid w:val="00E83E5C"/>
    <w:rsid w:val="00E844FF"/>
    <w:rsid w:val="00E84BE1"/>
    <w:rsid w:val="00E8772E"/>
    <w:rsid w:val="00E90356"/>
    <w:rsid w:val="00E912CD"/>
    <w:rsid w:val="00E91AF9"/>
    <w:rsid w:val="00E92BB7"/>
    <w:rsid w:val="00E92E41"/>
    <w:rsid w:val="00E95549"/>
    <w:rsid w:val="00EA1AB1"/>
    <w:rsid w:val="00EA209B"/>
    <w:rsid w:val="00EA2370"/>
    <w:rsid w:val="00EA335F"/>
    <w:rsid w:val="00EA428A"/>
    <w:rsid w:val="00EA47EF"/>
    <w:rsid w:val="00EA7C0B"/>
    <w:rsid w:val="00EA7F84"/>
    <w:rsid w:val="00EB25A6"/>
    <w:rsid w:val="00EB2C23"/>
    <w:rsid w:val="00EB477D"/>
    <w:rsid w:val="00EB52E8"/>
    <w:rsid w:val="00EB6F51"/>
    <w:rsid w:val="00EB74D6"/>
    <w:rsid w:val="00EB760F"/>
    <w:rsid w:val="00EB7809"/>
    <w:rsid w:val="00EC13F2"/>
    <w:rsid w:val="00EC18CE"/>
    <w:rsid w:val="00EC4474"/>
    <w:rsid w:val="00EC4FD4"/>
    <w:rsid w:val="00EC61E8"/>
    <w:rsid w:val="00EC6221"/>
    <w:rsid w:val="00EC6730"/>
    <w:rsid w:val="00ED0515"/>
    <w:rsid w:val="00ED0C14"/>
    <w:rsid w:val="00ED1014"/>
    <w:rsid w:val="00ED1FA3"/>
    <w:rsid w:val="00ED67B7"/>
    <w:rsid w:val="00EE4240"/>
    <w:rsid w:val="00EE48C8"/>
    <w:rsid w:val="00EE4A6A"/>
    <w:rsid w:val="00EE5A99"/>
    <w:rsid w:val="00EE5D57"/>
    <w:rsid w:val="00EE6426"/>
    <w:rsid w:val="00EE65AB"/>
    <w:rsid w:val="00EE6652"/>
    <w:rsid w:val="00EF114E"/>
    <w:rsid w:val="00EF12A3"/>
    <w:rsid w:val="00EF1887"/>
    <w:rsid w:val="00EF28D6"/>
    <w:rsid w:val="00EF2D7D"/>
    <w:rsid w:val="00EF3245"/>
    <w:rsid w:val="00EF41DD"/>
    <w:rsid w:val="00EF473C"/>
    <w:rsid w:val="00EF75C4"/>
    <w:rsid w:val="00F013E6"/>
    <w:rsid w:val="00F03306"/>
    <w:rsid w:val="00F07AAE"/>
    <w:rsid w:val="00F1358D"/>
    <w:rsid w:val="00F143FD"/>
    <w:rsid w:val="00F15512"/>
    <w:rsid w:val="00F1725A"/>
    <w:rsid w:val="00F17CF5"/>
    <w:rsid w:val="00F23656"/>
    <w:rsid w:val="00F24136"/>
    <w:rsid w:val="00F24410"/>
    <w:rsid w:val="00F25B77"/>
    <w:rsid w:val="00F25F46"/>
    <w:rsid w:val="00F26796"/>
    <w:rsid w:val="00F30879"/>
    <w:rsid w:val="00F312B6"/>
    <w:rsid w:val="00F317EB"/>
    <w:rsid w:val="00F34ED5"/>
    <w:rsid w:val="00F35D28"/>
    <w:rsid w:val="00F36BF3"/>
    <w:rsid w:val="00F4182B"/>
    <w:rsid w:val="00F41B73"/>
    <w:rsid w:val="00F4252C"/>
    <w:rsid w:val="00F4715A"/>
    <w:rsid w:val="00F5285F"/>
    <w:rsid w:val="00F52B25"/>
    <w:rsid w:val="00F53787"/>
    <w:rsid w:val="00F558D8"/>
    <w:rsid w:val="00F55A9D"/>
    <w:rsid w:val="00F55E6C"/>
    <w:rsid w:val="00F5716B"/>
    <w:rsid w:val="00F571DC"/>
    <w:rsid w:val="00F577FB"/>
    <w:rsid w:val="00F60175"/>
    <w:rsid w:val="00F60870"/>
    <w:rsid w:val="00F61B50"/>
    <w:rsid w:val="00F641A3"/>
    <w:rsid w:val="00F64EE7"/>
    <w:rsid w:val="00F65985"/>
    <w:rsid w:val="00F71592"/>
    <w:rsid w:val="00F715F6"/>
    <w:rsid w:val="00F7254D"/>
    <w:rsid w:val="00F75479"/>
    <w:rsid w:val="00F75C88"/>
    <w:rsid w:val="00F771B1"/>
    <w:rsid w:val="00F806C0"/>
    <w:rsid w:val="00F81407"/>
    <w:rsid w:val="00F8294F"/>
    <w:rsid w:val="00F84B3A"/>
    <w:rsid w:val="00F909E2"/>
    <w:rsid w:val="00F919C4"/>
    <w:rsid w:val="00F953F1"/>
    <w:rsid w:val="00F96180"/>
    <w:rsid w:val="00F96AA2"/>
    <w:rsid w:val="00FA1A5F"/>
    <w:rsid w:val="00FA23B6"/>
    <w:rsid w:val="00FA3ED4"/>
    <w:rsid w:val="00FA6A76"/>
    <w:rsid w:val="00FA6CC4"/>
    <w:rsid w:val="00FA772B"/>
    <w:rsid w:val="00FA7EE9"/>
    <w:rsid w:val="00FB0B14"/>
    <w:rsid w:val="00FB23E8"/>
    <w:rsid w:val="00FB44D7"/>
    <w:rsid w:val="00FB5941"/>
    <w:rsid w:val="00FB59F2"/>
    <w:rsid w:val="00FB6085"/>
    <w:rsid w:val="00FC431E"/>
    <w:rsid w:val="00FC4E79"/>
    <w:rsid w:val="00FC5E37"/>
    <w:rsid w:val="00FC727F"/>
    <w:rsid w:val="00FC7712"/>
    <w:rsid w:val="00FD0F40"/>
    <w:rsid w:val="00FD3C91"/>
    <w:rsid w:val="00FD5A51"/>
    <w:rsid w:val="00FD7A27"/>
    <w:rsid w:val="00FE36F6"/>
    <w:rsid w:val="00FE3CDE"/>
    <w:rsid w:val="00FE6F05"/>
    <w:rsid w:val="00FE758D"/>
    <w:rsid w:val="00FF028A"/>
    <w:rsid w:val="00FF3DDB"/>
    <w:rsid w:val="00FF78D1"/>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4F56E33"/>
  <w15:docId w15:val="{71F2236C-D06A-4677-B4A3-1AB67540B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4A7B"/>
    <w:pPr>
      <w:widowControl w:val="0"/>
      <w:spacing w:before="120" w:after="120" w:line="240" w:lineRule="auto"/>
    </w:pPr>
    <w:rPr>
      <w:rFonts w:ascii="Calibri" w:eastAsia="Times New Roman" w:hAnsi="Calibri" w:cs="Times New Roman"/>
      <w:szCs w:val="24"/>
    </w:rPr>
  </w:style>
  <w:style w:type="paragraph" w:styleId="Heading1">
    <w:name w:val="heading 1"/>
    <w:basedOn w:val="Normal"/>
    <w:next w:val="Normal"/>
    <w:link w:val="Heading1Char"/>
    <w:uiPriority w:val="9"/>
    <w:qFormat/>
    <w:rsid w:val="00812FA5"/>
    <w:pPr>
      <w:keepNext/>
      <w:keepLines/>
      <w:numPr>
        <w:numId w:val="7"/>
      </w:numPr>
      <w:spacing w:before="480" w:after="240"/>
      <w:outlineLvl w:val="0"/>
    </w:pPr>
    <w:rPr>
      <w:rFonts w:eastAsiaTheme="majorEastAsia" w:cstheme="majorBidi"/>
      <w:b/>
      <w:bCs/>
      <w:caps/>
      <w:sz w:val="28"/>
      <w:szCs w:val="28"/>
    </w:rPr>
  </w:style>
  <w:style w:type="paragraph" w:styleId="Heading2">
    <w:name w:val="heading 2"/>
    <w:basedOn w:val="Normal"/>
    <w:next w:val="Normal"/>
    <w:link w:val="Heading2Char"/>
    <w:uiPriority w:val="1"/>
    <w:unhideWhenUsed/>
    <w:qFormat/>
    <w:rsid w:val="00FA6CC4"/>
    <w:pPr>
      <w:keepNext/>
      <w:keepLines/>
      <w:numPr>
        <w:numId w:val="24"/>
      </w:numPr>
      <w:spacing w:before="240"/>
      <w:outlineLvl w:val="1"/>
    </w:pPr>
    <w:rPr>
      <w:rFonts w:eastAsiaTheme="majorEastAsia" w:cstheme="majorBidi"/>
      <w:b/>
      <w:bCs/>
      <w:caps/>
      <w:sz w:val="24"/>
      <w:szCs w:val="26"/>
    </w:rPr>
  </w:style>
  <w:style w:type="paragraph" w:styleId="Heading3">
    <w:name w:val="heading 3"/>
    <w:basedOn w:val="Normal"/>
    <w:link w:val="Heading3Char"/>
    <w:uiPriority w:val="9"/>
    <w:qFormat/>
    <w:rsid w:val="005A38C4"/>
    <w:pPr>
      <w:keepNext/>
      <w:numPr>
        <w:numId w:val="26"/>
      </w:numPr>
      <w:spacing w:before="240"/>
      <w:outlineLvl w:val="2"/>
    </w:pPr>
    <w:rPr>
      <w:b/>
      <w:bCs/>
      <w:sz w:val="24"/>
      <w:szCs w:val="27"/>
    </w:rPr>
  </w:style>
  <w:style w:type="paragraph" w:styleId="Heading4">
    <w:name w:val="heading 4"/>
    <w:basedOn w:val="Normal"/>
    <w:next w:val="Normal"/>
    <w:link w:val="Heading4Char"/>
    <w:uiPriority w:val="9"/>
    <w:qFormat/>
    <w:rsid w:val="00174E48"/>
    <w:pPr>
      <w:keepNext/>
      <w:spacing w:after="0"/>
      <w:outlineLvl w:val="3"/>
    </w:pPr>
    <w:rPr>
      <w:b/>
      <w:bCs/>
      <w:sz w:val="24"/>
      <w:szCs w:val="28"/>
    </w:rPr>
  </w:style>
  <w:style w:type="paragraph" w:styleId="Heading5">
    <w:name w:val="heading 5"/>
    <w:basedOn w:val="Normal"/>
    <w:next w:val="Normal"/>
    <w:link w:val="Heading5Char"/>
    <w:rsid w:val="00E8772E"/>
    <w:pPr>
      <w:keepNext/>
      <w:outlineLvl w:val="4"/>
    </w:pPr>
    <w:rPr>
      <w:b/>
      <w:bCs/>
      <w:i/>
      <w:iCs/>
      <w:sz w:val="24"/>
      <w:szCs w:val="26"/>
    </w:rPr>
  </w:style>
  <w:style w:type="paragraph" w:styleId="Heading6">
    <w:name w:val="heading 6"/>
    <w:basedOn w:val="Normal"/>
    <w:next w:val="Normal"/>
    <w:link w:val="Heading6Char"/>
    <w:rsid w:val="001506C7"/>
    <w:pPr>
      <w:spacing w:after="0"/>
      <w:ind w:left="360"/>
      <w:outlineLvl w:val="5"/>
    </w:pPr>
    <w:rPr>
      <w:b/>
      <w:bCs/>
      <w:i/>
      <w:sz w:val="24"/>
      <w:szCs w:val="22"/>
    </w:rPr>
  </w:style>
  <w:style w:type="paragraph" w:styleId="Heading7">
    <w:name w:val="heading 7"/>
    <w:basedOn w:val="Normal"/>
    <w:next w:val="Normal"/>
    <w:link w:val="Heading7Char"/>
    <w:rsid w:val="00472902"/>
    <w:pPr>
      <w:numPr>
        <w:ilvl w:val="6"/>
        <w:numId w:val="7"/>
      </w:numPr>
      <w:spacing w:before="240"/>
      <w:outlineLvl w:val="6"/>
    </w:pPr>
  </w:style>
  <w:style w:type="paragraph" w:styleId="Heading8">
    <w:name w:val="heading 8"/>
    <w:basedOn w:val="Normal"/>
    <w:next w:val="Normal"/>
    <w:link w:val="Heading8Char"/>
    <w:rsid w:val="00472902"/>
    <w:pPr>
      <w:numPr>
        <w:ilvl w:val="7"/>
        <w:numId w:val="7"/>
      </w:numPr>
      <w:spacing w:before="240"/>
      <w:outlineLvl w:val="7"/>
    </w:pPr>
    <w:rPr>
      <w:i/>
      <w:iCs/>
    </w:rPr>
  </w:style>
  <w:style w:type="paragraph" w:styleId="Heading9">
    <w:name w:val="heading 9"/>
    <w:basedOn w:val="Normal"/>
    <w:next w:val="Normal"/>
    <w:link w:val="Heading9Char"/>
    <w:rsid w:val="00472902"/>
    <w:pPr>
      <w:numPr>
        <w:ilvl w:val="8"/>
        <w:numId w:val="7"/>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2FA5"/>
    <w:rPr>
      <w:rFonts w:ascii="Calibri" w:eastAsiaTheme="majorEastAsia" w:hAnsi="Calibri" w:cstheme="majorBidi"/>
      <w:b/>
      <w:bCs/>
      <w:caps/>
      <w:sz w:val="28"/>
      <w:szCs w:val="28"/>
    </w:rPr>
  </w:style>
  <w:style w:type="character" w:customStyle="1" w:styleId="Heading2Char">
    <w:name w:val="Heading 2 Char"/>
    <w:basedOn w:val="DefaultParagraphFont"/>
    <w:link w:val="Heading2"/>
    <w:uiPriority w:val="1"/>
    <w:rsid w:val="00FA6CC4"/>
    <w:rPr>
      <w:rFonts w:ascii="Calibri" w:eastAsiaTheme="majorEastAsia" w:hAnsi="Calibri" w:cstheme="majorBidi"/>
      <w:b/>
      <w:bCs/>
      <w:caps/>
      <w:sz w:val="24"/>
      <w:szCs w:val="26"/>
    </w:rPr>
  </w:style>
  <w:style w:type="character" w:customStyle="1" w:styleId="Heading3Char">
    <w:name w:val="Heading 3 Char"/>
    <w:basedOn w:val="DefaultParagraphFont"/>
    <w:link w:val="Heading3"/>
    <w:uiPriority w:val="9"/>
    <w:rsid w:val="005A38C4"/>
    <w:rPr>
      <w:rFonts w:ascii="Calibri" w:eastAsia="Times New Roman" w:hAnsi="Calibri" w:cs="Times New Roman"/>
      <w:b/>
      <w:bCs/>
      <w:sz w:val="24"/>
      <w:szCs w:val="27"/>
    </w:rPr>
  </w:style>
  <w:style w:type="paragraph" w:styleId="TOC1">
    <w:name w:val="toc 1"/>
    <w:basedOn w:val="Normal"/>
    <w:next w:val="Normal"/>
    <w:autoRedefine/>
    <w:uiPriority w:val="39"/>
    <w:unhideWhenUsed/>
    <w:qFormat/>
    <w:rsid w:val="00F25F46"/>
    <w:rPr>
      <w:rFonts w:asciiTheme="minorHAnsi" w:hAnsiTheme="minorHAnsi"/>
      <w:b/>
      <w:bCs/>
      <w:caps/>
      <w:szCs w:val="20"/>
    </w:rPr>
  </w:style>
  <w:style w:type="paragraph" w:styleId="TOC2">
    <w:name w:val="toc 2"/>
    <w:basedOn w:val="Normal"/>
    <w:next w:val="Normal"/>
    <w:autoRedefine/>
    <w:uiPriority w:val="39"/>
    <w:unhideWhenUsed/>
    <w:rsid w:val="00F25F46"/>
    <w:pPr>
      <w:ind w:left="220"/>
    </w:pPr>
    <w:rPr>
      <w:rFonts w:asciiTheme="minorHAnsi" w:hAnsiTheme="minorHAnsi"/>
      <w:smallCaps/>
      <w:szCs w:val="20"/>
    </w:rPr>
  </w:style>
  <w:style w:type="paragraph" w:styleId="TOC3">
    <w:name w:val="toc 3"/>
    <w:basedOn w:val="Normal"/>
    <w:next w:val="Normal"/>
    <w:autoRedefine/>
    <w:uiPriority w:val="39"/>
    <w:unhideWhenUsed/>
    <w:rsid w:val="00F25F46"/>
    <w:pPr>
      <w:ind w:left="440"/>
    </w:pPr>
    <w:rPr>
      <w:rFonts w:asciiTheme="minorHAnsi" w:hAnsiTheme="minorHAnsi"/>
      <w:i/>
      <w:iCs/>
      <w:szCs w:val="20"/>
    </w:rPr>
  </w:style>
  <w:style w:type="paragraph" w:styleId="ListParagraph">
    <w:name w:val="List Paragraph"/>
    <w:basedOn w:val="Normal"/>
    <w:link w:val="ListParagraphChar"/>
    <w:uiPriority w:val="34"/>
    <w:qFormat/>
    <w:rsid w:val="00F03306"/>
    <w:pPr>
      <w:ind w:left="720"/>
      <w:contextualSpacing/>
    </w:pPr>
  </w:style>
  <w:style w:type="paragraph" w:styleId="TOCHeading">
    <w:name w:val="TOC Heading"/>
    <w:basedOn w:val="Heading1"/>
    <w:next w:val="Normal"/>
    <w:uiPriority w:val="39"/>
    <w:unhideWhenUsed/>
    <w:qFormat/>
    <w:rsid w:val="004317B4"/>
    <w:pPr>
      <w:outlineLvl w:val="9"/>
    </w:pPr>
  </w:style>
  <w:style w:type="paragraph" w:styleId="Header">
    <w:name w:val="header"/>
    <w:basedOn w:val="Normal"/>
    <w:link w:val="HeaderChar"/>
    <w:unhideWhenUsed/>
    <w:rsid w:val="00BD6C16"/>
    <w:pPr>
      <w:tabs>
        <w:tab w:val="center" w:pos="4680"/>
        <w:tab w:val="right" w:pos="9360"/>
      </w:tabs>
    </w:pPr>
  </w:style>
  <w:style w:type="character" w:customStyle="1" w:styleId="HeaderChar">
    <w:name w:val="Header Char"/>
    <w:basedOn w:val="DefaultParagraphFont"/>
    <w:link w:val="Header"/>
    <w:rsid w:val="00BD6C16"/>
  </w:style>
  <w:style w:type="paragraph" w:styleId="Footer">
    <w:name w:val="footer"/>
    <w:basedOn w:val="Normal"/>
    <w:link w:val="FooterChar"/>
    <w:uiPriority w:val="99"/>
    <w:unhideWhenUsed/>
    <w:rsid w:val="00BD6C16"/>
    <w:pPr>
      <w:tabs>
        <w:tab w:val="center" w:pos="4680"/>
        <w:tab w:val="right" w:pos="9360"/>
      </w:tabs>
    </w:pPr>
  </w:style>
  <w:style w:type="character" w:customStyle="1" w:styleId="FooterChar">
    <w:name w:val="Footer Char"/>
    <w:basedOn w:val="DefaultParagraphFont"/>
    <w:link w:val="Footer"/>
    <w:uiPriority w:val="99"/>
    <w:rsid w:val="00BD6C16"/>
  </w:style>
  <w:style w:type="paragraph" w:styleId="BalloonText">
    <w:name w:val="Balloon Text"/>
    <w:basedOn w:val="Normal"/>
    <w:link w:val="BalloonTextChar"/>
    <w:uiPriority w:val="99"/>
    <w:semiHidden/>
    <w:unhideWhenUsed/>
    <w:rsid w:val="00BD6C16"/>
    <w:rPr>
      <w:rFonts w:ascii="Tahoma" w:hAnsi="Tahoma" w:cs="Tahoma"/>
      <w:sz w:val="16"/>
      <w:szCs w:val="16"/>
    </w:rPr>
  </w:style>
  <w:style w:type="character" w:customStyle="1" w:styleId="BalloonTextChar">
    <w:name w:val="Balloon Text Char"/>
    <w:basedOn w:val="DefaultParagraphFont"/>
    <w:link w:val="BalloonText"/>
    <w:uiPriority w:val="99"/>
    <w:semiHidden/>
    <w:rsid w:val="00BD6C16"/>
    <w:rPr>
      <w:rFonts w:ascii="Tahoma" w:hAnsi="Tahoma" w:cs="Tahoma"/>
      <w:sz w:val="16"/>
      <w:szCs w:val="16"/>
    </w:rPr>
  </w:style>
  <w:style w:type="paragraph" w:customStyle="1" w:styleId="xl45">
    <w:name w:val="xl45"/>
    <w:basedOn w:val="Normal"/>
    <w:rsid w:val="00BD6C16"/>
    <w:pPr>
      <w:pBdr>
        <w:bottom w:val="single" w:sz="4" w:space="0" w:color="auto"/>
      </w:pBdr>
      <w:spacing w:before="100" w:beforeAutospacing="1" w:after="100" w:afterAutospacing="1"/>
      <w:jc w:val="center"/>
    </w:pPr>
    <w:rPr>
      <w:rFonts w:eastAsia="Arial Unicode MS" w:cs="Arial"/>
      <w:b/>
      <w:bCs/>
    </w:rPr>
  </w:style>
  <w:style w:type="paragraph" w:styleId="Title">
    <w:name w:val="Title"/>
    <w:basedOn w:val="Normal"/>
    <w:link w:val="TitleChar"/>
    <w:uiPriority w:val="1"/>
    <w:qFormat/>
    <w:rsid w:val="005836EC"/>
    <w:pPr>
      <w:jc w:val="center"/>
    </w:pPr>
    <w:rPr>
      <w:rFonts w:asciiTheme="minorHAnsi" w:hAnsiTheme="minorHAnsi"/>
      <w:b/>
      <w:bCs/>
      <w:sz w:val="36"/>
    </w:rPr>
  </w:style>
  <w:style w:type="character" w:customStyle="1" w:styleId="TitleChar">
    <w:name w:val="Title Char"/>
    <w:basedOn w:val="DefaultParagraphFont"/>
    <w:link w:val="Title"/>
    <w:uiPriority w:val="1"/>
    <w:rsid w:val="005836EC"/>
    <w:rPr>
      <w:rFonts w:eastAsia="Times New Roman" w:cs="Times New Roman"/>
      <w:b/>
      <w:bCs/>
      <w:sz w:val="36"/>
      <w:szCs w:val="24"/>
    </w:rPr>
  </w:style>
  <w:style w:type="paragraph" w:styleId="TOC4">
    <w:name w:val="toc 4"/>
    <w:basedOn w:val="Normal"/>
    <w:next w:val="Normal"/>
    <w:autoRedefine/>
    <w:uiPriority w:val="39"/>
    <w:unhideWhenUsed/>
    <w:rsid w:val="00F25F46"/>
    <w:pPr>
      <w:ind w:left="660"/>
    </w:pPr>
    <w:rPr>
      <w:rFonts w:asciiTheme="minorHAnsi" w:hAnsiTheme="minorHAnsi"/>
      <w:szCs w:val="18"/>
    </w:rPr>
  </w:style>
  <w:style w:type="paragraph" w:styleId="TOC5">
    <w:name w:val="toc 5"/>
    <w:basedOn w:val="Normal"/>
    <w:next w:val="Normal"/>
    <w:autoRedefine/>
    <w:unhideWhenUsed/>
    <w:rsid w:val="00472902"/>
    <w:pPr>
      <w:ind w:left="880"/>
    </w:pPr>
    <w:rPr>
      <w:rFonts w:asciiTheme="minorHAnsi" w:hAnsiTheme="minorHAnsi"/>
      <w:sz w:val="18"/>
      <w:szCs w:val="18"/>
    </w:rPr>
  </w:style>
  <w:style w:type="paragraph" w:styleId="TOC6">
    <w:name w:val="toc 6"/>
    <w:basedOn w:val="Normal"/>
    <w:next w:val="Normal"/>
    <w:autoRedefine/>
    <w:unhideWhenUsed/>
    <w:rsid w:val="00472902"/>
    <w:pPr>
      <w:ind w:left="1100"/>
    </w:pPr>
    <w:rPr>
      <w:rFonts w:asciiTheme="minorHAnsi" w:hAnsiTheme="minorHAnsi"/>
      <w:sz w:val="18"/>
      <w:szCs w:val="18"/>
    </w:rPr>
  </w:style>
  <w:style w:type="paragraph" w:styleId="TOC7">
    <w:name w:val="toc 7"/>
    <w:basedOn w:val="Normal"/>
    <w:next w:val="Normal"/>
    <w:autoRedefine/>
    <w:unhideWhenUsed/>
    <w:rsid w:val="00472902"/>
    <w:pPr>
      <w:ind w:left="1320"/>
    </w:pPr>
    <w:rPr>
      <w:rFonts w:asciiTheme="minorHAnsi" w:hAnsiTheme="minorHAnsi"/>
      <w:sz w:val="18"/>
      <w:szCs w:val="18"/>
    </w:rPr>
  </w:style>
  <w:style w:type="paragraph" w:styleId="TOC8">
    <w:name w:val="toc 8"/>
    <w:basedOn w:val="Normal"/>
    <w:next w:val="Normal"/>
    <w:autoRedefine/>
    <w:unhideWhenUsed/>
    <w:rsid w:val="00472902"/>
    <w:pPr>
      <w:ind w:left="1540"/>
    </w:pPr>
    <w:rPr>
      <w:rFonts w:asciiTheme="minorHAnsi" w:hAnsiTheme="minorHAnsi"/>
      <w:sz w:val="18"/>
      <w:szCs w:val="18"/>
    </w:rPr>
  </w:style>
  <w:style w:type="paragraph" w:styleId="TOC9">
    <w:name w:val="toc 9"/>
    <w:basedOn w:val="Normal"/>
    <w:next w:val="Normal"/>
    <w:autoRedefine/>
    <w:unhideWhenUsed/>
    <w:rsid w:val="00472902"/>
    <w:pPr>
      <w:ind w:left="1760"/>
    </w:pPr>
    <w:rPr>
      <w:rFonts w:asciiTheme="minorHAnsi" w:hAnsiTheme="minorHAnsi"/>
      <w:sz w:val="18"/>
      <w:szCs w:val="18"/>
    </w:rPr>
  </w:style>
  <w:style w:type="character" w:customStyle="1" w:styleId="Heading4Char">
    <w:name w:val="Heading 4 Char"/>
    <w:basedOn w:val="DefaultParagraphFont"/>
    <w:link w:val="Heading4"/>
    <w:uiPriority w:val="9"/>
    <w:rsid w:val="00174E48"/>
    <w:rPr>
      <w:rFonts w:ascii="Calibri" w:eastAsia="Times New Roman" w:hAnsi="Calibri" w:cs="Times New Roman"/>
      <w:b/>
      <w:bCs/>
      <w:sz w:val="24"/>
      <w:szCs w:val="28"/>
    </w:rPr>
  </w:style>
  <w:style w:type="character" w:customStyle="1" w:styleId="Heading5Char">
    <w:name w:val="Heading 5 Char"/>
    <w:basedOn w:val="DefaultParagraphFont"/>
    <w:link w:val="Heading5"/>
    <w:rsid w:val="00E8772E"/>
    <w:rPr>
      <w:rFonts w:ascii="Calibri" w:eastAsia="Times New Roman" w:hAnsi="Calibri" w:cs="Times New Roman"/>
      <w:b/>
      <w:bCs/>
      <w:i/>
      <w:iCs/>
      <w:sz w:val="24"/>
      <w:szCs w:val="26"/>
    </w:rPr>
  </w:style>
  <w:style w:type="character" w:customStyle="1" w:styleId="Heading6Char">
    <w:name w:val="Heading 6 Char"/>
    <w:basedOn w:val="DefaultParagraphFont"/>
    <w:link w:val="Heading6"/>
    <w:rsid w:val="001506C7"/>
    <w:rPr>
      <w:rFonts w:ascii="Calibri" w:eastAsia="Times New Roman" w:hAnsi="Calibri" w:cs="Times New Roman"/>
      <w:b/>
      <w:bCs/>
      <w:i/>
      <w:sz w:val="24"/>
    </w:rPr>
  </w:style>
  <w:style w:type="character" w:customStyle="1" w:styleId="Heading7Char">
    <w:name w:val="Heading 7 Char"/>
    <w:basedOn w:val="DefaultParagraphFont"/>
    <w:link w:val="Heading7"/>
    <w:rsid w:val="00472902"/>
    <w:rPr>
      <w:rFonts w:ascii="Calibri" w:eastAsia="Times New Roman" w:hAnsi="Calibri" w:cs="Times New Roman"/>
      <w:szCs w:val="24"/>
    </w:rPr>
  </w:style>
  <w:style w:type="character" w:customStyle="1" w:styleId="Heading8Char">
    <w:name w:val="Heading 8 Char"/>
    <w:basedOn w:val="DefaultParagraphFont"/>
    <w:link w:val="Heading8"/>
    <w:rsid w:val="00472902"/>
    <w:rPr>
      <w:rFonts w:ascii="Calibri" w:eastAsia="Times New Roman" w:hAnsi="Calibri" w:cs="Times New Roman"/>
      <w:i/>
      <w:iCs/>
      <w:szCs w:val="24"/>
    </w:rPr>
  </w:style>
  <w:style w:type="character" w:customStyle="1" w:styleId="Heading9Char">
    <w:name w:val="Heading 9 Char"/>
    <w:basedOn w:val="DefaultParagraphFont"/>
    <w:link w:val="Heading9"/>
    <w:rsid w:val="00472902"/>
    <w:rPr>
      <w:rFonts w:ascii="Calibri" w:eastAsia="Times New Roman" w:hAnsi="Calibri" w:cs="Arial"/>
    </w:rPr>
  </w:style>
  <w:style w:type="character" w:styleId="PageNumber">
    <w:name w:val="page number"/>
    <w:basedOn w:val="DefaultParagraphFont"/>
    <w:rsid w:val="00472902"/>
  </w:style>
  <w:style w:type="character" w:styleId="CommentReference">
    <w:name w:val="annotation reference"/>
    <w:basedOn w:val="DefaultParagraphFont"/>
    <w:uiPriority w:val="99"/>
    <w:semiHidden/>
    <w:rsid w:val="00472902"/>
    <w:rPr>
      <w:sz w:val="16"/>
      <w:szCs w:val="16"/>
    </w:rPr>
  </w:style>
  <w:style w:type="paragraph" w:styleId="CommentText">
    <w:name w:val="annotation text"/>
    <w:basedOn w:val="Normal"/>
    <w:link w:val="CommentTextChar"/>
    <w:uiPriority w:val="99"/>
    <w:semiHidden/>
    <w:rsid w:val="00472902"/>
    <w:rPr>
      <w:sz w:val="20"/>
      <w:szCs w:val="20"/>
    </w:rPr>
  </w:style>
  <w:style w:type="character" w:customStyle="1" w:styleId="CommentTextChar">
    <w:name w:val="Comment Text Char"/>
    <w:basedOn w:val="DefaultParagraphFont"/>
    <w:link w:val="CommentText"/>
    <w:uiPriority w:val="99"/>
    <w:semiHidden/>
    <w:rsid w:val="00472902"/>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rsid w:val="00472902"/>
    <w:rPr>
      <w:b/>
      <w:bCs/>
    </w:rPr>
  </w:style>
  <w:style w:type="character" w:customStyle="1" w:styleId="CommentSubjectChar">
    <w:name w:val="Comment Subject Char"/>
    <w:basedOn w:val="CommentTextChar"/>
    <w:link w:val="CommentSubject"/>
    <w:uiPriority w:val="99"/>
    <w:semiHidden/>
    <w:rsid w:val="00472902"/>
    <w:rPr>
      <w:rFonts w:ascii="Arial" w:eastAsia="Times New Roman" w:hAnsi="Arial" w:cs="Times New Roman"/>
      <w:b/>
      <w:bCs/>
      <w:sz w:val="20"/>
      <w:szCs w:val="20"/>
    </w:rPr>
  </w:style>
  <w:style w:type="paragraph" w:customStyle="1" w:styleId="StyleHeading212pt">
    <w:name w:val="Style Heading 2 + 12 pt"/>
    <w:basedOn w:val="Heading2"/>
    <w:rsid w:val="00472902"/>
    <w:pPr>
      <w:keepLines w:val="0"/>
      <w:numPr>
        <w:numId w:val="0"/>
      </w:numPr>
      <w:tabs>
        <w:tab w:val="num" w:pos="576"/>
        <w:tab w:val="num" w:pos="4716"/>
      </w:tabs>
      <w:ind w:left="576" w:hanging="576"/>
    </w:pPr>
    <w:rPr>
      <w:rFonts w:ascii="Arial" w:eastAsia="Times New Roman" w:hAnsi="Arial" w:cs="Arial"/>
      <w:b w:val="0"/>
      <w:i/>
      <w:iCs/>
      <w:szCs w:val="28"/>
    </w:rPr>
  </w:style>
  <w:style w:type="character" w:styleId="Hyperlink">
    <w:name w:val="Hyperlink"/>
    <w:basedOn w:val="DefaultParagraphFont"/>
    <w:uiPriority w:val="99"/>
    <w:rsid w:val="00472902"/>
    <w:rPr>
      <w:color w:val="0000FF"/>
      <w:u w:val="single"/>
    </w:rPr>
  </w:style>
  <w:style w:type="paragraph" w:styleId="Caption">
    <w:name w:val="caption"/>
    <w:basedOn w:val="Normal"/>
    <w:next w:val="Normal"/>
    <w:link w:val="CaptionChar"/>
    <w:uiPriority w:val="35"/>
    <w:qFormat/>
    <w:rsid w:val="00F953F1"/>
    <w:rPr>
      <w:bCs/>
      <w:szCs w:val="20"/>
    </w:rPr>
  </w:style>
  <w:style w:type="paragraph" w:customStyle="1" w:styleId="xl25">
    <w:name w:val="xl25"/>
    <w:basedOn w:val="Normal"/>
    <w:rsid w:val="00472902"/>
    <w:pPr>
      <w:pBdr>
        <w:bottom w:val="single" w:sz="4" w:space="0" w:color="auto"/>
      </w:pBdr>
      <w:spacing w:before="100" w:beforeAutospacing="1" w:after="100" w:afterAutospacing="1"/>
      <w:jc w:val="center"/>
    </w:pPr>
    <w:rPr>
      <w:rFonts w:ascii="Arial Unicode MS" w:eastAsia="Arial Unicode MS" w:hAnsi="Arial Unicode MS" w:cs="Arial Unicode MS"/>
    </w:rPr>
  </w:style>
  <w:style w:type="table" w:styleId="TableGrid">
    <w:name w:val="Table Grid"/>
    <w:basedOn w:val="TableNormal"/>
    <w:uiPriority w:val="39"/>
    <w:rsid w:val="0047290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rsid w:val="00472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472902"/>
    <w:rPr>
      <w:rFonts w:ascii="Courier New" w:eastAsia="Times New Roman" w:hAnsi="Courier New" w:cs="Courier New"/>
      <w:sz w:val="20"/>
      <w:szCs w:val="20"/>
    </w:rPr>
  </w:style>
  <w:style w:type="character" w:styleId="FollowedHyperlink">
    <w:name w:val="FollowedHyperlink"/>
    <w:basedOn w:val="DefaultParagraphFont"/>
    <w:uiPriority w:val="99"/>
    <w:rsid w:val="00472902"/>
    <w:rPr>
      <w:color w:val="800080"/>
      <w:u w:val="single"/>
    </w:rPr>
  </w:style>
  <w:style w:type="paragraph" w:styleId="NormalWeb">
    <w:name w:val="Normal (Web)"/>
    <w:basedOn w:val="Normal"/>
    <w:uiPriority w:val="99"/>
    <w:rsid w:val="00472902"/>
    <w:pPr>
      <w:spacing w:beforeLines="1" w:afterLines="1"/>
    </w:pPr>
    <w:rPr>
      <w:rFonts w:ascii="Times" w:hAnsi="Times"/>
      <w:sz w:val="20"/>
      <w:szCs w:val="20"/>
    </w:rPr>
  </w:style>
  <w:style w:type="numbering" w:customStyle="1" w:styleId="Style1">
    <w:name w:val="Style1"/>
    <w:basedOn w:val="NoList"/>
    <w:rsid w:val="00472902"/>
    <w:pPr>
      <w:numPr>
        <w:numId w:val="1"/>
      </w:numPr>
    </w:pPr>
  </w:style>
  <w:style w:type="paragraph" w:styleId="FootnoteText">
    <w:name w:val="footnote text"/>
    <w:basedOn w:val="Normal"/>
    <w:link w:val="FootnoteTextChar"/>
    <w:uiPriority w:val="99"/>
    <w:rsid w:val="00472902"/>
    <w:rPr>
      <w:sz w:val="20"/>
      <w:szCs w:val="20"/>
    </w:rPr>
  </w:style>
  <w:style w:type="character" w:customStyle="1" w:styleId="FootnoteTextChar">
    <w:name w:val="Footnote Text Char"/>
    <w:basedOn w:val="DefaultParagraphFont"/>
    <w:link w:val="FootnoteText"/>
    <w:uiPriority w:val="99"/>
    <w:rsid w:val="00472902"/>
    <w:rPr>
      <w:rFonts w:ascii="Arial" w:eastAsia="Times New Roman" w:hAnsi="Arial" w:cs="Times New Roman"/>
      <w:sz w:val="20"/>
      <w:szCs w:val="20"/>
    </w:rPr>
  </w:style>
  <w:style w:type="character" w:styleId="FootnoteReference">
    <w:name w:val="footnote reference"/>
    <w:basedOn w:val="DefaultParagraphFont"/>
    <w:uiPriority w:val="99"/>
    <w:semiHidden/>
    <w:rsid w:val="00472902"/>
    <w:rPr>
      <w:vertAlign w:val="superscript"/>
    </w:rPr>
  </w:style>
  <w:style w:type="numbering" w:customStyle="1" w:styleId="StyleBulleted">
    <w:name w:val="Style Bulleted"/>
    <w:basedOn w:val="NoList"/>
    <w:rsid w:val="00472902"/>
    <w:pPr>
      <w:numPr>
        <w:numId w:val="2"/>
      </w:numPr>
    </w:pPr>
  </w:style>
  <w:style w:type="paragraph" w:styleId="Revision">
    <w:name w:val="Revision"/>
    <w:hidden/>
    <w:uiPriority w:val="99"/>
    <w:semiHidden/>
    <w:rsid w:val="00472902"/>
    <w:pPr>
      <w:spacing w:after="0" w:line="240" w:lineRule="auto"/>
    </w:pPr>
    <w:rPr>
      <w:rFonts w:ascii="Times New Roman" w:eastAsia="Times New Roman" w:hAnsi="Times New Roman" w:cs="Times New Roman"/>
      <w:sz w:val="24"/>
      <w:szCs w:val="24"/>
    </w:rPr>
  </w:style>
  <w:style w:type="numbering" w:customStyle="1" w:styleId="CurrentList1">
    <w:name w:val="Current List1"/>
    <w:rsid w:val="00472902"/>
    <w:pPr>
      <w:numPr>
        <w:numId w:val="3"/>
      </w:numPr>
    </w:pPr>
  </w:style>
  <w:style w:type="numbering" w:styleId="111111">
    <w:name w:val="Outline List 2"/>
    <w:basedOn w:val="NoList"/>
    <w:rsid w:val="00472902"/>
    <w:pPr>
      <w:numPr>
        <w:numId w:val="4"/>
      </w:numPr>
    </w:pPr>
  </w:style>
  <w:style w:type="numbering" w:styleId="ArticleSection">
    <w:name w:val="Outline List 3"/>
    <w:basedOn w:val="NoList"/>
    <w:rsid w:val="00472902"/>
    <w:pPr>
      <w:numPr>
        <w:numId w:val="5"/>
      </w:numPr>
    </w:pPr>
  </w:style>
  <w:style w:type="numbering" w:styleId="1ai">
    <w:name w:val="Outline List 1"/>
    <w:basedOn w:val="NoList"/>
    <w:rsid w:val="00472902"/>
    <w:pPr>
      <w:numPr>
        <w:numId w:val="6"/>
      </w:numPr>
    </w:pPr>
  </w:style>
  <w:style w:type="paragraph" w:customStyle="1" w:styleId="StyleHeading112pt">
    <w:name w:val="Style Heading 1 + 12 pt"/>
    <w:basedOn w:val="Heading1"/>
    <w:rsid w:val="00472902"/>
    <w:pPr>
      <w:keepLines w:val="0"/>
      <w:tabs>
        <w:tab w:val="num" w:pos="432"/>
      </w:tabs>
    </w:pPr>
    <w:rPr>
      <w:rFonts w:ascii="Arial" w:eastAsia="Times New Roman" w:hAnsi="Arial" w:cs="Arial"/>
      <w:kern w:val="32"/>
      <w:szCs w:val="32"/>
    </w:rPr>
  </w:style>
  <w:style w:type="character" w:customStyle="1" w:styleId="ZBold">
    <w:name w:val="Z Bold"/>
    <w:basedOn w:val="DefaultParagraphFont"/>
    <w:rsid w:val="00BA2DFF"/>
    <w:rPr>
      <w:b/>
    </w:rPr>
  </w:style>
  <w:style w:type="paragraph" w:styleId="BodyText">
    <w:name w:val="Body Text"/>
    <w:basedOn w:val="Normal"/>
    <w:link w:val="BodyTextChar"/>
    <w:rsid w:val="00BA2DFF"/>
    <w:rPr>
      <w:rFonts w:ascii="Times New Roman" w:hAnsi="Times New Roman"/>
    </w:rPr>
  </w:style>
  <w:style w:type="character" w:customStyle="1" w:styleId="BodyTextChar">
    <w:name w:val="Body Text Char"/>
    <w:basedOn w:val="DefaultParagraphFont"/>
    <w:link w:val="BodyText"/>
    <w:rsid w:val="00BA2DF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C0332"/>
    <w:rPr>
      <w:color w:val="808080"/>
    </w:rPr>
  </w:style>
  <w:style w:type="paragraph" w:styleId="ListBullet">
    <w:name w:val="List Bullet"/>
    <w:basedOn w:val="BodyText"/>
    <w:autoRedefine/>
    <w:rsid w:val="00F953F1"/>
    <w:pPr>
      <w:numPr>
        <w:numId w:val="8"/>
      </w:numPr>
      <w:tabs>
        <w:tab w:val="clear" w:pos="360"/>
      </w:tabs>
    </w:pPr>
  </w:style>
  <w:style w:type="paragraph" w:styleId="ListNumber">
    <w:name w:val="List Number"/>
    <w:basedOn w:val="BodyText"/>
    <w:rsid w:val="00F953F1"/>
  </w:style>
  <w:style w:type="paragraph" w:styleId="ListBullet2">
    <w:name w:val="List Bullet 2"/>
    <w:basedOn w:val="Normal"/>
    <w:rsid w:val="00F953F1"/>
    <w:pPr>
      <w:numPr>
        <w:numId w:val="9"/>
      </w:numPr>
    </w:pPr>
    <w:rPr>
      <w:rFonts w:ascii="Times New Roman" w:hAnsi="Times New Roman"/>
    </w:rPr>
  </w:style>
  <w:style w:type="paragraph" w:styleId="ListContinue">
    <w:name w:val="List Continue"/>
    <w:basedOn w:val="Normal"/>
    <w:rsid w:val="00F953F1"/>
    <w:pPr>
      <w:ind w:left="360"/>
    </w:pPr>
    <w:rPr>
      <w:rFonts w:ascii="Times New Roman" w:hAnsi="Times New Roman"/>
    </w:rPr>
  </w:style>
  <w:style w:type="paragraph" w:styleId="ListContinue2">
    <w:name w:val="List Continue 2"/>
    <w:basedOn w:val="Normal"/>
    <w:rsid w:val="00F953F1"/>
    <w:pPr>
      <w:ind w:left="720"/>
    </w:pPr>
    <w:rPr>
      <w:rFonts w:ascii="Times New Roman" w:hAnsi="Times New Roman"/>
    </w:rPr>
  </w:style>
  <w:style w:type="paragraph" w:styleId="ListNumber2">
    <w:name w:val="List Number 2"/>
    <w:basedOn w:val="Normal"/>
    <w:rsid w:val="00F953F1"/>
    <w:pPr>
      <w:numPr>
        <w:numId w:val="10"/>
      </w:numPr>
    </w:pPr>
    <w:rPr>
      <w:rFonts w:ascii="Times New Roman" w:hAnsi="Times New Roman"/>
    </w:rPr>
  </w:style>
  <w:style w:type="paragraph" w:styleId="Subtitle">
    <w:name w:val="Subtitle"/>
    <w:basedOn w:val="Normal"/>
    <w:next w:val="Normal"/>
    <w:link w:val="SubtitleChar"/>
    <w:uiPriority w:val="1"/>
    <w:qFormat/>
    <w:rsid w:val="00724573"/>
    <w:pPr>
      <w:numPr>
        <w:ilvl w:val="1"/>
      </w:numPr>
      <w:jc w:val="center"/>
    </w:pPr>
    <w:rPr>
      <w:rFonts w:asciiTheme="minorHAnsi" w:eastAsiaTheme="majorEastAsia" w:hAnsiTheme="minorHAnsi" w:cstheme="majorBidi"/>
      <w:b/>
      <w:iCs/>
      <w:spacing w:val="15"/>
      <w:sz w:val="28"/>
    </w:rPr>
  </w:style>
  <w:style w:type="character" w:customStyle="1" w:styleId="SubtitleChar">
    <w:name w:val="Subtitle Char"/>
    <w:basedOn w:val="DefaultParagraphFont"/>
    <w:link w:val="Subtitle"/>
    <w:uiPriority w:val="1"/>
    <w:rsid w:val="00724573"/>
    <w:rPr>
      <w:rFonts w:eastAsiaTheme="majorEastAsia" w:cstheme="majorBidi"/>
      <w:b/>
      <w:iCs/>
      <w:spacing w:val="15"/>
      <w:sz w:val="28"/>
      <w:szCs w:val="24"/>
    </w:rPr>
  </w:style>
  <w:style w:type="paragraph" w:customStyle="1" w:styleId="ListNumber1">
    <w:name w:val="List Number 1"/>
    <w:basedOn w:val="Caption"/>
    <w:link w:val="ListNumber1Char"/>
    <w:qFormat/>
    <w:rsid w:val="000714EB"/>
    <w:pPr>
      <w:numPr>
        <w:numId w:val="14"/>
      </w:numPr>
    </w:pPr>
  </w:style>
  <w:style w:type="paragraph" w:customStyle="1" w:styleId="ListNumber20">
    <w:name w:val="List Number 2."/>
    <w:basedOn w:val="Caption"/>
    <w:link w:val="ListNumber2Char"/>
    <w:qFormat/>
    <w:rsid w:val="0004605E"/>
    <w:pPr>
      <w:numPr>
        <w:numId w:val="11"/>
      </w:numPr>
    </w:pPr>
  </w:style>
  <w:style w:type="character" w:customStyle="1" w:styleId="CaptionChar">
    <w:name w:val="Caption Char"/>
    <w:basedOn w:val="DefaultParagraphFont"/>
    <w:link w:val="Caption"/>
    <w:rsid w:val="008D59CD"/>
    <w:rPr>
      <w:rFonts w:ascii="Calibri" w:eastAsia="Times New Roman" w:hAnsi="Calibri" w:cs="Times New Roman"/>
      <w:bCs/>
      <w:szCs w:val="20"/>
    </w:rPr>
  </w:style>
  <w:style w:type="character" w:customStyle="1" w:styleId="ListNumber1Char">
    <w:name w:val="List Number 1 Char"/>
    <w:basedOn w:val="CaptionChar"/>
    <w:link w:val="ListNumber1"/>
    <w:rsid w:val="000714EB"/>
    <w:rPr>
      <w:rFonts w:ascii="Calibri" w:eastAsia="Times New Roman" w:hAnsi="Calibri" w:cs="Times New Roman"/>
      <w:bCs/>
      <w:szCs w:val="20"/>
    </w:rPr>
  </w:style>
  <w:style w:type="paragraph" w:customStyle="1" w:styleId="Listnumber10">
    <w:name w:val="List number 1"/>
    <w:basedOn w:val="Normal"/>
    <w:link w:val="Listnumber1Char0"/>
    <w:rsid w:val="0028256A"/>
    <w:rPr>
      <w:b/>
    </w:rPr>
  </w:style>
  <w:style w:type="character" w:customStyle="1" w:styleId="ListNumber2Char">
    <w:name w:val="List Number 2. Char"/>
    <w:basedOn w:val="CaptionChar"/>
    <w:link w:val="ListNumber20"/>
    <w:rsid w:val="0004605E"/>
    <w:rPr>
      <w:rFonts w:ascii="Calibri" w:eastAsia="Times New Roman" w:hAnsi="Calibri" w:cs="Times New Roman"/>
      <w:bCs/>
      <w:szCs w:val="20"/>
    </w:rPr>
  </w:style>
  <w:style w:type="paragraph" w:customStyle="1" w:styleId="ListBullet1">
    <w:name w:val="List Bullet 1"/>
    <w:basedOn w:val="Caption"/>
    <w:link w:val="ListBullet1Char"/>
    <w:qFormat/>
    <w:rsid w:val="00BE6B9F"/>
    <w:pPr>
      <w:numPr>
        <w:numId w:val="12"/>
      </w:numPr>
      <w:ind w:left="648"/>
    </w:pPr>
  </w:style>
  <w:style w:type="character" w:customStyle="1" w:styleId="Listnumber1Char0">
    <w:name w:val="List number 1 Char"/>
    <w:basedOn w:val="CaptionChar"/>
    <w:link w:val="Listnumber10"/>
    <w:rsid w:val="0028256A"/>
    <w:rPr>
      <w:rFonts w:ascii="Calibri" w:eastAsia="Times New Roman" w:hAnsi="Calibri" w:cs="Times New Roman"/>
      <w:b/>
      <w:bCs w:val="0"/>
      <w:szCs w:val="24"/>
    </w:rPr>
  </w:style>
  <w:style w:type="paragraph" w:customStyle="1" w:styleId="ListBullet21">
    <w:name w:val="List Bullet 21"/>
    <w:basedOn w:val="Caption"/>
    <w:link w:val="Listbullet2Char"/>
    <w:qFormat/>
    <w:rsid w:val="00BE6B9F"/>
    <w:pPr>
      <w:numPr>
        <w:numId w:val="13"/>
      </w:numPr>
      <w:ind w:left="1008"/>
    </w:pPr>
  </w:style>
  <w:style w:type="character" w:customStyle="1" w:styleId="ListBullet1Char">
    <w:name w:val="List Bullet 1 Char"/>
    <w:basedOn w:val="CaptionChar"/>
    <w:link w:val="ListBullet1"/>
    <w:rsid w:val="00BE6B9F"/>
    <w:rPr>
      <w:rFonts w:ascii="Calibri" w:eastAsia="Times New Roman" w:hAnsi="Calibri" w:cs="Times New Roman"/>
      <w:bCs/>
      <w:szCs w:val="20"/>
    </w:rPr>
  </w:style>
  <w:style w:type="character" w:customStyle="1" w:styleId="Listbullet2Char">
    <w:name w:val="List bullet 2 Char"/>
    <w:basedOn w:val="CaptionChar"/>
    <w:link w:val="ListBullet21"/>
    <w:rsid w:val="00BE6B9F"/>
    <w:rPr>
      <w:rFonts w:ascii="Calibri" w:eastAsia="Times New Roman" w:hAnsi="Calibri" w:cs="Times New Roman"/>
      <w:bCs/>
      <w:szCs w:val="20"/>
    </w:rPr>
  </w:style>
  <w:style w:type="paragraph" w:customStyle="1" w:styleId="ListBulleted1">
    <w:name w:val="List Bulleted 1"/>
    <w:basedOn w:val="Normal"/>
    <w:link w:val="ListBulleted1Char"/>
    <w:qFormat/>
    <w:rsid w:val="00C22573"/>
    <w:pPr>
      <w:numPr>
        <w:numId w:val="25"/>
      </w:numPr>
      <w:tabs>
        <w:tab w:val="clear" w:pos="720"/>
        <w:tab w:val="num" w:pos="690"/>
      </w:tabs>
      <w:spacing w:after="0"/>
    </w:pPr>
  </w:style>
  <w:style w:type="paragraph" w:styleId="NoSpacing">
    <w:name w:val="No Spacing"/>
    <w:link w:val="NoSpacingChar"/>
    <w:uiPriority w:val="1"/>
    <w:qFormat/>
    <w:rsid w:val="00320745"/>
    <w:pPr>
      <w:spacing w:after="0" w:line="240" w:lineRule="auto"/>
      <w:ind w:left="274" w:hanging="274"/>
    </w:pPr>
  </w:style>
  <w:style w:type="character" w:customStyle="1" w:styleId="apple-converted-space">
    <w:name w:val="apple-converted-space"/>
    <w:basedOn w:val="DefaultParagraphFont"/>
    <w:rsid w:val="00320745"/>
  </w:style>
  <w:style w:type="character" w:customStyle="1" w:styleId="error">
    <w:name w:val="error"/>
    <w:basedOn w:val="DefaultParagraphFont"/>
    <w:rsid w:val="00320745"/>
  </w:style>
  <w:style w:type="paragraph" w:customStyle="1" w:styleId="ListNumbered1">
    <w:name w:val="List Numbered 1"/>
    <w:basedOn w:val="ListParagraph"/>
    <w:link w:val="ListNumbered1Char"/>
    <w:qFormat/>
    <w:rsid w:val="00320745"/>
    <w:pPr>
      <w:numPr>
        <w:numId w:val="15"/>
      </w:numPr>
    </w:pPr>
    <w:rPr>
      <w:rFonts w:asciiTheme="minorHAnsi" w:eastAsiaTheme="minorHAnsi" w:hAnsiTheme="minorHAnsi" w:cstheme="minorBidi"/>
      <w:szCs w:val="22"/>
    </w:rPr>
  </w:style>
  <w:style w:type="character" w:customStyle="1" w:styleId="ListNumbered1Char">
    <w:name w:val="List Numbered 1 Char"/>
    <w:basedOn w:val="DefaultParagraphFont"/>
    <w:link w:val="ListNumbered1"/>
    <w:rsid w:val="00320745"/>
  </w:style>
  <w:style w:type="paragraph" w:customStyle="1" w:styleId="ListBulletedAfterNumber1">
    <w:name w:val="List Bulleted After Number 1"/>
    <w:basedOn w:val="ListParagraph"/>
    <w:link w:val="ListBulletedAfterNumber1Char"/>
    <w:rsid w:val="00320745"/>
    <w:pPr>
      <w:numPr>
        <w:numId w:val="16"/>
      </w:numPr>
    </w:pPr>
  </w:style>
  <w:style w:type="character" w:customStyle="1" w:styleId="ListParagraphChar">
    <w:name w:val="List Paragraph Char"/>
    <w:basedOn w:val="DefaultParagraphFont"/>
    <w:link w:val="ListParagraph"/>
    <w:uiPriority w:val="34"/>
    <w:rsid w:val="00320745"/>
    <w:rPr>
      <w:rFonts w:ascii="Calibri" w:eastAsia="Times New Roman" w:hAnsi="Calibri" w:cs="Times New Roman"/>
      <w:szCs w:val="24"/>
    </w:rPr>
  </w:style>
  <w:style w:type="character" w:customStyle="1" w:styleId="ListBulletedAfterNumber1Char">
    <w:name w:val="List Bulleted After Number 1 Char"/>
    <w:basedOn w:val="ListParagraphChar"/>
    <w:link w:val="ListBulletedAfterNumber1"/>
    <w:rsid w:val="00320745"/>
    <w:rPr>
      <w:rFonts w:ascii="Calibri" w:eastAsia="Times New Roman" w:hAnsi="Calibri" w:cs="Times New Roman"/>
      <w:szCs w:val="24"/>
    </w:rPr>
  </w:style>
  <w:style w:type="paragraph" w:customStyle="1" w:styleId="ListBulleted2">
    <w:name w:val="List Bulleted 2"/>
    <w:basedOn w:val="ListParagraph"/>
    <w:link w:val="ListBulleted2Char"/>
    <w:qFormat/>
    <w:rsid w:val="00320745"/>
    <w:pPr>
      <w:numPr>
        <w:numId w:val="17"/>
      </w:numPr>
      <w:ind w:left="548" w:hanging="274"/>
    </w:pPr>
  </w:style>
  <w:style w:type="character" w:customStyle="1" w:styleId="ListBulleted2Char">
    <w:name w:val="List Bulleted 2 Char"/>
    <w:basedOn w:val="ListParagraphChar"/>
    <w:link w:val="ListBulleted2"/>
    <w:rsid w:val="00320745"/>
    <w:rPr>
      <w:rFonts w:ascii="Calibri" w:eastAsia="Times New Roman" w:hAnsi="Calibri" w:cs="Times New Roman"/>
      <w:szCs w:val="24"/>
    </w:rPr>
  </w:style>
  <w:style w:type="paragraph" w:customStyle="1" w:styleId="ListBulletunderNumber1">
    <w:name w:val="List Bullet under Number 1"/>
    <w:basedOn w:val="ListParagraph"/>
    <w:link w:val="ListBulletunderNumber1Char"/>
    <w:rsid w:val="00320745"/>
    <w:pPr>
      <w:numPr>
        <w:numId w:val="18"/>
      </w:numPr>
      <w:ind w:left="634" w:hanging="274"/>
    </w:pPr>
  </w:style>
  <w:style w:type="character" w:customStyle="1" w:styleId="ListBulletunderNumber1Char">
    <w:name w:val="List Bullet under Number 1 Char"/>
    <w:basedOn w:val="ListParagraphChar"/>
    <w:link w:val="ListBulletunderNumber1"/>
    <w:rsid w:val="00320745"/>
    <w:rPr>
      <w:rFonts w:ascii="Calibri" w:eastAsia="Times New Roman" w:hAnsi="Calibri" w:cs="Times New Roman"/>
      <w:szCs w:val="24"/>
    </w:rPr>
  </w:style>
  <w:style w:type="paragraph" w:customStyle="1" w:styleId="ListBulleted3">
    <w:name w:val="List Bulleted 3"/>
    <w:basedOn w:val="ListParagraph"/>
    <w:link w:val="ListBulleted3Char"/>
    <w:qFormat/>
    <w:rsid w:val="00320745"/>
    <w:pPr>
      <w:numPr>
        <w:numId w:val="19"/>
      </w:numPr>
      <w:ind w:left="821" w:hanging="274"/>
    </w:pPr>
  </w:style>
  <w:style w:type="character" w:customStyle="1" w:styleId="ListBulleted3Char">
    <w:name w:val="List Bulleted 3 Char"/>
    <w:basedOn w:val="ListParagraphChar"/>
    <w:link w:val="ListBulleted3"/>
    <w:rsid w:val="00320745"/>
    <w:rPr>
      <w:rFonts w:ascii="Calibri" w:eastAsia="Times New Roman" w:hAnsi="Calibri" w:cs="Times New Roman"/>
      <w:szCs w:val="24"/>
    </w:rPr>
  </w:style>
  <w:style w:type="paragraph" w:customStyle="1" w:styleId="ListBulleted4">
    <w:name w:val="List Bulleted 4"/>
    <w:basedOn w:val="ListParagraph"/>
    <w:link w:val="ListBulleted4Char"/>
    <w:qFormat/>
    <w:rsid w:val="00320745"/>
    <w:pPr>
      <w:numPr>
        <w:numId w:val="20"/>
      </w:numPr>
      <w:ind w:left="1080" w:hanging="270"/>
    </w:pPr>
  </w:style>
  <w:style w:type="character" w:customStyle="1" w:styleId="ListBulleted4Char">
    <w:name w:val="List Bulleted 4 Char"/>
    <w:basedOn w:val="ListParagraphChar"/>
    <w:link w:val="ListBulleted4"/>
    <w:rsid w:val="00320745"/>
    <w:rPr>
      <w:rFonts w:ascii="Calibri" w:eastAsia="Times New Roman" w:hAnsi="Calibri" w:cs="Times New Roman"/>
      <w:szCs w:val="24"/>
    </w:rPr>
  </w:style>
  <w:style w:type="paragraph" w:customStyle="1" w:styleId="ListNumbered2">
    <w:name w:val="List Numbered 2"/>
    <w:basedOn w:val="ListParagraph"/>
    <w:link w:val="ListNumbered2Char"/>
    <w:qFormat/>
    <w:rsid w:val="00320745"/>
    <w:pPr>
      <w:numPr>
        <w:numId w:val="21"/>
      </w:numPr>
    </w:pPr>
  </w:style>
  <w:style w:type="paragraph" w:customStyle="1" w:styleId="ListBulletedAfterNumber2">
    <w:name w:val="List Bulleted After Number 2"/>
    <w:basedOn w:val="ListParagraph"/>
    <w:link w:val="ListBulletedAfterNumber2Char"/>
    <w:qFormat/>
    <w:rsid w:val="00320745"/>
    <w:pPr>
      <w:numPr>
        <w:numId w:val="22"/>
      </w:numPr>
      <w:ind w:left="994" w:hanging="274"/>
    </w:pPr>
  </w:style>
  <w:style w:type="character" w:customStyle="1" w:styleId="ListNumbered2Char">
    <w:name w:val="List Numbered 2 Char"/>
    <w:basedOn w:val="ListParagraphChar"/>
    <w:link w:val="ListNumbered2"/>
    <w:rsid w:val="00320745"/>
    <w:rPr>
      <w:rFonts w:ascii="Calibri" w:eastAsia="Times New Roman" w:hAnsi="Calibri" w:cs="Times New Roman"/>
      <w:szCs w:val="24"/>
    </w:rPr>
  </w:style>
  <w:style w:type="character" w:customStyle="1" w:styleId="ListBulletedAfterNumber2Char">
    <w:name w:val="List Bulleted After Number 2 Char"/>
    <w:basedOn w:val="ListParagraphChar"/>
    <w:link w:val="ListBulletedAfterNumber2"/>
    <w:rsid w:val="00320745"/>
    <w:rPr>
      <w:rFonts w:ascii="Calibri" w:eastAsia="Times New Roman" w:hAnsi="Calibri" w:cs="Times New Roman"/>
      <w:szCs w:val="24"/>
    </w:rPr>
  </w:style>
  <w:style w:type="paragraph" w:customStyle="1" w:styleId="TableTitle">
    <w:name w:val="Table Title"/>
    <w:basedOn w:val="ListBulleted1"/>
    <w:link w:val="TableTitleChar"/>
    <w:qFormat/>
    <w:rsid w:val="0028256A"/>
    <w:pPr>
      <w:numPr>
        <w:numId w:val="0"/>
      </w:numPr>
    </w:pPr>
    <w:rPr>
      <w:b/>
      <w:sz w:val="26"/>
      <w:szCs w:val="26"/>
    </w:rPr>
  </w:style>
  <w:style w:type="character" w:customStyle="1" w:styleId="NoSpacingChar">
    <w:name w:val="No Spacing Char"/>
    <w:basedOn w:val="DefaultParagraphFont"/>
    <w:link w:val="NoSpacing"/>
    <w:uiPriority w:val="1"/>
    <w:rsid w:val="00320745"/>
  </w:style>
  <w:style w:type="character" w:customStyle="1" w:styleId="ListBulleted1Char">
    <w:name w:val="List Bulleted 1 Char"/>
    <w:basedOn w:val="NoSpacingChar"/>
    <w:link w:val="ListBulleted1"/>
    <w:rsid w:val="00C22573"/>
    <w:rPr>
      <w:rFonts w:ascii="Calibri" w:eastAsia="Times New Roman" w:hAnsi="Calibri" w:cs="Times New Roman"/>
      <w:szCs w:val="24"/>
    </w:rPr>
  </w:style>
  <w:style w:type="character" w:customStyle="1" w:styleId="TableTitleChar">
    <w:name w:val="Table Title Char"/>
    <w:basedOn w:val="ListBulleted1Char"/>
    <w:link w:val="TableTitle"/>
    <w:rsid w:val="0028256A"/>
    <w:rPr>
      <w:rFonts w:ascii="Calibri" w:eastAsia="Times New Roman" w:hAnsi="Calibri" w:cs="Times New Roman"/>
      <w:b/>
      <w:sz w:val="26"/>
      <w:szCs w:val="26"/>
    </w:rPr>
  </w:style>
  <w:style w:type="paragraph" w:customStyle="1" w:styleId="Tablenote">
    <w:name w:val="Table note"/>
    <w:basedOn w:val="ListBulleted1"/>
    <w:link w:val="TablenoteChar"/>
    <w:qFormat/>
    <w:rsid w:val="00320745"/>
    <w:pPr>
      <w:numPr>
        <w:numId w:val="0"/>
      </w:numPr>
      <w:tabs>
        <w:tab w:val="left" w:pos="810"/>
      </w:tabs>
      <w:ind w:left="720" w:hanging="450"/>
    </w:pPr>
    <w:rPr>
      <w:sz w:val="18"/>
      <w:szCs w:val="18"/>
    </w:rPr>
  </w:style>
  <w:style w:type="paragraph" w:customStyle="1" w:styleId="FigureTitle">
    <w:name w:val="Figure Title"/>
    <w:basedOn w:val="Normal"/>
    <w:link w:val="FigureTitleChar"/>
    <w:qFormat/>
    <w:rsid w:val="00320745"/>
    <w:pPr>
      <w:keepNext/>
    </w:pPr>
    <w:rPr>
      <w:rFonts w:asciiTheme="minorHAnsi" w:eastAsiaTheme="minorHAnsi" w:hAnsiTheme="minorHAnsi" w:cstheme="minorBidi"/>
      <w:b/>
      <w:sz w:val="26"/>
      <w:szCs w:val="26"/>
      <w:shd w:val="clear" w:color="auto" w:fill="FFFFFF"/>
    </w:rPr>
  </w:style>
  <w:style w:type="character" w:customStyle="1" w:styleId="TablenoteChar">
    <w:name w:val="Table note Char"/>
    <w:basedOn w:val="ListBulleted1Char"/>
    <w:link w:val="Tablenote"/>
    <w:rsid w:val="00320745"/>
    <w:rPr>
      <w:rFonts w:ascii="Calibri" w:eastAsia="Times New Roman" w:hAnsi="Calibri" w:cs="Times New Roman"/>
      <w:sz w:val="18"/>
      <w:szCs w:val="18"/>
    </w:rPr>
  </w:style>
  <w:style w:type="character" w:customStyle="1" w:styleId="FigureTitleChar">
    <w:name w:val="Figure Title Char"/>
    <w:basedOn w:val="DefaultParagraphFont"/>
    <w:link w:val="FigureTitle"/>
    <w:rsid w:val="00320745"/>
    <w:rPr>
      <w:b/>
      <w:sz w:val="26"/>
      <w:szCs w:val="26"/>
    </w:rPr>
  </w:style>
  <w:style w:type="paragraph" w:customStyle="1" w:styleId="ListNumbered4">
    <w:name w:val="List Numbered 4"/>
    <w:basedOn w:val="ListBulleted4"/>
    <w:qFormat/>
    <w:rsid w:val="00047DF4"/>
    <w:pPr>
      <w:numPr>
        <w:numId w:val="23"/>
      </w:numPr>
      <w:spacing w:after="0"/>
      <w:ind w:left="1368"/>
    </w:pPr>
  </w:style>
  <w:style w:type="character" w:customStyle="1" w:styleId="jira-issue-macro">
    <w:name w:val="jira-issue-macro"/>
    <w:basedOn w:val="DefaultParagraphFont"/>
    <w:rsid w:val="00910F85"/>
  </w:style>
  <w:style w:type="character" w:customStyle="1" w:styleId="aui-lozenge">
    <w:name w:val="aui-lozenge"/>
    <w:basedOn w:val="DefaultParagraphFont"/>
    <w:rsid w:val="00910F85"/>
  </w:style>
  <w:style w:type="character" w:styleId="Emphasis">
    <w:name w:val="Emphasis"/>
    <w:basedOn w:val="DefaultParagraphFont"/>
    <w:uiPriority w:val="20"/>
    <w:qFormat/>
    <w:rsid w:val="00910F85"/>
    <w:rPr>
      <w:i/>
      <w:iCs/>
    </w:rPr>
  </w:style>
  <w:style w:type="character" w:customStyle="1" w:styleId="nobr">
    <w:name w:val="nobr"/>
    <w:basedOn w:val="DefaultParagraphFont"/>
    <w:rsid w:val="00910F85"/>
  </w:style>
  <w:style w:type="character" w:styleId="HTMLCite">
    <w:name w:val="HTML Cite"/>
    <w:basedOn w:val="DefaultParagraphFont"/>
    <w:uiPriority w:val="99"/>
    <w:semiHidden/>
    <w:unhideWhenUsed/>
    <w:rsid w:val="00910F85"/>
    <w:rPr>
      <w:i/>
      <w:iCs/>
    </w:rPr>
  </w:style>
  <w:style w:type="character" w:customStyle="1" w:styleId="expand-control-text">
    <w:name w:val="expand-control-text"/>
    <w:basedOn w:val="DefaultParagraphFont"/>
    <w:rsid w:val="00AE15A2"/>
  </w:style>
  <w:style w:type="character" w:customStyle="1" w:styleId="html-tag">
    <w:name w:val="html-tag"/>
    <w:basedOn w:val="DefaultParagraphFont"/>
    <w:rsid w:val="00AE15A2"/>
  </w:style>
  <w:style w:type="character" w:customStyle="1" w:styleId="text">
    <w:name w:val="text"/>
    <w:basedOn w:val="DefaultParagraphFont"/>
    <w:rsid w:val="00AE15A2"/>
  </w:style>
  <w:style w:type="character" w:styleId="Strong">
    <w:name w:val="Strong"/>
    <w:basedOn w:val="DefaultParagraphFont"/>
    <w:uiPriority w:val="22"/>
    <w:qFormat/>
    <w:rsid w:val="00AE15A2"/>
    <w:rPr>
      <w:b/>
      <w:bCs/>
    </w:rPr>
  </w:style>
  <w:style w:type="paragraph" w:customStyle="1" w:styleId="editable-field">
    <w:name w:val="editable-field"/>
    <w:basedOn w:val="Normal"/>
    <w:rsid w:val="00C35154"/>
    <w:pPr>
      <w:spacing w:before="100" w:beforeAutospacing="1" w:after="100" w:afterAutospacing="1"/>
    </w:pPr>
    <w:rPr>
      <w:rFonts w:ascii="Times New Roman" w:eastAsiaTheme="minorEastAsia" w:hAnsi="Times New Roman"/>
      <w:sz w:val="24"/>
      <w:lang w:bidi="yi-Hebr"/>
    </w:rPr>
  </w:style>
  <w:style w:type="paragraph" w:customStyle="1" w:styleId="ListN1">
    <w:name w:val="List N1"/>
    <w:basedOn w:val="ListParagraph"/>
    <w:qFormat/>
    <w:rsid w:val="002341DF"/>
    <w:pPr>
      <w:widowControl/>
      <w:spacing w:before="0" w:after="160" w:line="259" w:lineRule="auto"/>
      <w:ind w:left="0"/>
    </w:pPr>
    <w:rPr>
      <w:rFonts w:asciiTheme="minorHAnsi" w:eastAsiaTheme="minorHAnsi" w:hAnsiTheme="minorHAnsi" w:cstheme="minorBidi"/>
      <w:szCs w:val="22"/>
    </w:rPr>
  </w:style>
  <w:style w:type="character" w:styleId="UnresolvedMention">
    <w:name w:val="Unresolved Mention"/>
    <w:basedOn w:val="DefaultParagraphFont"/>
    <w:uiPriority w:val="99"/>
    <w:semiHidden/>
    <w:unhideWhenUsed/>
    <w:rsid w:val="00147354"/>
    <w:rPr>
      <w:color w:val="808080"/>
      <w:shd w:val="clear" w:color="auto" w:fill="E6E6E6"/>
    </w:rPr>
  </w:style>
  <w:style w:type="character" w:styleId="HTMLCode">
    <w:name w:val="HTML Code"/>
    <w:basedOn w:val="DefaultParagraphFont"/>
    <w:uiPriority w:val="99"/>
    <w:semiHidden/>
    <w:unhideWhenUsed/>
    <w:rsid w:val="00BA1111"/>
    <w:rPr>
      <w:rFonts w:ascii="Courier New" w:eastAsia="Times New Roman" w:hAnsi="Courier New" w:cs="Courier New"/>
      <w:sz w:val="20"/>
      <w:szCs w:val="20"/>
    </w:rPr>
  </w:style>
  <w:style w:type="table" w:customStyle="1" w:styleId="TableGridLight1">
    <w:name w:val="Table Grid Light1"/>
    <w:basedOn w:val="TableNormal"/>
    <w:uiPriority w:val="40"/>
    <w:rsid w:val="00EC13F2"/>
    <w:pPr>
      <w:spacing w:after="0" w:line="240" w:lineRule="auto"/>
    </w:pPr>
    <w:rPr>
      <w:rFonts w:eastAsiaTheme="minorEastAsia"/>
      <w:kern w:val="22"/>
      <w:lang w:eastAsia="ja-JP"/>
      <w14:ligatures w14:val="standar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ntactinfo">
    <w:name w:val="Contact info"/>
    <w:basedOn w:val="Normal"/>
    <w:uiPriority w:val="1"/>
    <w:qFormat/>
    <w:rsid w:val="00EC13F2"/>
    <w:pPr>
      <w:widowControl/>
      <w:spacing w:after="0"/>
      <w:ind w:left="72" w:right="72"/>
      <w:jc w:val="right"/>
    </w:pPr>
    <w:rPr>
      <w:rFonts w:asciiTheme="minorHAnsi" w:eastAsiaTheme="minorEastAsia" w:hAnsiTheme="minorHAnsi" w:cstheme="minorBidi"/>
      <w:caps/>
      <w:kern w:val="22"/>
      <w:szCs w:val="22"/>
      <w:lang w:eastAsia="ja-JP"/>
      <w14:ligatures w14:val="standard"/>
    </w:rPr>
  </w:style>
  <w:style w:type="paragraph" w:customStyle="1" w:styleId="EndNoteBibliographyTitle">
    <w:name w:val="EndNote Bibliography Title"/>
    <w:basedOn w:val="Normal"/>
    <w:link w:val="EndNoteBibliographyTitleChar"/>
    <w:rsid w:val="00DE56F4"/>
    <w:pPr>
      <w:spacing w:after="0"/>
      <w:jc w:val="center"/>
    </w:pPr>
    <w:rPr>
      <w:noProof/>
    </w:rPr>
  </w:style>
  <w:style w:type="character" w:customStyle="1" w:styleId="EndNoteBibliographyTitleChar">
    <w:name w:val="EndNote Bibliography Title Char"/>
    <w:basedOn w:val="DefaultParagraphFont"/>
    <w:link w:val="EndNoteBibliographyTitle"/>
    <w:rsid w:val="00DE56F4"/>
    <w:rPr>
      <w:rFonts w:ascii="Calibri" w:eastAsia="Times New Roman" w:hAnsi="Calibri" w:cs="Times New Roman"/>
      <w:noProof/>
      <w:szCs w:val="24"/>
    </w:rPr>
  </w:style>
  <w:style w:type="paragraph" w:customStyle="1" w:styleId="EndNoteBibliography">
    <w:name w:val="EndNote Bibliography"/>
    <w:basedOn w:val="Normal"/>
    <w:link w:val="EndNoteBibliographyChar"/>
    <w:rsid w:val="00DE56F4"/>
    <w:rPr>
      <w:noProof/>
    </w:rPr>
  </w:style>
  <w:style w:type="character" w:customStyle="1" w:styleId="EndNoteBibliographyChar">
    <w:name w:val="EndNote Bibliography Char"/>
    <w:basedOn w:val="DefaultParagraphFont"/>
    <w:link w:val="EndNoteBibliography"/>
    <w:rsid w:val="00DE56F4"/>
    <w:rPr>
      <w:rFonts w:ascii="Calibri" w:eastAsia="Times New Roman" w:hAnsi="Calibri" w:cs="Times New Roman"/>
      <w:noProo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1321">
      <w:bodyDiv w:val="1"/>
      <w:marLeft w:val="0"/>
      <w:marRight w:val="0"/>
      <w:marTop w:val="0"/>
      <w:marBottom w:val="0"/>
      <w:divBdr>
        <w:top w:val="none" w:sz="0" w:space="0" w:color="auto"/>
        <w:left w:val="none" w:sz="0" w:space="0" w:color="auto"/>
        <w:bottom w:val="none" w:sz="0" w:space="0" w:color="auto"/>
        <w:right w:val="none" w:sz="0" w:space="0" w:color="auto"/>
      </w:divBdr>
    </w:div>
    <w:div w:id="20323018">
      <w:bodyDiv w:val="1"/>
      <w:marLeft w:val="0"/>
      <w:marRight w:val="0"/>
      <w:marTop w:val="0"/>
      <w:marBottom w:val="0"/>
      <w:divBdr>
        <w:top w:val="none" w:sz="0" w:space="0" w:color="auto"/>
        <w:left w:val="none" w:sz="0" w:space="0" w:color="auto"/>
        <w:bottom w:val="none" w:sz="0" w:space="0" w:color="auto"/>
        <w:right w:val="none" w:sz="0" w:space="0" w:color="auto"/>
      </w:divBdr>
    </w:div>
    <w:div w:id="51198527">
      <w:bodyDiv w:val="1"/>
      <w:marLeft w:val="0"/>
      <w:marRight w:val="0"/>
      <w:marTop w:val="0"/>
      <w:marBottom w:val="0"/>
      <w:divBdr>
        <w:top w:val="none" w:sz="0" w:space="0" w:color="auto"/>
        <w:left w:val="none" w:sz="0" w:space="0" w:color="auto"/>
        <w:bottom w:val="none" w:sz="0" w:space="0" w:color="auto"/>
        <w:right w:val="none" w:sz="0" w:space="0" w:color="auto"/>
      </w:divBdr>
    </w:div>
    <w:div w:id="83498434">
      <w:bodyDiv w:val="1"/>
      <w:marLeft w:val="0"/>
      <w:marRight w:val="0"/>
      <w:marTop w:val="0"/>
      <w:marBottom w:val="0"/>
      <w:divBdr>
        <w:top w:val="none" w:sz="0" w:space="0" w:color="auto"/>
        <w:left w:val="none" w:sz="0" w:space="0" w:color="auto"/>
        <w:bottom w:val="none" w:sz="0" w:space="0" w:color="auto"/>
        <w:right w:val="none" w:sz="0" w:space="0" w:color="auto"/>
      </w:divBdr>
    </w:div>
    <w:div w:id="124468709">
      <w:bodyDiv w:val="1"/>
      <w:marLeft w:val="0"/>
      <w:marRight w:val="0"/>
      <w:marTop w:val="0"/>
      <w:marBottom w:val="0"/>
      <w:divBdr>
        <w:top w:val="none" w:sz="0" w:space="0" w:color="auto"/>
        <w:left w:val="none" w:sz="0" w:space="0" w:color="auto"/>
        <w:bottom w:val="none" w:sz="0" w:space="0" w:color="auto"/>
        <w:right w:val="none" w:sz="0" w:space="0" w:color="auto"/>
      </w:divBdr>
    </w:div>
    <w:div w:id="187334471">
      <w:bodyDiv w:val="1"/>
      <w:marLeft w:val="0"/>
      <w:marRight w:val="0"/>
      <w:marTop w:val="0"/>
      <w:marBottom w:val="0"/>
      <w:divBdr>
        <w:top w:val="none" w:sz="0" w:space="0" w:color="auto"/>
        <w:left w:val="none" w:sz="0" w:space="0" w:color="auto"/>
        <w:bottom w:val="none" w:sz="0" w:space="0" w:color="auto"/>
        <w:right w:val="none" w:sz="0" w:space="0" w:color="auto"/>
      </w:divBdr>
    </w:div>
    <w:div w:id="266734537">
      <w:bodyDiv w:val="1"/>
      <w:marLeft w:val="0"/>
      <w:marRight w:val="0"/>
      <w:marTop w:val="0"/>
      <w:marBottom w:val="0"/>
      <w:divBdr>
        <w:top w:val="none" w:sz="0" w:space="0" w:color="auto"/>
        <w:left w:val="none" w:sz="0" w:space="0" w:color="auto"/>
        <w:bottom w:val="none" w:sz="0" w:space="0" w:color="auto"/>
        <w:right w:val="none" w:sz="0" w:space="0" w:color="auto"/>
      </w:divBdr>
    </w:div>
    <w:div w:id="329867629">
      <w:bodyDiv w:val="1"/>
      <w:marLeft w:val="0"/>
      <w:marRight w:val="0"/>
      <w:marTop w:val="0"/>
      <w:marBottom w:val="0"/>
      <w:divBdr>
        <w:top w:val="none" w:sz="0" w:space="0" w:color="auto"/>
        <w:left w:val="none" w:sz="0" w:space="0" w:color="auto"/>
        <w:bottom w:val="none" w:sz="0" w:space="0" w:color="auto"/>
        <w:right w:val="none" w:sz="0" w:space="0" w:color="auto"/>
      </w:divBdr>
    </w:div>
    <w:div w:id="538708971">
      <w:bodyDiv w:val="1"/>
      <w:marLeft w:val="0"/>
      <w:marRight w:val="0"/>
      <w:marTop w:val="0"/>
      <w:marBottom w:val="0"/>
      <w:divBdr>
        <w:top w:val="none" w:sz="0" w:space="0" w:color="auto"/>
        <w:left w:val="none" w:sz="0" w:space="0" w:color="auto"/>
        <w:bottom w:val="none" w:sz="0" w:space="0" w:color="auto"/>
        <w:right w:val="none" w:sz="0" w:space="0" w:color="auto"/>
      </w:divBdr>
    </w:div>
    <w:div w:id="597520089">
      <w:bodyDiv w:val="1"/>
      <w:marLeft w:val="0"/>
      <w:marRight w:val="0"/>
      <w:marTop w:val="0"/>
      <w:marBottom w:val="0"/>
      <w:divBdr>
        <w:top w:val="none" w:sz="0" w:space="0" w:color="auto"/>
        <w:left w:val="none" w:sz="0" w:space="0" w:color="auto"/>
        <w:bottom w:val="none" w:sz="0" w:space="0" w:color="auto"/>
        <w:right w:val="none" w:sz="0" w:space="0" w:color="auto"/>
      </w:divBdr>
    </w:div>
    <w:div w:id="626933711">
      <w:bodyDiv w:val="1"/>
      <w:marLeft w:val="0"/>
      <w:marRight w:val="0"/>
      <w:marTop w:val="0"/>
      <w:marBottom w:val="0"/>
      <w:divBdr>
        <w:top w:val="none" w:sz="0" w:space="0" w:color="auto"/>
        <w:left w:val="none" w:sz="0" w:space="0" w:color="auto"/>
        <w:bottom w:val="none" w:sz="0" w:space="0" w:color="auto"/>
        <w:right w:val="none" w:sz="0" w:space="0" w:color="auto"/>
      </w:divBdr>
    </w:div>
    <w:div w:id="701899210">
      <w:bodyDiv w:val="1"/>
      <w:marLeft w:val="0"/>
      <w:marRight w:val="0"/>
      <w:marTop w:val="0"/>
      <w:marBottom w:val="0"/>
      <w:divBdr>
        <w:top w:val="none" w:sz="0" w:space="0" w:color="auto"/>
        <w:left w:val="none" w:sz="0" w:space="0" w:color="auto"/>
        <w:bottom w:val="none" w:sz="0" w:space="0" w:color="auto"/>
        <w:right w:val="none" w:sz="0" w:space="0" w:color="auto"/>
      </w:divBdr>
    </w:div>
    <w:div w:id="720052690">
      <w:bodyDiv w:val="1"/>
      <w:marLeft w:val="0"/>
      <w:marRight w:val="0"/>
      <w:marTop w:val="0"/>
      <w:marBottom w:val="0"/>
      <w:divBdr>
        <w:top w:val="none" w:sz="0" w:space="0" w:color="auto"/>
        <w:left w:val="none" w:sz="0" w:space="0" w:color="auto"/>
        <w:bottom w:val="none" w:sz="0" w:space="0" w:color="auto"/>
        <w:right w:val="none" w:sz="0" w:space="0" w:color="auto"/>
      </w:divBdr>
    </w:div>
    <w:div w:id="780224988">
      <w:bodyDiv w:val="1"/>
      <w:marLeft w:val="0"/>
      <w:marRight w:val="0"/>
      <w:marTop w:val="0"/>
      <w:marBottom w:val="0"/>
      <w:divBdr>
        <w:top w:val="none" w:sz="0" w:space="0" w:color="auto"/>
        <w:left w:val="none" w:sz="0" w:space="0" w:color="auto"/>
        <w:bottom w:val="none" w:sz="0" w:space="0" w:color="auto"/>
        <w:right w:val="none" w:sz="0" w:space="0" w:color="auto"/>
      </w:divBdr>
    </w:div>
    <w:div w:id="785583320">
      <w:bodyDiv w:val="1"/>
      <w:marLeft w:val="0"/>
      <w:marRight w:val="0"/>
      <w:marTop w:val="0"/>
      <w:marBottom w:val="0"/>
      <w:divBdr>
        <w:top w:val="none" w:sz="0" w:space="0" w:color="auto"/>
        <w:left w:val="none" w:sz="0" w:space="0" w:color="auto"/>
        <w:bottom w:val="none" w:sz="0" w:space="0" w:color="auto"/>
        <w:right w:val="none" w:sz="0" w:space="0" w:color="auto"/>
      </w:divBdr>
      <w:divsChild>
        <w:div w:id="904026008">
          <w:marLeft w:val="0"/>
          <w:marRight w:val="0"/>
          <w:marTop w:val="150"/>
          <w:marBottom w:val="150"/>
          <w:divBdr>
            <w:top w:val="single" w:sz="6" w:space="0" w:color="CCCCCC"/>
            <w:left w:val="single" w:sz="6" w:space="0" w:color="CCCCCC"/>
            <w:bottom w:val="single" w:sz="6" w:space="0" w:color="CCCCCC"/>
            <w:right w:val="single" w:sz="6" w:space="0" w:color="CCCCCC"/>
          </w:divBdr>
          <w:divsChild>
            <w:div w:id="731654982">
              <w:marLeft w:val="0"/>
              <w:marRight w:val="0"/>
              <w:marTop w:val="0"/>
              <w:marBottom w:val="0"/>
              <w:divBdr>
                <w:top w:val="none" w:sz="0" w:space="0" w:color="auto"/>
                <w:left w:val="none" w:sz="0" w:space="0" w:color="auto"/>
                <w:bottom w:val="none" w:sz="0" w:space="0" w:color="auto"/>
                <w:right w:val="none" w:sz="0" w:space="0" w:color="auto"/>
              </w:divBdr>
              <w:divsChild>
                <w:div w:id="1981885187">
                  <w:marLeft w:val="0"/>
                  <w:marRight w:val="0"/>
                  <w:marTop w:val="0"/>
                  <w:marBottom w:val="0"/>
                  <w:divBdr>
                    <w:top w:val="none" w:sz="0" w:space="0" w:color="auto"/>
                    <w:left w:val="none" w:sz="0" w:space="0" w:color="auto"/>
                    <w:bottom w:val="none" w:sz="0" w:space="0" w:color="auto"/>
                    <w:right w:val="none" w:sz="0" w:space="0" w:color="auto"/>
                  </w:divBdr>
                  <w:divsChild>
                    <w:div w:id="10652963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70334669">
          <w:marLeft w:val="0"/>
          <w:marRight w:val="0"/>
          <w:marTop w:val="150"/>
          <w:marBottom w:val="0"/>
          <w:divBdr>
            <w:top w:val="none" w:sz="0" w:space="0" w:color="auto"/>
            <w:left w:val="none" w:sz="0" w:space="0" w:color="auto"/>
            <w:bottom w:val="none" w:sz="0" w:space="0" w:color="auto"/>
            <w:right w:val="none" w:sz="0" w:space="0" w:color="auto"/>
          </w:divBdr>
          <w:divsChild>
            <w:div w:id="256836951">
              <w:marLeft w:val="0"/>
              <w:marRight w:val="0"/>
              <w:marTop w:val="0"/>
              <w:marBottom w:val="0"/>
              <w:divBdr>
                <w:top w:val="none" w:sz="0" w:space="0" w:color="auto"/>
                <w:left w:val="none" w:sz="0" w:space="0" w:color="auto"/>
                <w:bottom w:val="none" w:sz="0" w:space="0" w:color="auto"/>
                <w:right w:val="none" w:sz="0" w:space="0" w:color="auto"/>
              </w:divBdr>
            </w:div>
            <w:div w:id="16523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8112">
      <w:bodyDiv w:val="1"/>
      <w:marLeft w:val="0"/>
      <w:marRight w:val="0"/>
      <w:marTop w:val="0"/>
      <w:marBottom w:val="0"/>
      <w:divBdr>
        <w:top w:val="none" w:sz="0" w:space="0" w:color="auto"/>
        <w:left w:val="none" w:sz="0" w:space="0" w:color="auto"/>
        <w:bottom w:val="none" w:sz="0" w:space="0" w:color="auto"/>
        <w:right w:val="none" w:sz="0" w:space="0" w:color="auto"/>
      </w:divBdr>
    </w:div>
    <w:div w:id="921766479">
      <w:bodyDiv w:val="1"/>
      <w:marLeft w:val="0"/>
      <w:marRight w:val="0"/>
      <w:marTop w:val="0"/>
      <w:marBottom w:val="0"/>
      <w:divBdr>
        <w:top w:val="none" w:sz="0" w:space="0" w:color="auto"/>
        <w:left w:val="none" w:sz="0" w:space="0" w:color="auto"/>
        <w:bottom w:val="none" w:sz="0" w:space="0" w:color="auto"/>
        <w:right w:val="none" w:sz="0" w:space="0" w:color="auto"/>
      </w:divBdr>
    </w:div>
    <w:div w:id="955063721">
      <w:bodyDiv w:val="1"/>
      <w:marLeft w:val="0"/>
      <w:marRight w:val="0"/>
      <w:marTop w:val="0"/>
      <w:marBottom w:val="0"/>
      <w:divBdr>
        <w:top w:val="none" w:sz="0" w:space="0" w:color="auto"/>
        <w:left w:val="none" w:sz="0" w:space="0" w:color="auto"/>
        <w:bottom w:val="none" w:sz="0" w:space="0" w:color="auto"/>
        <w:right w:val="none" w:sz="0" w:space="0" w:color="auto"/>
      </w:divBdr>
    </w:div>
    <w:div w:id="1049722083">
      <w:bodyDiv w:val="1"/>
      <w:marLeft w:val="0"/>
      <w:marRight w:val="0"/>
      <w:marTop w:val="0"/>
      <w:marBottom w:val="0"/>
      <w:divBdr>
        <w:top w:val="none" w:sz="0" w:space="0" w:color="auto"/>
        <w:left w:val="none" w:sz="0" w:space="0" w:color="auto"/>
        <w:bottom w:val="none" w:sz="0" w:space="0" w:color="auto"/>
        <w:right w:val="none" w:sz="0" w:space="0" w:color="auto"/>
      </w:divBdr>
    </w:div>
    <w:div w:id="1132289798">
      <w:bodyDiv w:val="1"/>
      <w:marLeft w:val="0"/>
      <w:marRight w:val="0"/>
      <w:marTop w:val="0"/>
      <w:marBottom w:val="0"/>
      <w:divBdr>
        <w:top w:val="none" w:sz="0" w:space="0" w:color="auto"/>
        <w:left w:val="none" w:sz="0" w:space="0" w:color="auto"/>
        <w:bottom w:val="none" w:sz="0" w:space="0" w:color="auto"/>
        <w:right w:val="none" w:sz="0" w:space="0" w:color="auto"/>
      </w:divBdr>
    </w:div>
    <w:div w:id="1137264150">
      <w:bodyDiv w:val="1"/>
      <w:marLeft w:val="0"/>
      <w:marRight w:val="0"/>
      <w:marTop w:val="0"/>
      <w:marBottom w:val="0"/>
      <w:divBdr>
        <w:top w:val="none" w:sz="0" w:space="0" w:color="auto"/>
        <w:left w:val="none" w:sz="0" w:space="0" w:color="auto"/>
        <w:bottom w:val="none" w:sz="0" w:space="0" w:color="auto"/>
        <w:right w:val="none" w:sz="0" w:space="0" w:color="auto"/>
      </w:divBdr>
    </w:div>
    <w:div w:id="1147623700">
      <w:bodyDiv w:val="1"/>
      <w:marLeft w:val="0"/>
      <w:marRight w:val="0"/>
      <w:marTop w:val="0"/>
      <w:marBottom w:val="0"/>
      <w:divBdr>
        <w:top w:val="none" w:sz="0" w:space="0" w:color="auto"/>
        <w:left w:val="none" w:sz="0" w:space="0" w:color="auto"/>
        <w:bottom w:val="none" w:sz="0" w:space="0" w:color="auto"/>
        <w:right w:val="none" w:sz="0" w:space="0" w:color="auto"/>
      </w:divBdr>
    </w:div>
    <w:div w:id="1153327083">
      <w:bodyDiv w:val="1"/>
      <w:marLeft w:val="0"/>
      <w:marRight w:val="0"/>
      <w:marTop w:val="0"/>
      <w:marBottom w:val="0"/>
      <w:divBdr>
        <w:top w:val="none" w:sz="0" w:space="0" w:color="auto"/>
        <w:left w:val="none" w:sz="0" w:space="0" w:color="auto"/>
        <w:bottom w:val="none" w:sz="0" w:space="0" w:color="auto"/>
        <w:right w:val="none" w:sz="0" w:space="0" w:color="auto"/>
      </w:divBdr>
    </w:div>
    <w:div w:id="1229802046">
      <w:bodyDiv w:val="1"/>
      <w:marLeft w:val="0"/>
      <w:marRight w:val="0"/>
      <w:marTop w:val="0"/>
      <w:marBottom w:val="0"/>
      <w:divBdr>
        <w:top w:val="none" w:sz="0" w:space="0" w:color="auto"/>
        <w:left w:val="none" w:sz="0" w:space="0" w:color="auto"/>
        <w:bottom w:val="none" w:sz="0" w:space="0" w:color="auto"/>
        <w:right w:val="none" w:sz="0" w:space="0" w:color="auto"/>
      </w:divBdr>
      <w:divsChild>
        <w:div w:id="1649169701">
          <w:marLeft w:val="0"/>
          <w:marRight w:val="0"/>
          <w:marTop w:val="150"/>
          <w:marBottom w:val="150"/>
          <w:divBdr>
            <w:top w:val="single" w:sz="6" w:space="0" w:color="CCCCCC"/>
            <w:left w:val="single" w:sz="6" w:space="0" w:color="CCCCCC"/>
            <w:bottom w:val="single" w:sz="6" w:space="0" w:color="CCCCCC"/>
            <w:right w:val="single" w:sz="6" w:space="0" w:color="CCCCCC"/>
          </w:divBdr>
          <w:divsChild>
            <w:div w:id="485904525">
              <w:marLeft w:val="0"/>
              <w:marRight w:val="0"/>
              <w:marTop w:val="0"/>
              <w:marBottom w:val="0"/>
              <w:divBdr>
                <w:top w:val="none" w:sz="0" w:space="0" w:color="auto"/>
                <w:left w:val="none" w:sz="0" w:space="0" w:color="auto"/>
                <w:bottom w:val="none" w:sz="0" w:space="0" w:color="auto"/>
                <w:right w:val="none" w:sz="0" w:space="0" w:color="auto"/>
              </w:divBdr>
              <w:divsChild>
                <w:div w:id="649141334">
                  <w:marLeft w:val="0"/>
                  <w:marRight w:val="0"/>
                  <w:marTop w:val="0"/>
                  <w:marBottom w:val="0"/>
                  <w:divBdr>
                    <w:top w:val="none" w:sz="0" w:space="0" w:color="auto"/>
                    <w:left w:val="none" w:sz="0" w:space="0" w:color="auto"/>
                    <w:bottom w:val="none" w:sz="0" w:space="0" w:color="auto"/>
                    <w:right w:val="none" w:sz="0" w:space="0" w:color="auto"/>
                  </w:divBdr>
                  <w:divsChild>
                    <w:div w:id="21176744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372993735">
          <w:marLeft w:val="0"/>
          <w:marRight w:val="0"/>
          <w:marTop w:val="150"/>
          <w:marBottom w:val="0"/>
          <w:divBdr>
            <w:top w:val="none" w:sz="0" w:space="0" w:color="auto"/>
            <w:left w:val="none" w:sz="0" w:space="0" w:color="auto"/>
            <w:bottom w:val="none" w:sz="0" w:space="0" w:color="auto"/>
            <w:right w:val="none" w:sz="0" w:space="0" w:color="auto"/>
          </w:divBdr>
          <w:divsChild>
            <w:div w:id="515071474">
              <w:marLeft w:val="0"/>
              <w:marRight w:val="0"/>
              <w:marTop w:val="0"/>
              <w:marBottom w:val="0"/>
              <w:divBdr>
                <w:top w:val="none" w:sz="0" w:space="0" w:color="auto"/>
                <w:left w:val="none" w:sz="0" w:space="0" w:color="auto"/>
                <w:bottom w:val="none" w:sz="0" w:space="0" w:color="auto"/>
                <w:right w:val="none" w:sz="0" w:space="0" w:color="auto"/>
              </w:divBdr>
            </w:div>
            <w:div w:id="10924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6252">
      <w:bodyDiv w:val="1"/>
      <w:marLeft w:val="0"/>
      <w:marRight w:val="0"/>
      <w:marTop w:val="0"/>
      <w:marBottom w:val="0"/>
      <w:divBdr>
        <w:top w:val="none" w:sz="0" w:space="0" w:color="auto"/>
        <w:left w:val="none" w:sz="0" w:space="0" w:color="auto"/>
        <w:bottom w:val="none" w:sz="0" w:space="0" w:color="auto"/>
        <w:right w:val="none" w:sz="0" w:space="0" w:color="auto"/>
      </w:divBdr>
    </w:div>
    <w:div w:id="1249459139">
      <w:bodyDiv w:val="1"/>
      <w:marLeft w:val="0"/>
      <w:marRight w:val="0"/>
      <w:marTop w:val="0"/>
      <w:marBottom w:val="0"/>
      <w:divBdr>
        <w:top w:val="none" w:sz="0" w:space="0" w:color="auto"/>
        <w:left w:val="none" w:sz="0" w:space="0" w:color="auto"/>
        <w:bottom w:val="none" w:sz="0" w:space="0" w:color="auto"/>
        <w:right w:val="none" w:sz="0" w:space="0" w:color="auto"/>
      </w:divBdr>
    </w:div>
    <w:div w:id="1252156403">
      <w:bodyDiv w:val="1"/>
      <w:marLeft w:val="0"/>
      <w:marRight w:val="0"/>
      <w:marTop w:val="0"/>
      <w:marBottom w:val="0"/>
      <w:divBdr>
        <w:top w:val="none" w:sz="0" w:space="0" w:color="auto"/>
        <w:left w:val="none" w:sz="0" w:space="0" w:color="auto"/>
        <w:bottom w:val="none" w:sz="0" w:space="0" w:color="auto"/>
        <w:right w:val="none" w:sz="0" w:space="0" w:color="auto"/>
      </w:divBdr>
    </w:div>
    <w:div w:id="1270504915">
      <w:bodyDiv w:val="1"/>
      <w:marLeft w:val="0"/>
      <w:marRight w:val="0"/>
      <w:marTop w:val="0"/>
      <w:marBottom w:val="0"/>
      <w:divBdr>
        <w:top w:val="none" w:sz="0" w:space="0" w:color="auto"/>
        <w:left w:val="none" w:sz="0" w:space="0" w:color="auto"/>
        <w:bottom w:val="none" w:sz="0" w:space="0" w:color="auto"/>
        <w:right w:val="none" w:sz="0" w:space="0" w:color="auto"/>
      </w:divBdr>
    </w:div>
    <w:div w:id="1303733428">
      <w:bodyDiv w:val="1"/>
      <w:marLeft w:val="0"/>
      <w:marRight w:val="0"/>
      <w:marTop w:val="0"/>
      <w:marBottom w:val="0"/>
      <w:divBdr>
        <w:top w:val="none" w:sz="0" w:space="0" w:color="auto"/>
        <w:left w:val="none" w:sz="0" w:space="0" w:color="auto"/>
        <w:bottom w:val="none" w:sz="0" w:space="0" w:color="auto"/>
        <w:right w:val="none" w:sz="0" w:space="0" w:color="auto"/>
      </w:divBdr>
    </w:div>
    <w:div w:id="1331561614">
      <w:bodyDiv w:val="1"/>
      <w:marLeft w:val="0"/>
      <w:marRight w:val="0"/>
      <w:marTop w:val="0"/>
      <w:marBottom w:val="0"/>
      <w:divBdr>
        <w:top w:val="none" w:sz="0" w:space="0" w:color="auto"/>
        <w:left w:val="none" w:sz="0" w:space="0" w:color="auto"/>
        <w:bottom w:val="none" w:sz="0" w:space="0" w:color="auto"/>
        <w:right w:val="none" w:sz="0" w:space="0" w:color="auto"/>
      </w:divBdr>
    </w:div>
    <w:div w:id="1360819603">
      <w:bodyDiv w:val="1"/>
      <w:marLeft w:val="0"/>
      <w:marRight w:val="0"/>
      <w:marTop w:val="0"/>
      <w:marBottom w:val="0"/>
      <w:divBdr>
        <w:top w:val="none" w:sz="0" w:space="0" w:color="auto"/>
        <w:left w:val="none" w:sz="0" w:space="0" w:color="auto"/>
        <w:bottom w:val="none" w:sz="0" w:space="0" w:color="auto"/>
        <w:right w:val="none" w:sz="0" w:space="0" w:color="auto"/>
      </w:divBdr>
    </w:div>
    <w:div w:id="1369454861">
      <w:bodyDiv w:val="1"/>
      <w:marLeft w:val="0"/>
      <w:marRight w:val="0"/>
      <w:marTop w:val="0"/>
      <w:marBottom w:val="0"/>
      <w:divBdr>
        <w:top w:val="none" w:sz="0" w:space="0" w:color="auto"/>
        <w:left w:val="none" w:sz="0" w:space="0" w:color="auto"/>
        <w:bottom w:val="none" w:sz="0" w:space="0" w:color="auto"/>
        <w:right w:val="none" w:sz="0" w:space="0" w:color="auto"/>
      </w:divBdr>
    </w:div>
    <w:div w:id="1553926610">
      <w:bodyDiv w:val="1"/>
      <w:marLeft w:val="0"/>
      <w:marRight w:val="0"/>
      <w:marTop w:val="0"/>
      <w:marBottom w:val="0"/>
      <w:divBdr>
        <w:top w:val="none" w:sz="0" w:space="0" w:color="auto"/>
        <w:left w:val="none" w:sz="0" w:space="0" w:color="auto"/>
        <w:bottom w:val="none" w:sz="0" w:space="0" w:color="auto"/>
        <w:right w:val="none" w:sz="0" w:space="0" w:color="auto"/>
      </w:divBdr>
    </w:div>
    <w:div w:id="1559432531">
      <w:bodyDiv w:val="1"/>
      <w:marLeft w:val="0"/>
      <w:marRight w:val="0"/>
      <w:marTop w:val="0"/>
      <w:marBottom w:val="0"/>
      <w:divBdr>
        <w:top w:val="none" w:sz="0" w:space="0" w:color="auto"/>
        <w:left w:val="none" w:sz="0" w:space="0" w:color="auto"/>
        <w:bottom w:val="none" w:sz="0" w:space="0" w:color="auto"/>
        <w:right w:val="none" w:sz="0" w:space="0" w:color="auto"/>
      </w:divBdr>
    </w:div>
    <w:div w:id="1559592286">
      <w:bodyDiv w:val="1"/>
      <w:marLeft w:val="0"/>
      <w:marRight w:val="0"/>
      <w:marTop w:val="0"/>
      <w:marBottom w:val="0"/>
      <w:divBdr>
        <w:top w:val="none" w:sz="0" w:space="0" w:color="auto"/>
        <w:left w:val="none" w:sz="0" w:space="0" w:color="auto"/>
        <w:bottom w:val="none" w:sz="0" w:space="0" w:color="auto"/>
        <w:right w:val="none" w:sz="0" w:space="0" w:color="auto"/>
      </w:divBdr>
    </w:div>
    <w:div w:id="1572041693">
      <w:bodyDiv w:val="1"/>
      <w:marLeft w:val="0"/>
      <w:marRight w:val="0"/>
      <w:marTop w:val="0"/>
      <w:marBottom w:val="0"/>
      <w:divBdr>
        <w:top w:val="none" w:sz="0" w:space="0" w:color="auto"/>
        <w:left w:val="none" w:sz="0" w:space="0" w:color="auto"/>
        <w:bottom w:val="none" w:sz="0" w:space="0" w:color="auto"/>
        <w:right w:val="none" w:sz="0" w:space="0" w:color="auto"/>
      </w:divBdr>
    </w:div>
    <w:div w:id="1610159133">
      <w:bodyDiv w:val="1"/>
      <w:marLeft w:val="0"/>
      <w:marRight w:val="0"/>
      <w:marTop w:val="0"/>
      <w:marBottom w:val="0"/>
      <w:divBdr>
        <w:top w:val="none" w:sz="0" w:space="0" w:color="auto"/>
        <w:left w:val="none" w:sz="0" w:space="0" w:color="auto"/>
        <w:bottom w:val="none" w:sz="0" w:space="0" w:color="auto"/>
        <w:right w:val="none" w:sz="0" w:space="0" w:color="auto"/>
      </w:divBdr>
    </w:div>
    <w:div w:id="1677541230">
      <w:bodyDiv w:val="1"/>
      <w:marLeft w:val="0"/>
      <w:marRight w:val="0"/>
      <w:marTop w:val="0"/>
      <w:marBottom w:val="0"/>
      <w:divBdr>
        <w:top w:val="none" w:sz="0" w:space="0" w:color="auto"/>
        <w:left w:val="none" w:sz="0" w:space="0" w:color="auto"/>
        <w:bottom w:val="none" w:sz="0" w:space="0" w:color="auto"/>
        <w:right w:val="none" w:sz="0" w:space="0" w:color="auto"/>
      </w:divBdr>
    </w:div>
    <w:div w:id="1686246218">
      <w:bodyDiv w:val="1"/>
      <w:marLeft w:val="0"/>
      <w:marRight w:val="0"/>
      <w:marTop w:val="0"/>
      <w:marBottom w:val="0"/>
      <w:divBdr>
        <w:top w:val="none" w:sz="0" w:space="0" w:color="auto"/>
        <w:left w:val="none" w:sz="0" w:space="0" w:color="auto"/>
        <w:bottom w:val="none" w:sz="0" w:space="0" w:color="auto"/>
        <w:right w:val="none" w:sz="0" w:space="0" w:color="auto"/>
      </w:divBdr>
    </w:div>
    <w:div w:id="1717657983">
      <w:bodyDiv w:val="1"/>
      <w:marLeft w:val="0"/>
      <w:marRight w:val="0"/>
      <w:marTop w:val="0"/>
      <w:marBottom w:val="0"/>
      <w:divBdr>
        <w:top w:val="none" w:sz="0" w:space="0" w:color="auto"/>
        <w:left w:val="none" w:sz="0" w:space="0" w:color="auto"/>
        <w:bottom w:val="none" w:sz="0" w:space="0" w:color="auto"/>
        <w:right w:val="none" w:sz="0" w:space="0" w:color="auto"/>
      </w:divBdr>
    </w:div>
    <w:div w:id="1789079237">
      <w:bodyDiv w:val="1"/>
      <w:marLeft w:val="0"/>
      <w:marRight w:val="0"/>
      <w:marTop w:val="0"/>
      <w:marBottom w:val="0"/>
      <w:divBdr>
        <w:top w:val="none" w:sz="0" w:space="0" w:color="auto"/>
        <w:left w:val="none" w:sz="0" w:space="0" w:color="auto"/>
        <w:bottom w:val="none" w:sz="0" w:space="0" w:color="auto"/>
        <w:right w:val="none" w:sz="0" w:space="0" w:color="auto"/>
      </w:divBdr>
    </w:div>
    <w:div w:id="1838378526">
      <w:bodyDiv w:val="1"/>
      <w:marLeft w:val="0"/>
      <w:marRight w:val="0"/>
      <w:marTop w:val="0"/>
      <w:marBottom w:val="0"/>
      <w:divBdr>
        <w:top w:val="none" w:sz="0" w:space="0" w:color="auto"/>
        <w:left w:val="none" w:sz="0" w:space="0" w:color="auto"/>
        <w:bottom w:val="none" w:sz="0" w:space="0" w:color="auto"/>
        <w:right w:val="none" w:sz="0" w:space="0" w:color="auto"/>
      </w:divBdr>
    </w:div>
    <w:div w:id="1890336516">
      <w:bodyDiv w:val="1"/>
      <w:marLeft w:val="0"/>
      <w:marRight w:val="0"/>
      <w:marTop w:val="0"/>
      <w:marBottom w:val="0"/>
      <w:divBdr>
        <w:top w:val="none" w:sz="0" w:space="0" w:color="auto"/>
        <w:left w:val="none" w:sz="0" w:space="0" w:color="auto"/>
        <w:bottom w:val="none" w:sz="0" w:space="0" w:color="auto"/>
        <w:right w:val="none" w:sz="0" w:space="0" w:color="auto"/>
      </w:divBdr>
    </w:div>
    <w:div w:id="1939941143">
      <w:bodyDiv w:val="1"/>
      <w:marLeft w:val="0"/>
      <w:marRight w:val="0"/>
      <w:marTop w:val="0"/>
      <w:marBottom w:val="0"/>
      <w:divBdr>
        <w:top w:val="none" w:sz="0" w:space="0" w:color="auto"/>
        <w:left w:val="none" w:sz="0" w:space="0" w:color="auto"/>
        <w:bottom w:val="none" w:sz="0" w:space="0" w:color="auto"/>
        <w:right w:val="none" w:sz="0" w:space="0" w:color="auto"/>
      </w:divBdr>
    </w:div>
    <w:div w:id="1961378457">
      <w:bodyDiv w:val="1"/>
      <w:marLeft w:val="0"/>
      <w:marRight w:val="0"/>
      <w:marTop w:val="0"/>
      <w:marBottom w:val="0"/>
      <w:divBdr>
        <w:top w:val="none" w:sz="0" w:space="0" w:color="auto"/>
        <w:left w:val="none" w:sz="0" w:space="0" w:color="auto"/>
        <w:bottom w:val="none" w:sz="0" w:space="0" w:color="auto"/>
        <w:right w:val="none" w:sz="0" w:space="0" w:color="auto"/>
      </w:divBdr>
    </w:div>
    <w:div w:id="2029716684">
      <w:bodyDiv w:val="1"/>
      <w:marLeft w:val="0"/>
      <w:marRight w:val="0"/>
      <w:marTop w:val="0"/>
      <w:marBottom w:val="0"/>
      <w:divBdr>
        <w:top w:val="none" w:sz="0" w:space="0" w:color="auto"/>
        <w:left w:val="none" w:sz="0" w:space="0" w:color="auto"/>
        <w:bottom w:val="none" w:sz="0" w:space="0" w:color="auto"/>
        <w:right w:val="none" w:sz="0" w:space="0" w:color="auto"/>
      </w:divBdr>
    </w:div>
    <w:div w:id="2037996259">
      <w:bodyDiv w:val="1"/>
      <w:marLeft w:val="0"/>
      <w:marRight w:val="0"/>
      <w:marTop w:val="0"/>
      <w:marBottom w:val="0"/>
      <w:divBdr>
        <w:top w:val="none" w:sz="0" w:space="0" w:color="auto"/>
        <w:left w:val="none" w:sz="0" w:space="0" w:color="auto"/>
        <w:bottom w:val="none" w:sz="0" w:space="0" w:color="auto"/>
        <w:right w:val="none" w:sz="0" w:space="0" w:color="auto"/>
      </w:divBdr>
    </w:div>
    <w:div w:id="21270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hyperlink" Target="http://localhost:60344/ssologin" TargetMode="External"/><Relationship Id="rId39" Type="http://schemas.openxmlformats.org/officeDocument/2006/relationships/image" Target="media/image12.png"/><Relationship Id="rId21" Type="http://schemas.openxmlformats.org/officeDocument/2006/relationships/hyperlink" Target="https://github.com/serilog/serilog-settings-configuration" TargetMode="External"/><Relationship Id="rId34" Type="http://schemas.openxmlformats.org/officeDocument/2006/relationships/image" Target="media/image7.png"/><Relationship Id="rId42" Type="http://schemas.openxmlformats.org/officeDocument/2006/relationships/hyperlink" Target="https://dataquality.healthdatacollaboration.net/api/qlik-export/measures-by-metric" TargetMode="External"/><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hyperlink" Target="https://github.com/RazorGenerator/RazorGenerator"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hyperlink" Target="https://dataquality.healthdatacollaboration.net/api/qlik-export/data-quality-harmonization-categories" TargetMode="External"/><Relationship Id="rId41" Type="http://schemas.openxmlformats.org/officeDocument/2006/relationships/image" Target="media/image14.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nodejs.org/en/download/" TargetMode="External"/><Relationship Id="rId32" Type="http://schemas.openxmlformats.org/officeDocument/2006/relationships/hyperlink" Target="https://dataquality.healthdatacollaboration.net/api/qlik-export/metric-statuses"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yperlink" Target="https://www.typescriptlang.org/" TargetMode="External"/><Relationship Id="rId28" Type="http://schemas.openxmlformats.org/officeDocument/2006/relationships/hyperlink" Target="https://dataquality.healthdatacollaboration.net/api/qlik-export/metrics" TargetMode="External"/><Relationship Id="rId36" Type="http://schemas.openxmlformats.org/officeDocument/2006/relationships/image" Target="media/image9.png"/><Relationship Id="rId49" Type="http://schemas.openxmlformats.org/officeDocument/2006/relationships/hyperlink" Target="https://dataquality.healthdatacollaboration.net/" TargetMode="External"/><Relationship Id="rId57" Type="http://schemas.openxmlformats.org/officeDocument/2006/relationships/footer" Target="footer9.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s://dataquality.healthdatacollaboration.net/api/qlik-export/domains" TargetMode="External"/><Relationship Id="rId44" Type="http://schemas.openxmlformats.org/officeDocument/2006/relationships/image" Target="media/image16.png"/><Relationship Id="rId52"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ocs.microsoft.com/en-us/aspnet/core/fundamentals/servers/kestrel?view=aspnetcore-2.2" TargetMode="External"/><Relationship Id="rId27" Type="http://schemas.openxmlformats.org/officeDocument/2006/relationships/image" Target="media/image5.jpg"/><Relationship Id="rId30" Type="http://schemas.openxmlformats.org/officeDocument/2006/relationships/hyperlink" Target="https://dataquality.healthdatacollaboration.net/api/qlik-export/results-types"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arx\AppData\Roaming\Microsoft\Templates\Mini-Sentinel_%20Report%20Template_201411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2019-10-16T00:00:00</PublishDate>
  <Abstract/>
  <CompanyAddress>cdomain@analytics8.com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672DD4-F847-4E5A-A086-024DDBD2E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Mini-Sentinel_ Report Template_20141113.dotx</Template>
  <TotalTime>0</TotalTime>
  <Pages>31</Pages>
  <Words>5659</Words>
  <Characters>32260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User Documentation</vt:lpstr>
    </vt:vector>
  </TitlesOfParts>
  <Company>HPHC</Company>
  <LinksUpToDate>false</LinksUpToDate>
  <CharactersWithSpaces>37844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Documentation</dc:title>
  <dc:subject>ASPE Cross-Network Directory Service Project</dc:subject>
  <dc:creator>Chris domain</dc:creator>
  <dc:description>Co-author names, degrees, and affiliations</dc:description>
  <cp:lastModifiedBy>Nolan, Bridget</cp:lastModifiedBy>
  <cp:revision>3</cp:revision>
  <cp:lastPrinted>2017-10-31T17:49:00Z</cp:lastPrinted>
  <dcterms:created xsi:type="dcterms:W3CDTF">2019-12-20T18:00:00Z</dcterms:created>
  <dcterms:modified xsi:type="dcterms:W3CDTF">2019-12-20T18:06:00Z</dcterms:modified>
  <cp:category>Patient Centered Outcomes Research Trust Activities Activity #2</cp:category>
  <cp:contentStatus>Complete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88e44d02-eb07-4d1c-a750-cbc263e9119f</vt:lpwstr>
  </property>
  <property fmtid="{D5CDD505-2E9C-101B-9397-08002B2CF9AE}" pid="3" name="Classification">
    <vt:lpwstr>Public Domain</vt:lpwstr>
  </property>
  <property fmtid="{D5CDD505-2E9C-101B-9397-08002B2CF9AE}" pid="4" name="Retention">
    <vt:lpwstr>11 Years</vt:lpwstr>
  </property>
  <property fmtid="{D5CDD505-2E9C-101B-9397-08002B2CF9AE}" pid="5" name="DisplayClassification">
    <vt:lpwstr>No</vt:lpwstr>
  </property>
</Properties>
</file>